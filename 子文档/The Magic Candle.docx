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5C977" w14:textId="5B905B9C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3D806DB" wp14:editId="37432C45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373755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373755"/>
                          <a:chOff x="0" y="1802"/>
                          <a:chExt cx="6185535" cy="337375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620" y="1802"/>
                            <a:ext cx="6144294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17"/>
                            <a:ext cx="6185535" cy="6883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EC2ADA" w14:textId="615AD656" w:rsidR="00F96429" w:rsidRDefault="00A12397" w:rsidP="00A12397">
                              <w:pPr>
                                <w:pStyle w:val="a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M</w:t>
                              </w:r>
                              <w:r>
                                <w:t>indcraft</w:t>
                              </w:r>
                              <w:proofErr w:type="spellEnd"/>
                              <w:r>
                                <w:t xml:space="preserve"> Software*, 1989, MS-DOS, Apple II, C64 and NES</w:t>
                              </w:r>
                            </w:p>
                            <w:p w14:paraId="74DD9B99" w14:textId="3C1C6BAF" w:rsidR="00A12397" w:rsidRPr="003D1B06" w:rsidRDefault="00A12397" w:rsidP="00A12397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  <w:r>
                                <w:t xml:space="preserve">*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Mindcraft</w:t>
                              </w:r>
                              <w:proofErr w:type="spellEnd"/>
                              <w:r>
                                <w:t xml:space="preserve"> Software </w:t>
                              </w:r>
                              <w:r>
                                <w:rPr>
                                  <w:rFonts w:hint="eastAsia"/>
                                </w:rPr>
                                <w:t>由《</w:t>
                              </w:r>
                              <w:r w:rsidRPr="00A12397">
                                <w:t>神戒传奇</w:t>
                              </w:r>
                              <w:r>
                                <w:rPr>
                                  <w:rFonts w:hint="eastAsia"/>
                                </w:rPr>
                                <w:t>》（R</w:t>
                              </w:r>
                              <w:r>
                                <w:t xml:space="preserve">ings of </w:t>
                              </w:r>
                              <w:proofErr w:type="spellStart"/>
                              <w:r>
                                <w:t>Zilfin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）的作者 </w:t>
                              </w:r>
                              <w:r>
                                <w:t xml:space="preserve">Ali </w:t>
                              </w:r>
                              <w:proofErr w:type="spellStart"/>
                              <w:r>
                                <w:t>Atabek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创立。</w:t>
                              </w:r>
                              <w:r w:rsidR="006B5427">
                                <w:rPr>
                                  <w:rFonts w:hint="eastAsia"/>
                                </w:rPr>
                                <w:t>该公司因其《魔法之烛》三部曲和《围城》（Siege，1</w:t>
                              </w:r>
                              <w:r w:rsidR="006B5427">
                                <w:t>992</w:t>
                              </w:r>
                              <w:r w:rsidR="006B5427">
                                <w:rPr>
                                  <w:rFonts w:hint="eastAsia"/>
                                </w:rPr>
                                <w:t>）</w:t>
                              </w:r>
                            </w:p>
                            <w:p w14:paraId="2234E109" w14:textId="77777777" w:rsidR="000C1A81" w:rsidRPr="003D1B06" w:rsidRDefault="000C1A81" w:rsidP="00647780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D806DB" id="组合 4" o:spid="_x0000_s1026" style="position:absolute;left:0;text-align:left;margin-left:435.85pt;margin-top:44.4pt;width:487.05pt;height:265.65pt;z-index:251660288;mso-position-horizontal:right;mso-position-horizontal-relative:margin;mso-width-relative:margin;mso-height-relative:margin" coordorigin=",18" coordsize="61855,337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QAAAAAAf/bAEMABgQECAQI&#10;DgoKDhIPEA8OERMUFBMWExEUGxoXFxUVFxceHBcVFRoaHCMaFR0fHx8fIh8fHx8fHx8fHx8fHx8f&#10;H//bAEMBBwYGCAcIEQ4OExoVERUaHyMaGhofHx8fIh8fHx8fHx8fHx8fHyYmJiYmHywsLCwsLCws&#10;LCwsLCwsLCwsLCwsLP/bAEMCBwYGCAcIEQ4OExoVERUaHyMaGhofHx8fIh8fHx8fHx8fHx8fHyYm&#10;JiYmHywsLCwsLCwsLCwsLCwsLCwsLCwsLP/AABEIAvIGxAMAIgABEQECEQL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06;top:18;width:61443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6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FEC2ADA" w14:textId="615AD656" w:rsidR="00F96429" w:rsidRDefault="00A12397" w:rsidP="00A12397">
                        <w:pPr>
                          <w:pStyle w:val="a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indcraft</w:t>
                        </w:r>
                        <w:proofErr w:type="spellEnd"/>
                        <w:r>
                          <w:t xml:space="preserve"> Software*, 1989, MS-DOS, Apple II, C64 and NES</w:t>
                        </w:r>
                      </w:p>
                      <w:p w14:paraId="74DD9B99" w14:textId="3C1C6BAF" w:rsidR="00A12397" w:rsidRPr="003D1B06" w:rsidRDefault="00A12397" w:rsidP="00A12397">
                        <w:pPr>
                          <w:pStyle w:val="a"/>
                          <w:rPr>
                            <w:szCs w:val="21"/>
                          </w:rPr>
                        </w:pPr>
                        <w:r>
                          <w:t xml:space="preserve">*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Mindcraft</w:t>
                        </w:r>
                        <w:proofErr w:type="spellEnd"/>
                        <w:r>
                          <w:t xml:space="preserve"> Software </w:t>
                        </w:r>
                        <w:r>
                          <w:rPr>
                            <w:rFonts w:hint="eastAsia"/>
                          </w:rPr>
                          <w:t>由《</w:t>
                        </w:r>
                        <w:r w:rsidRPr="00A12397">
                          <w:t>神戒传奇</w:t>
                        </w:r>
                        <w:r>
                          <w:rPr>
                            <w:rFonts w:hint="eastAsia"/>
                          </w:rPr>
                          <w:t>》（R</w:t>
                        </w:r>
                        <w:r>
                          <w:t xml:space="preserve">ings of </w:t>
                        </w:r>
                        <w:proofErr w:type="spellStart"/>
                        <w:r>
                          <w:t>Zilfin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）的作者 </w:t>
                        </w:r>
                        <w:r>
                          <w:t xml:space="preserve">Ali </w:t>
                        </w:r>
                        <w:proofErr w:type="spellStart"/>
                        <w:r>
                          <w:t>Atabek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创立。</w:t>
                        </w:r>
                        <w:r w:rsidR="006B5427">
                          <w:rPr>
                            <w:rFonts w:hint="eastAsia"/>
                          </w:rPr>
                          <w:t>该公司因其《魔法之烛》三部曲和《围城》（Siege，1</w:t>
                        </w:r>
                        <w:r w:rsidR="006B5427">
                          <w:t>992</w:t>
                        </w:r>
                        <w:r w:rsidR="006B5427">
                          <w:rPr>
                            <w:rFonts w:hint="eastAsia"/>
                          </w:rPr>
                          <w:t>）</w:t>
                        </w:r>
                      </w:p>
                      <w:p w14:paraId="2234E109" w14:textId="77777777" w:rsidR="000C1A81" w:rsidRPr="003D1B06" w:rsidRDefault="000C1A81" w:rsidP="00647780">
                        <w:pPr>
                          <w:pStyle w:val="a"/>
                          <w:rPr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A12397" w:rsidRPr="00A12397">
        <w:t>魔法之烛</w:t>
      </w:r>
      <w:r w:rsidR="00DB684D">
        <w:rPr>
          <w:rFonts w:hint="eastAsia"/>
        </w:rPr>
        <w:t>》（</w:t>
      </w:r>
      <w:r w:rsidR="00A12397" w:rsidRPr="00A12397">
        <w:t>The Magic Candle</w:t>
      </w:r>
      <w:r w:rsidR="00DB684D">
        <w:rPr>
          <w:rFonts w:hint="eastAsia"/>
        </w:rPr>
        <w:t>）</w:t>
      </w:r>
    </w:p>
    <w:p w14:paraId="017EBF03" w14:textId="32FE3191" w:rsidR="0016522A" w:rsidRDefault="008F2B87" w:rsidP="00F734E7">
      <w:r w:rsidRPr="008F2B87">
        <w:rPr>
          <w:rFonts w:hint="eastAsia"/>
        </w:rPr>
        <w:t>作者：</w:t>
      </w:r>
      <w:r w:rsidR="00EA48ED">
        <w:rPr>
          <w:rFonts w:hint="eastAsia"/>
        </w:rPr>
        <w:t>OC</w:t>
      </w:r>
    </w:p>
    <w:p w14:paraId="76729554" w14:textId="5CC054B3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EA48ED">
        <w:rPr>
          <w:rFonts w:hint="eastAsia"/>
        </w:rPr>
        <w:t>FQ</w:t>
      </w:r>
    </w:p>
    <w:p w14:paraId="24D79D0C" w14:textId="5D52D636" w:rsidR="0016522A" w:rsidRDefault="00BC2238" w:rsidP="00F734E7">
      <w:r>
        <w:pict w14:anchorId="241D20B7">
          <v:rect id="_x0000_i1025" style="width:261.65pt;height:1pt" o:hrpct="500" o:hrstd="t" o:hrnoshade="t" o:hr="t" fillcolor="#cfcdcd [2894]" stroked="f"/>
        </w:pict>
      </w:r>
    </w:p>
    <w:p w14:paraId="7EB0992A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25B02B5E" w14:textId="0758F7E5" w:rsidR="00EA48ED" w:rsidRDefault="00EA48ED" w:rsidP="00F348C6">
      <w:pPr>
        <w:pStyle w:val="-"/>
        <w:ind w:firstLine="420"/>
      </w:pPr>
      <w:r>
        <w:rPr>
          <w:rFonts w:hint="eastAsia"/>
        </w:rPr>
        <w:t>《魔法之烛》是仅有的几款各方面都很出色的</w:t>
      </w:r>
      <w:r>
        <w:rPr>
          <w:rFonts w:hint="eastAsia"/>
        </w:rPr>
        <w:t xml:space="preserve"> CRPG</w:t>
      </w:r>
      <w:r>
        <w:rPr>
          <w:rFonts w:hint="eastAsia"/>
        </w:rPr>
        <w:t>，能和《创世纪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》（</w:t>
      </w:r>
      <w:r>
        <w:rPr>
          <w:rFonts w:hint="eastAsia"/>
        </w:rPr>
        <w:t>Ultima</w:t>
      </w:r>
      <w:r>
        <w:t xml:space="preserve"> </w:t>
      </w:r>
      <w:r>
        <w:rPr>
          <w:rFonts w:hint="eastAsia"/>
        </w:rPr>
        <w:t>V</w:t>
      </w:r>
      <w:r>
        <w:rPr>
          <w:rFonts w:hint="eastAsia"/>
        </w:rPr>
        <w:t>）、《</w:t>
      </w:r>
      <w:r w:rsidRPr="00EA48ED">
        <w:t>叛变克朗多</w:t>
      </w:r>
      <w:r>
        <w:rPr>
          <w:rFonts w:hint="eastAsia"/>
        </w:rPr>
        <w:t>》（</w:t>
      </w:r>
      <w:r>
        <w:rPr>
          <w:rFonts w:hint="eastAsia"/>
        </w:rPr>
        <w:t>B</w:t>
      </w:r>
      <w:r>
        <w:t xml:space="preserve">etrayal at </w:t>
      </w:r>
      <w:proofErr w:type="spellStart"/>
      <w:r>
        <w:t>Krondor</w:t>
      </w:r>
      <w:proofErr w:type="spellEnd"/>
      <w:r>
        <w:rPr>
          <w:rFonts w:hint="eastAsia"/>
        </w:rPr>
        <w:t>）、《博德之门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》（</w:t>
      </w:r>
      <w:r>
        <w:rPr>
          <w:rFonts w:hint="eastAsia"/>
        </w:rPr>
        <w:t>Baldur</w:t>
      </w:r>
      <w:r>
        <w:t>’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Gate</w:t>
      </w:r>
      <w:r>
        <w:t xml:space="preserve"> </w:t>
      </w:r>
      <w:r>
        <w:rPr>
          <w:rFonts w:hint="eastAsia"/>
        </w:rPr>
        <w:t>II</w:t>
      </w:r>
      <w:r>
        <w:rPr>
          <w:rFonts w:hint="eastAsia"/>
        </w:rPr>
        <w:t>）平起平坐。从背景故事、</w:t>
      </w:r>
      <w:r>
        <w:rPr>
          <w:rFonts w:hint="eastAsia"/>
        </w:rPr>
        <w:t>NPC</w:t>
      </w:r>
      <w:r>
        <w:t xml:space="preserve"> </w:t>
      </w:r>
      <w:r>
        <w:rPr>
          <w:rFonts w:hint="eastAsia"/>
        </w:rPr>
        <w:t>交互、谜题设计、到探索和战斗，《魔法之烛》面面俱到</w:t>
      </w:r>
      <w:r w:rsidR="0078499A">
        <w:rPr>
          <w:rFonts w:hint="eastAsia"/>
        </w:rPr>
        <w:t>，最终形成了一款完成度颇高的佳作。</w:t>
      </w:r>
    </w:p>
    <w:p w14:paraId="7B2AB267" w14:textId="09281C98" w:rsidR="0078499A" w:rsidRDefault="00EE5708" w:rsidP="00F348C6">
      <w:pPr>
        <w:pStyle w:val="-"/>
        <w:ind w:firstLine="420"/>
      </w:pPr>
      <w:r>
        <w:rPr>
          <w:rFonts w:hint="eastAsia"/>
        </w:rPr>
        <w:t>剧情故事是老一套“邪恶的恶魔</w:t>
      </w:r>
      <w:r>
        <w:rPr>
          <w:rFonts w:hint="eastAsia"/>
        </w:rPr>
        <w:t>/</w:t>
      </w:r>
      <w:r>
        <w:rPr>
          <w:rFonts w:hint="eastAsia"/>
        </w:rPr>
        <w:t>法师</w:t>
      </w:r>
      <w:r>
        <w:rPr>
          <w:rFonts w:hint="eastAsia"/>
        </w:rPr>
        <w:t>/</w:t>
      </w:r>
      <w:r>
        <w:rPr>
          <w:rFonts w:hint="eastAsia"/>
        </w:rPr>
        <w:t>军阀威胁着要统治全世界而且只有你能阻止他”</w:t>
      </w:r>
      <w:r w:rsidR="00C47F67">
        <w:rPr>
          <w:rFonts w:hint="eastAsia"/>
        </w:rPr>
        <w:t>的一个变种。不同之处在于，在这个游戏中，恶魔一开始是被封印在一个魔法之烛里的，但是这个蜡烛正在融化。游戏的目标就是要阻止蜡烛融化而释放出恶魔。你需要在有限的天数内完成目标，具体限制跟你选择的游戏难度有关。</w:t>
      </w:r>
    </w:p>
    <w:p w14:paraId="62DDA9B1" w14:textId="4B2747D7" w:rsidR="00C47F67" w:rsidRDefault="00312BAB" w:rsidP="00F348C6">
      <w:pPr>
        <w:pStyle w:val="-"/>
        <w:ind w:firstLine="420"/>
      </w:pPr>
      <w:r>
        <w:rPr>
          <w:rFonts w:hint="eastAsia"/>
        </w:rPr>
        <w:t>所以时间的概念在《魔法之烛》中尤为重要。时间管理是本作和很多其他</w:t>
      </w:r>
      <w:r>
        <w:rPr>
          <w:rFonts w:hint="eastAsia"/>
        </w:rPr>
        <w:t xml:space="preserve"> CRPG</w:t>
      </w:r>
      <w:r>
        <w:t xml:space="preserve"> </w:t>
      </w:r>
      <w:r>
        <w:rPr>
          <w:rFonts w:hint="eastAsia"/>
        </w:rPr>
        <w:t>不同的若干点之一。从跑图到记忆法术、工作赚钱、乃至技能训练，所有的事情都需要时间。</w:t>
      </w:r>
      <w:r w:rsidR="00954717">
        <w:rPr>
          <w:rFonts w:hint="eastAsia"/>
        </w:rPr>
        <w:t>举个例子，在三天航程的船上，你的法术英雄可以记忆相当多的法术。</w:t>
      </w:r>
    </w:p>
    <w:p w14:paraId="3CFBE1AA" w14:textId="260D1971" w:rsidR="00954717" w:rsidRDefault="00954717" w:rsidP="00F348C6">
      <w:pPr>
        <w:pStyle w:val="-"/>
        <w:ind w:firstLine="420"/>
      </w:pPr>
    </w:p>
    <w:p w14:paraId="1A0C98A2" w14:textId="77777777" w:rsidR="00954717" w:rsidRDefault="00954717" w:rsidP="00954717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309DC19C" wp14:editId="11B39AC0">
            <wp:extent cx="2959200" cy="2219399"/>
            <wp:effectExtent l="0" t="0" r="0" b="0"/>
            <wp:docPr id="6" name="Picture 6" descr="A group of people standing in front of a mount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standing in front of a mountain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BFFE" w14:textId="3DF674CD" w:rsidR="00954717" w:rsidRDefault="00954717" w:rsidP="00954717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3DCA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你的目标是找到一个阻止魔法之烛融化的方法，然后收集必要的道具。</w:t>
      </w:r>
    </w:p>
    <w:p w14:paraId="28AE0E84" w14:textId="33BD3D2C" w:rsidR="00954717" w:rsidRDefault="00954717" w:rsidP="00F348C6">
      <w:pPr>
        <w:pStyle w:val="-"/>
        <w:ind w:firstLine="420"/>
      </w:pPr>
    </w:p>
    <w:p w14:paraId="7DE07E46" w14:textId="7D182B38" w:rsidR="00954717" w:rsidRDefault="00DC1381" w:rsidP="00F348C6">
      <w:pPr>
        <w:pStyle w:val="-"/>
        <w:ind w:firstLine="420"/>
      </w:pPr>
      <w:r>
        <w:rPr>
          <w:rFonts w:hint="eastAsia"/>
        </w:rPr>
        <w:t>另外一个让我们耳目一新的设计就是队伍的拆分。这个功能允许一些角色去探索地牢，而另一个角色在其他地方的某个城市里赚钱</w:t>
      </w:r>
      <w:r w:rsidR="00FC7362">
        <w:rPr>
          <w:rFonts w:hint="eastAsia"/>
        </w:rPr>
        <w:t>，还有另外一个角色在某个小镇的酒馆里记忆法术。尽管通常情况下你会想要所有人都一起进入地牢，但探索城市的时候就可以只让一个人（一般是魅力比较高的那个）去，其他所有人都去赚钱、休息、训练、或者记忆法</w:t>
      </w:r>
      <w:r w:rsidR="00FC7362">
        <w:rPr>
          <w:rFonts w:hint="eastAsia"/>
        </w:rPr>
        <w:lastRenderedPageBreak/>
        <w:t>术。这种分头行动在解决游戏中某些问题的时候也是很重要的方式。</w:t>
      </w:r>
    </w:p>
    <w:p w14:paraId="0E98E07C" w14:textId="15E12D80" w:rsidR="00FC7362" w:rsidRDefault="003B6FBB" w:rsidP="00F348C6">
      <w:pPr>
        <w:pStyle w:val="-"/>
        <w:ind w:firstLine="420"/>
      </w:pPr>
      <w:r>
        <w:rPr>
          <w:rFonts w:hint="eastAsia"/>
        </w:rPr>
        <w:t>《魔法之烛》看起来有点像《创世纪》的早期作品</w:t>
      </w:r>
      <w:r w:rsidR="00966AEE">
        <w:rPr>
          <w:rFonts w:hint="eastAsia"/>
        </w:rPr>
        <w:t>，都可以在一个俯视角的地图上控制小队或者单独的角色。在本作中有不止一种地图——大地图、城堡和城镇、以及地牢。战斗可以直接在地牢中触发，或者在大地图中触发战斗时切换到一个单独的战斗用场景。</w:t>
      </w:r>
    </w:p>
    <w:p w14:paraId="7A9B41A4" w14:textId="7B44BA2A" w:rsidR="00966AEE" w:rsidRDefault="008925C5" w:rsidP="00F348C6">
      <w:pPr>
        <w:pStyle w:val="-"/>
        <w:ind w:firstLine="420"/>
      </w:pPr>
      <w:r>
        <w:rPr>
          <w:rFonts w:hint="eastAsia"/>
        </w:rPr>
        <w:t>战斗系统</w:t>
      </w:r>
      <w:r w:rsidR="007F3B4E">
        <w:rPr>
          <w:rFonts w:hint="eastAsia"/>
        </w:rPr>
        <w:t>算是设计得比较好的回合制系统之一了，不是很复杂，但也有很多独特的地方，比如食用不同种类的蘑菇可以获得不同的战斗加成，可以侧面攻击敌人（如果侧面没有被挡住的话），还可以使用一支箭穿透攻击多个敌人。这样虽然简单，但也兼具了策略性和乐趣。怪物则混合了多种常见的类型，比如兽人和侏儒，还有</w:t>
      </w:r>
      <w:r w:rsidR="00EF4B86">
        <w:rPr>
          <w:rFonts w:hint="eastAsia"/>
        </w:rPr>
        <w:t>一些原创的独特类型，像是</w:t>
      </w:r>
      <w:r w:rsidR="004F30D6">
        <w:rPr>
          <w:rFonts w:hint="eastAsia"/>
        </w:rPr>
        <w:t>瘟</w:t>
      </w:r>
      <w:r w:rsidR="00A33908">
        <w:rPr>
          <w:rFonts w:hint="eastAsia"/>
        </w:rPr>
        <w:t>刺（</w:t>
      </w:r>
      <w:proofErr w:type="spellStart"/>
      <w:r w:rsidR="00A33908">
        <w:rPr>
          <w:rFonts w:hint="eastAsia"/>
        </w:rPr>
        <w:t>hraffels</w:t>
      </w:r>
      <w:proofErr w:type="spellEnd"/>
      <w:r w:rsidR="00A33908">
        <w:rPr>
          <w:rFonts w:hint="eastAsia"/>
        </w:rPr>
        <w:t>）、妖僧（</w:t>
      </w:r>
      <w:proofErr w:type="spellStart"/>
      <w:r w:rsidR="00A33908">
        <w:rPr>
          <w:rFonts w:hint="eastAsia"/>
        </w:rPr>
        <w:t>zorlims</w:t>
      </w:r>
      <w:proofErr w:type="spellEnd"/>
      <w:r w:rsidR="00A33908">
        <w:rPr>
          <w:rFonts w:hint="eastAsia"/>
        </w:rPr>
        <w:t>）、和</w:t>
      </w:r>
      <w:r w:rsidR="004F30D6">
        <w:rPr>
          <w:rFonts w:hint="eastAsia"/>
        </w:rPr>
        <w:t>电芒（</w:t>
      </w:r>
      <w:proofErr w:type="spellStart"/>
      <w:r w:rsidR="004F30D6">
        <w:rPr>
          <w:rFonts w:hint="eastAsia"/>
        </w:rPr>
        <w:t>bargs</w:t>
      </w:r>
      <w:proofErr w:type="spellEnd"/>
      <w:r w:rsidR="004F30D6">
        <w:rPr>
          <w:rFonts w:hint="eastAsia"/>
        </w:rPr>
        <w:t>）</w:t>
      </w:r>
      <w:r w:rsidR="004F30D6">
        <w:rPr>
          <w:rStyle w:val="FootnoteReference"/>
        </w:rPr>
        <w:footnoteReference w:id="1"/>
      </w:r>
      <w:r w:rsidR="004F30D6">
        <w:rPr>
          <w:rFonts w:hint="eastAsia"/>
        </w:rPr>
        <w:t>。</w:t>
      </w:r>
    </w:p>
    <w:p w14:paraId="16A6E4E2" w14:textId="229385A9" w:rsidR="002A4A09" w:rsidRDefault="004B0B65" w:rsidP="00F348C6">
      <w:pPr>
        <w:pStyle w:val="-"/>
        <w:ind w:firstLine="420"/>
      </w:pPr>
      <w:r>
        <w:rPr>
          <w:rFonts w:hint="eastAsia"/>
        </w:rPr>
        <w:t>本作中一个很重要的方面就是要和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对话来找到阻止魔法之烛燃烧殆尽的线索。这个过程需要作很多很多笔记（或者截屏）。这里的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们也像《创世纪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》一样有自己的作息时间，光是找到他们就已经是一件有难度的事情了。有些人甚至不会离开他们的房子</w:t>
      </w:r>
      <w:r w:rsidR="00761FF2">
        <w:rPr>
          <w:rFonts w:hint="eastAsia"/>
        </w:rPr>
        <w:t>，需要你直接去敲门，但在你喊出他们的名字之前也是不会给你开门的。</w:t>
      </w:r>
    </w:p>
    <w:p w14:paraId="107B7818" w14:textId="6BBAE012" w:rsidR="00761FF2" w:rsidRDefault="00761FF2" w:rsidP="00F348C6">
      <w:pPr>
        <w:pStyle w:val="-"/>
        <w:ind w:firstLine="420"/>
      </w:pPr>
    </w:p>
    <w:p w14:paraId="44943521" w14:textId="77777777" w:rsidR="00761FF2" w:rsidRDefault="00761FF2" w:rsidP="00761FF2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50A6F36B" wp14:editId="23202915">
            <wp:extent cx="2959200" cy="2215878"/>
            <wp:effectExtent l="0" t="0" r="0" b="0"/>
            <wp:docPr id="5" name="Picture 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0AF2" w14:textId="579288BA" w:rsidR="00761FF2" w:rsidRDefault="00761FF2" w:rsidP="00761FF2">
      <w:pPr>
        <w:pStyle w:val="Caption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3DCA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你的小队以一个整体的形式移动，但是你可以把他们拆分成多个分队，分别去探索、解决谜题、训练、或者工作。</w:t>
      </w:r>
    </w:p>
    <w:p w14:paraId="2AEE655F" w14:textId="16B3BE10" w:rsidR="00761FF2" w:rsidRDefault="00761FF2" w:rsidP="00F348C6">
      <w:pPr>
        <w:pStyle w:val="-"/>
        <w:ind w:firstLine="420"/>
      </w:pPr>
    </w:p>
    <w:p w14:paraId="0E0CAD2A" w14:textId="77777777" w:rsidR="002F3B42" w:rsidRDefault="002F3B42" w:rsidP="002F3B42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3690FE2B" wp14:editId="313566FB">
            <wp:extent cx="2959200" cy="2219399"/>
            <wp:effectExtent l="0" t="0" r="0" b="0"/>
            <wp:docPr id="7" name="Picture 7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q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2968" w14:textId="1D04F383" w:rsidR="00761FF2" w:rsidRDefault="002F3B42" w:rsidP="002F3B42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3DCA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《魔法之烛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》</w:t>
      </w:r>
      <w:r w:rsidR="00923DCA">
        <w:rPr>
          <w:rFonts w:hint="eastAsia"/>
        </w:rPr>
        <w:t>（</w:t>
      </w:r>
      <w:r w:rsidR="00923DCA">
        <w:rPr>
          <w:rFonts w:hint="eastAsia"/>
        </w:rPr>
        <w:t>Magic</w:t>
      </w:r>
      <w:r w:rsidR="00923DCA">
        <w:t xml:space="preserve"> </w:t>
      </w:r>
      <w:r w:rsidR="00923DCA">
        <w:rPr>
          <w:rFonts w:hint="eastAsia"/>
        </w:rPr>
        <w:t>Candle</w:t>
      </w:r>
      <w:r w:rsidR="00923DCA">
        <w:t xml:space="preserve"> </w:t>
      </w:r>
      <w:r w:rsidR="00923DCA">
        <w:rPr>
          <w:rFonts w:hint="eastAsia"/>
        </w:rPr>
        <w:t>II</w:t>
      </w:r>
      <w:r w:rsidR="00923DCA">
        <w:rPr>
          <w:rFonts w:hint="eastAsia"/>
        </w:rPr>
        <w:t>）</w:t>
      </w:r>
      <w:r>
        <w:rPr>
          <w:rFonts w:hint="eastAsia"/>
        </w:rPr>
        <w:t>加入了鼠标控制</w:t>
      </w:r>
      <w:r w:rsidR="00524D06">
        <w:rPr>
          <w:rFonts w:hint="eastAsia"/>
        </w:rPr>
        <w:t>并且提升了画质，然而也移除了拆分小队的功能。</w:t>
      </w:r>
    </w:p>
    <w:p w14:paraId="1E71DEF7" w14:textId="29C1ECCF" w:rsidR="002F3B42" w:rsidRDefault="002F3B42" w:rsidP="00F348C6">
      <w:pPr>
        <w:pStyle w:val="-"/>
        <w:ind w:firstLine="420"/>
      </w:pPr>
    </w:p>
    <w:p w14:paraId="0FA68FA7" w14:textId="0E7D4F2B" w:rsidR="00524D06" w:rsidRDefault="00524D06" w:rsidP="00F348C6">
      <w:pPr>
        <w:pStyle w:val="-"/>
        <w:ind w:firstLine="420"/>
      </w:pPr>
      <w:r>
        <w:rPr>
          <w:rFonts w:hint="eastAsia"/>
        </w:rPr>
        <w:t>说到名字，你扮演的是卢卡斯（</w:t>
      </w:r>
      <w:r>
        <w:rPr>
          <w:rFonts w:hint="eastAsia"/>
        </w:rPr>
        <w:t>Lukas</w:t>
      </w:r>
      <w:r>
        <w:rPr>
          <w:rFonts w:hint="eastAsia"/>
        </w:rPr>
        <w:t>），一位年轻的游骑兵（</w:t>
      </w:r>
      <w:r>
        <w:rPr>
          <w:rFonts w:hint="eastAsia"/>
        </w:rPr>
        <w:t>Ranger</w:t>
      </w:r>
      <w:r>
        <w:rPr>
          <w:rFonts w:hint="eastAsia"/>
        </w:rPr>
        <w:t>）。你可以在大约</w:t>
      </w:r>
      <w:r>
        <w:rPr>
          <w:rFonts w:hint="eastAsia"/>
        </w:rPr>
        <w:t xml:space="preserve"> </w:t>
      </w:r>
      <w:r>
        <w:t xml:space="preserve">30 </w:t>
      </w:r>
      <w:r>
        <w:rPr>
          <w:rFonts w:hint="eastAsia"/>
        </w:rPr>
        <w:t>个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中雇佣最多五名同伴，一共有</w:t>
      </w:r>
      <w:r w:rsidR="00433353">
        <w:rPr>
          <w:rFonts w:hint="eastAsia"/>
        </w:rPr>
        <w:t>五个种族和九个职业，各有利弊。角色拥有和大多数传统</w:t>
      </w:r>
      <w:r w:rsidR="00433353">
        <w:rPr>
          <w:rFonts w:hint="eastAsia"/>
        </w:rPr>
        <w:t xml:space="preserve"> CRPG</w:t>
      </w:r>
      <w:r w:rsidR="00433353">
        <w:t xml:space="preserve"> </w:t>
      </w:r>
      <w:r w:rsidR="00433353">
        <w:rPr>
          <w:rFonts w:hint="eastAsia"/>
        </w:rPr>
        <w:t>类似的属性值和技能，但也有一些罕见的设计，比如狩猎和护甲制作</w:t>
      </w:r>
      <w:r w:rsidR="00A60A64">
        <w:rPr>
          <w:rFonts w:hint="eastAsia"/>
        </w:rPr>
        <w:t>等技能</w:t>
      </w:r>
      <w:r w:rsidR="00433353">
        <w:rPr>
          <w:rFonts w:hint="eastAsia"/>
        </w:rPr>
        <w:t>，以及当时独一无二的</w:t>
      </w:r>
      <w:r w:rsidR="00A60A64">
        <w:rPr>
          <w:rFonts w:hint="eastAsia"/>
        </w:rPr>
        <w:t>宝石切割、裁缝、和木匠等。</w:t>
      </w:r>
    </w:p>
    <w:p w14:paraId="7852D5EC" w14:textId="7B5C0FCA" w:rsidR="00A60A64" w:rsidRDefault="008910A4" w:rsidP="00F348C6">
      <w:pPr>
        <w:pStyle w:val="-"/>
        <w:ind w:firstLine="420"/>
      </w:pPr>
      <w:r>
        <w:rPr>
          <w:rFonts w:hint="eastAsia"/>
        </w:rPr>
        <w:t>这里并没有经验值和等级的概念；角色的属性值和技能通过多种其他方式获得提升，从最基本的实战使用和训练，到更加具有冒险性的方式</w:t>
      </w:r>
      <w:r w:rsidR="00BD6880">
        <w:rPr>
          <w:rFonts w:hint="eastAsia"/>
        </w:rPr>
        <w:t>等等。不同的角色对于不同的属性和技能还有不同的态度。</w:t>
      </w:r>
    </w:p>
    <w:p w14:paraId="15D6B1FF" w14:textId="76BBAB0C" w:rsidR="00BD6880" w:rsidRDefault="00BD6880" w:rsidP="00F348C6">
      <w:pPr>
        <w:pStyle w:val="-"/>
        <w:ind w:firstLine="420"/>
      </w:pPr>
      <w:r>
        <w:rPr>
          <w:rFonts w:hint="eastAsia"/>
        </w:rPr>
        <w:t>与其说是一款</w:t>
      </w:r>
      <w:r>
        <w:rPr>
          <w:rFonts w:hint="eastAsia"/>
        </w:rPr>
        <w:t xml:space="preserve"> CRPG</w:t>
      </w:r>
      <w:r>
        <w:rPr>
          <w:rFonts w:hint="eastAsia"/>
        </w:rPr>
        <w:t>，《魔法之烛》更像是一款模拟器。你需要很多道具才能在野外生存下去，比如食物、箭矢、绳索、以及很多在地牢中要用到的特殊道具。还存在昼夜更替，所以你还需要睡觉或者休息。武器和护甲也需要得到妥善修理。商店有开门和关门时间，船只会在特定的日期离开。如果你喜欢</w:t>
      </w:r>
      <w:r w:rsidR="00B56A71">
        <w:rPr>
          <w:rFonts w:hint="eastAsia"/>
        </w:rPr>
        <w:t>料理这种琐事，你就会喜欢上《魔法之烛》的。</w:t>
      </w:r>
    </w:p>
    <w:p w14:paraId="189DDA68" w14:textId="7AD082BF" w:rsidR="00B56A71" w:rsidRDefault="00B56A71" w:rsidP="00F348C6">
      <w:pPr>
        <w:pStyle w:val="-"/>
        <w:ind w:firstLine="420"/>
      </w:pPr>
    </w:p>
    <w:p w14:paraId="1F8A440A" w14:textId="77777777" w:rsidR="00B56A71" w:rsidRDefault="00B56A71" w:rsidP="00B56A71">
      <w:pPr>
        <w:pStyle w:val="-"/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28276971" wp14:editId="0E432791">
            <wp:extent cx="2959200" cy="2215878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7B8" w14:textId="6E8D2479" w:rsidR="00B56A71" w:rsidRDefault="00B56A71" w:rsidP="00B56A71">
      <w:pPr>
        <w:pStyle w:val="Caption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3DCA">
        <w:rPr>
          <w:noProof/>
        </w:rPr>
        <w:t>4</w:t>
      </w:r>
      <w:r>
        <w:fldChar w:fldCharType="end"/>
      </w:r>
      <w:r>
        <w:t xml:space="preserve"> </w:t>
      </w:r>
      <w:r w:rsidR="00C954D8">
        <w:rPr>
          <w:rFonts w:hint="eastAsia"/>
        </w:rPr>
        <w:t>战斗是回合制的</w:t>
      </w:r>
      <w:r w:rsidR="00923DCA">
        <w:rPr>
          <w:rFonts w:hint="eastAsia"/>
        </w:rPr>
        <w:t>，而且非常简单易懂，但是你需要管理角色的弹药、食物，并让他们得到休息才能常胜。</w:t>
      </w:r>
    </w:p>
    <w:p w14:paraId="569B017F" w14:textId="1395395C" w:rsidR="00923DCA" w:rsidRDefault="00923DCA" w:rsidP="00923DCA">
      <w:pPr>
        <w:pStyle w:val="-"/>
        <w:ind w:firstLineChars="0" w:firstLine="0"/>
      </w:pPr>
    </w:p>
    <w:p w14:paraId="4E6CDF49" w14:textId="77777777" w:rsidR="00923DCA" w:rsidRDefault="00923DCA" w:rsidP="00923DCA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04A43634" wp14:editId="3D5A9D72">
            <wp:extent cx="2959200" cy="2219399"/>
            <wp:effectExtent l="0" t="0" r="0" b="0"/>
            <wp:docPr id="11" name="Picture 1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Q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3831" w14:textId="1A05FAF0" w:rsidR="00923DCA" w:rsidRDefault="00923DCA" w:rsidP="00923DC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《魔法之烛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》</w:t>
      </w:r>
      <w:r>
        <w:rPr>
          <w:rFonts w:hint="eastAsia"/>
        </w:rPr>
        <w:t>（</w:t>
      </w:r>
      <w:r>
        <w:rPr>
          <w:rFonts w:hint="eastAsia"/>
        </w:rPr>
        <w:t>Magic</w:t>
      </w:r>
      <w:r>
        <w:t xml:space="preserve"> </w:t>
      </w:r>
      <w:r>
        <w:rPr>
          <w:rFonts w:hint="eastAsia"/>
        </w:rPr>
        <w:t>Candle</w:t>
      </w:r>
      <w:r>
        <w:t xml:space="preserve"> </w:t>
      </w:r>
      <w:r>
        <w:rPr>
          <w:rFonts w:hint="eastAsia"/>
        </w:rPr>
        <w:t>II</w:t>
      </w:r>
      <w:r>
        <w:rPr>
          <w:rFonts w:hint="eastAsia"/>
        </w:rPr>
        <w:t>I</w:t>
      </w:r>
      <w:r>
        <w:rPr>
          <w:rFonts w:hint="eastAsia"/>
        </w:rPr>
        <w:t>）</w:t>
      </w:r>
      <w:r>
        <w:rPr>
          <w:rFonts w:hint="eastAsia"/>
        </w:rPr>
        <w:t>有很棒的画面和</w:t>
      </w:r>
      <w:r w:rsidR="009435D0">
        <w:rPr>
          <w:rFonts w:hint="eastAsia"/>
        </w:rPr>
        <w:t>剧情，但玩法上和当时其他</w:t>
      </w:r>
      <w:r w:rsidR="009435D0">
        <w:rPr>
          <w:rFonts w:hint="eastAsia"/>
        </w:rPr>
        <w:t xml:space="preserve"> RPG</w:t>
      </w:r>
      <w:r w:rsidR="009435D0">
        <w:t xml:space="preserve"> </w:t>
      </w:r>
      <w:r w:rsidR="009435D0">
        <w:rPr>
          <w:rFonts w:hint="eastAsia"/>
        </w:rPr>
        <w:t>相比稍显陈旧。</w:t>
      </w:r>
    </w:p>
    <w:p w14:paraId="0249632A" w14:textId="72788ABF" w:rsidR="00B56A71" w:rsidRDefault="00B56A71" w:rsidP="00F348C6">
      <w:pPr>
        <w:pStyle w:val="-"/>
        <w:ind w:firstLine="420"/>
      </w:pPr>
    </w:p>
    <w:p w14:paraId="156FBF1F" w14:textId="0F064EF6" w:rsidR="009435D0" w:rsidRDefault="009435D0" w:rsidP="00F348C6">
      <w:pPr>
        <w:pStyle w:val="-"/>
        <w:ind w:firstLine="420"/>
      </w:pPr>
      <w:r>
        <w:rPr>
          <w:rFonts w:hint="eastAsia"/>
        </w:rPr>
        <w:t>如果非得说《魔法之烛》有什么不好，那就是武器和防具的种类太少了，也没有随机掉落；游戏流程有点长；而且在结尾的战斗有点过于密集。技能和属性值</w:t>
      </w:r>
      <w:r w:rsidR="00ED3F6E">
        <w:rPr>
          <w:rFonts w:hint="eastAsia"/>
        </w:rPr>
        <w:t>在通关之前就都加满了，再加上没有随机掉落，导致后期的战斗过于枯草乏味。</w:t>
      </w:r>
    </w:p>
    <w:p w14:paraId="000FE74C" w14:textId="5F7E7A8A" w:rsidR="00ED3F6E" w:rsidRDefault="00ED3F6E" w:rsidP="00F348C6">
      <w:pPr>
        <w:pStyle w:val="-"/>
        <w:ind w:firstLine="420"/>
      </w:pPr>
      <w:r>
        <w:rPr>
          <w:rFonts w:hint="eastAsia"/>
        </w:rPr>
        <w:t>在结局的设计上，《魔法之烛》采用了一种比一般</w:t>
      </w:r>
      <w:r>
        <w:rPr>
          <w:rFonts w:hint="eastAsia"/>
        </w:rPr>
        <w:t xml:space="preserve"> CRPG</w:t>
      </w:r>
      <w:r>
        <w:t xml:space="preserve"> </w:t>
      </w:r>
      <w:r>
        <w:rPr>
          <w:rFonts w:hint="eastAsia"/>
        </w:rPr>
        <w:t>更好的更独特的方式</w:t>
      </w:r>
      <w:r w:rsidR="00D523E8">
        <w:rPr>
          <w:rFonts w:hint="eastAsia"/>
        </w:rPr>
        <w:t>：不是以一场战斗或者地牢来结束，而是让你进行一个精心准备的仪式来重塑魔法之烛。</w:t>
      </w:r>
    </w:p>
    <w:p w14:paraId="122FFA92" w14:textId="77777777" w:rsidR="00D523E8" w:rsidRDefault="00D523E8" w:rsidP="00F348C6">
      <w:pPr>
        <w:pStyle w:val="-"/>
        <w:ind w:firstLine="420"/>
        <w:rPr>
          <w:rFonts w:hint="eastAsia"/>
        </w:rPr>
      </w:pPr>
    </w:p>
    <w:p w14:paraId="57F0EF38" w14:textId="4DF0B081" w:rsidR="00F348C6" w:rsidRDefault="00F348C6" w:rsidP="00F348C6">
      <w:pPr>
        <w:pStyle w:val="-"/>
        <w:ind w:firstLine="420"/>
      </w:pPr>
      <w:r>
        <w:rPr>
          <w:rFonts w:hint="eastAsia"/>
        </w:rPr>
        <w:t>正文部分从此开始（使用“正文</w:t>
      </w:r>
      <w:r>
        <w:t>-</w:t>
      </w:r>
      <w:r>
        <w:t>首行缩进</w:t>
      </w:r>
      <w:r>
        <w:t>”</w:t>
      </w:r>
      <w:r>
        <w:t>样式，默认就是）</w:t>
      </w:r>
      <w:r w:rsidR="00FD78FB">
        <w:rPr>
          <w:rFonts w:hint="eastAsia"/>
        </w:rPr>
        <w:t>，如果编辑过程中按回车不缩进了，不要使用</w:t>
      </w:r>
      <w:r w:rsidR="00FD78FB">
        <w:rPr>
          <w:rFonts w:hint="eastAsia"/>
        </w:rPr>
        <w:t xml:space="preserve"> Tab</w:t>
      </w:r>
      <w:r w:rsidR="00FD78FB">
        <w:t xml:space="preserve"> </w:t>
      </w:r>
      <w:r w:rsidR="00FD78FB">
        <w:rPr>
          <w:rFonts w:hint="eastAsia"/>
        </w:rPr>
        <w:t>键，这种情况直接点一下上面功能区的对</w:t>
      </w:r>
      <w:r w:rsidR="00FD78FB">
        <w:rPr>
          <w:rFonts w:hint="eastAsia"/>
        </w:rPr>
        <w:t>应样式就可以了</w:t>
      </w:r>
      <w:r>
        <w:t>。</w:t>
      </w:r>
    </w:p>
    <w:p w14:paraId="51162710" w14:textId="77777777" w:rsidR="00F348C6" w:rsidRDefault="00F348C6" w:rsidP="00F348C6">
      <w:pPr>
        <w:pStyle w:val="-"/>
        <w:ind w:firstLine="420"/>
      </w:pPr>
      <w:r>
        <w:rPr>
          <w:rFonts w:hint="eastAsia"/>
        </w:rPr>
        <w:t>图片插入方式（单栏）：</w:t>
      </w:r>
    </w:p>
    <w:p w14:paraId="59E563FB" w14:textId="77777777" w:rsidR="00F348C6" w:rsidRDefault="00F348C6" w:rsidP="00F348C6">
      <w:pPr>
        <w:pStyle w:val="-"/>
        <w:ind w:firstLine="420"/>
      </w:pPr>
    </w:p>
    <w:p w14:paraId="503985D9" w14:textId="77777777" w:rsidR="00F348C6" w:rsidRDefault="00F348C6" w:rsidP="00F348C6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0C7CC20F" wp14:editId="292D680E">
            <wp:extent cx="2959100" cy="1969135"/>
            <wp:effectExtent l="0" t="0" r="0" b="0"/>
            <wp:docPr id="1" name="图片 1" descr="图片包含 桌子, 室内, 家具, 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m Prussia with love - The origin of RPGs_tabl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C4BA" w14:textId="25054D9B" w:rsidR="00F348C6" w:rsidRDefault="00F348C6" w:rsidP="00F348C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3DCA">
        <w:rPr>
          <w:noProof/>
        </w:rPr>
        <w:t>6</w:t>
      </w:r>
      <w:r>
        <w:fldChar w:fldCharType="end"/>
      </w:r>
      <w:r w:rsidRPr="0092014F">
        <w:t>在边上的注释一般都以题注的形式写在此处，题注开头使用</w:t>
      </w:r>
      <w:r w:rsidRPr="0092014F">
        <w:t>“</w:t>
      </w:r>
      <w:r w:rsidRPr="0092014F">
        <w:t>图</w:t>
      </w:r>
      <w:r w:rsidRPr="0092014F">
        <w:t xml:space="preserve"> 1”</w:t>
      </w:r>
      <w:r w:rsidRPr="0092014F">
        <w:t>而不是英文的</w:t>
      </w:r>
      <w:r w:rsidRPr="0092014F">
        <w:t>“Figure 1”</w:t>
      </w:r>
      <w:r w:rsidRPr="0092014F">
        <w:t>。插入题注在图片上右键，选择</w:t>
      </w:r>
      <w:r w:rsidRPr="0092014F">
        <w:t>“</w:t>
      </w:r>
      <w:r w:rsidRPr="0092014F">
        <w:t>插入题注</w:t>
      </w:r>
      <w:r w:rsidRPr="0092014F">
        <w:t>”</w:t>
      </w:r>
      <w:r w:rsidRPr="0092014F">
        <w:t>，而不是手动创建文本框。格式：靠左对齐。（在</w:t>
      </w:r>
      <w:r w:rsidRPr="0092014F">
        <w:t xml:space="preserve"> word </w:t>
      </w:r>
      <w:r w:rsidRPr="0092014F">
        <w:t>里图片左边可能会显示一个小黑点，不用管它）</w:t>
      </w:r>
    </w:p>
    <w:p w14:paraId="6917E6D0" w14:textId="77777777" w:rsidR="00F348C6" w:rsidRDefault="00F348C6" w:rsidP="00F348C6">
      <w:pPr>
        <w:pStyle w:val="-"/>
        <w:ind w:firstLine="420"/>
      </w:pPr>
    </w:p>
    <w:p w14:paraId="54FEB232" w14:textId="77777777" w:rsidR="00845AF8" w:rsidRDefault="00845AF8" w:rsidP="00F348C6">
      <w:pPr>
        <w:pStyle w:val="-"/>
        <w:ind w:firstLine="420"/>
      </w:pPr>
      <w:r w:rsidRPr="0092014F">
        <w:t>宽度</w:t>
      </w:r>
      <w:r w:rsidRPr="0092014F">
        <w:t xml:space="preserve"> 8.22 </w:t>
      </w:r>
      <w:r w:rsidRPr="0092014F">
        <w:t>厘米，顶格</w:t>
      </w:r>
      <w:r>
        <w:rPr>
          <w:rFonts w:hint="eastAsia"/>
        </w:rPr>
        <w:t>无缩进</w:t>
      </w:r>
      <w:r w:rsidRPr="0092014F">
        <w:t>，</w:t>
      </w:r>
      <w:r>
        <w:rPr>
          <w:rFonts w:hint="eastAsia"/>
        </w:rPr>
        <w:t>环绕模式选“嵌入型”，</w:t>
      </w:r>
    </w:p>
    <w:p w14:paraId="4A0712F0" w14:textId="77777777" w:rsidR="00F8075D" w:rsidRDefault="00F348C6" w:rsidP="00F348C6">
      <w:pPr>
        <w:pStyle w:val="-"/>
        <w:ind w:firstLine="420"/>
      </w:pPr>
      <w:r>
        <w:rPr>
          <w:rFonts w:hint="eastAsia"/>
        </w:rPr>
        <w:t>图片前后</w:t>
      </w:r>
      <w:r w:rsidR="009851AC">
        <w:rPr>
          <w:rFonts w:hint="eastAsia"/>
        </w:rPr>
        <w:t>与</w:t>
      </w:r>
      <w:r>
        <w:rPr>
          <w:rFonts w:hint="eastAsia"/>
        </w:rPr>
        <w:t>正文</w:t>
      </w:r>
      <w:r w:rsidR="009851AC">
        <w:rPr>
          <w:rFonts w:hint="eastAsia"/>
        </w:rPr>
        <w:t>间隔一行正文的距离</w:t>
      </w:r>
      <w:r>
        <w:rPr>
          <w:rFonts w:hint="eastAsia"/>
        </w:rPr>
        <w:t>。</w:t>
      </w:r>
    </w:p>
    <w:p w14:paraId="0C6E54D0" w14:textId="77777777" w:rsidR="003F7E6F" w:rsidRDefault="003F7E6F" w:rsidP="00F348C6">
      <w:pPr>
        <w:pStyle w:val="-"/>
        <w:ind w:firstLine="420"/>
      </w:pPr>
    </w:p>
    <w:p w14:paraId="7FB857F2" w14:textId="77777777" w:rsidR="003F7E6F" w:rsidRDefault="003F7E6F" w:rsidP="00F348C6">
      <w:pPr>
        <w:pStyle w:val="-"/>
        <w:ind w:firstLine="420"/>
      </w:pPr>
    </w:p>
    <w:p w14:paraId="5E12DB72" w14:textId="77777777" w:rsidR="003F7E6F" w:rsidRDefault="003F7E6F" w:rsidP="00F348C6">
      <w:pPr>
        <w:pStyle w:val="-"/>
        <w:ind w:firstLine="420"/>
      </w:pPr>
    </w:p>
    <w:p w14:paraId="14797A0F" w14:textId="77777777" w:rsidR="00FD78FB" w:rsidRDefault="00FD78FB" w:rsidP="00F348C6">
      <w:pPr>
        <w:pStyle w:val="-"/>
        <w:ind w:firstLine="420"/>
      </w:pPr>
    </w:p>
    <w:p w14:paraId="134C5C88" w14:textId="77777777" w:rsidR="00FD78FB" w:rsidRDefault="00FD78FB" w:rsidP="00F348C6">
      <w:pPr>
        <w:pStyle w:val="-"/>
        <w:ind w:firstLine="420"/>
      </w:pPr>
    </w:p>
    <w:p w14:paraId="73868107" w14:textId="77777777" w:rsidR="00FD78FB" w:rsidRDefault="00FD78FB" w:rsidP="00F348C6">
      <w:pPr>
        <w:pStyle w:val="-"/>
        <w:ind w:firstLine="420"/>
      </w:pPr>
    </w:p>
    <w:p w14:paraId="0A10EF85" w14:textId="77777777" w:rsidR="00FD78FB" w:rsidRDefault="00FD78FB" w:rsidP="00F348C6">
      <w:pPr>
        <w:pStyle w:val="-"/>
        <w:ind w:firstLine="420"/>
      </w:pPr>
    </w:p>
    <w:p w14:paraId="46C16C1A" w14:textId="77777777" w:rsidR="00FD78FB" w:rsidRDefault="00FD78FB" w:rsidP="00F348C6">
      <w:pPr>
        <w:pStyle w:val="-"/>
        <w:ind w:firstLine="420"/>
      </w:pPr>
    </w:p>
    <w:p w14:paraId="055CF06C" w14:textId="77777777" w:rsidR="00FD78FB" w:rsidRDefault="00FD78FB" w:rsidP="00F348C6">
      <w:pPr>
        <w:pStyle w:val="-"/>
        <w:ind w:firstLine="420"/>
      </w:pPr>
    </w:p>
    <w:p w14:paraId="598023F1" w14:textId="77777777" w:rsidR="00FD78FB" w:rsidRDefault="00FD78FB" w:rsidP="00F348C6">
      <w:pPr>
        <w:pStyle w:val="-"/>
        <w:ind w:firstLine="420"/>
      </w:pPr>
    </w:p>
    <w:p w14:paraId="23EFC40C" w14:textId="77777777" w:rsidR="00FD78FB" w:rsidRDefault="00FD78FB" w:rsidP="00F348C6">
      <w:pPr>
        <w:pStyle w:val="-"/>
        <w:ind w:firstLine="420"/>
      </w:pPr>
    </w:p>
    <w:p w14:paraId="4040BEA0" w14:textId="77777777" w:rsidR="00FD78FB" w:rsidRDefault="00FD78FB" w:rsidP="00F348C6">
      <w:pPr>
        <w:pStyle w:val="-"/>
        <w:ind w:firstLine="420"/>
      </w:pPr>
    </w:p>
    <w:p w14:paraId="0EDDD7CB" w14:textId="77777777" w:rsidR="00FD78FB" w:rsidRDefault="00FD78FB" w:rsidP="00F348C6">
      <w:pPr>
        <w:pStyle w:val="-"/>
        <w:ind w:firstLine="420"/>
      </w:pPr>
    </w:p>
    <w:p w14:paraId="6FAC4E26" w14:textId="77777777" w:rsidR="003F7E6F" w:rsidRDefault="00373773" w:rsidP="00F348C6">
      <w:pPr>
        <w:pStyle w:val="-"/>
        <w:ind w:firstLine="420"/>
      </w:pPr>
      <w:r>
        <w:rPr>
          <w:rFonts w:hint="eastAsia"/>
        </w:rPr>
        <w:t>脚注的格式（请看脚注）</w:t>
      </w:r>
      <w:r>
        <w:rPr>
          <w:rStyle w:val="FootnoteReference"/>
        </w:rPr>
        <w:footnoteReference w:id="2"/>
      </w:r>
    </w:p>
    <w:p w14:paraId="403F0BFA" w14:textId="77777777" w:rsidR="003F7E6F" w:rsidRPr="00373773" w:rsidRDefault="003F7E6F" w:rsidP="00F348C6">
      <w:pPr>
        <w:pStyle w:val="-"/>
        <w:ind w:firstLine="420"/>
      </w:pPr>
    </w:p>
    <w:p w14:paraId="4DBB5F8B" w14:textId="77777777" w:rsidR="003F7E6F" w:rsidRDefault="003F7E6F" w:rsidP="00F348C6">
      <w:pPr>
        <w:pStyle w:val="-"/>
        <w:ind w:firstLine="420"/>
      </w:pPr>
    </w:p>
    <w:p w14:paraId="284D3CA7" w14:textId="77777777" w:rsidR="003F7E6F" w:rsidRDefault="003F7E6F" w:rsidP="00F348C6">
      <w:pPr>
        <w:pStyle w:val="-"/>
        <w:ind w:firstLine="420"/>
      </w:pPr>
    </w:p>
    <w:p w14:paraId="361C8E63" w14:textId="77777777" w:rsidR="003F7E6F" w:rsidRDefault="003F7E6F" w:rsidP="00F348C6">
      <w:pPr>
        <w:pStyle w:val="-"/>
        <w:ind w:firstLine="420"/>
      </w:pPr>
    </w:p>
    <w:p w14:paraId="008F3CE4" w14:textId="77777777" w:rsidR="003F7E6F" w:rsidRDefault="003F7E6F" w:rsidP="00F348C6">
      <w:pPr>
        <w:pStyle w:val="-"/>
        <w:ind w:firstLine="420"/>
      </w:pPr>
    </w:p>
    <w:p w14:paraId="121FB0E7" w14:textId="77777777" w:rsidR="003F7E6F" w:rsidRDefault="003F7E6F" w:rsidP="00F348C6">
      <w:pPr>
        <w:pStyle w:val="-"/>
        <w:ind w:firstLine="420"/>
      </w:pPr>
    </w:p>
    <w:p w14:paraId="64D238A0" w14:textId="77777777" w:rsidR="003F7E6F" w:rsidRDefault="003F7E6F" w:rsidP="00F348C6">
      <w:pPr>
        <w:pStyle w:val="-"/>
        <w:ind w:firstLine="420"/>
      </w:pPr>
    </w:p>
    <w:p w14:paraId="6FD34BFE" w14:textId="77777777" w:rsidR="003F7E6F" w:rsidRDefault="003F7E6F" w:rsidP="00F348C6">
      <w:pPr>
        <w:pStyle w:val="-"/>
        <w:ind w:firstLine="420"/>
      </w:pPr>
    </w:p>
    <w:p w14:paraId="18174D28" w14:textId="77777777" w:rsidR="003F7E6F" w:rsidRDefault="003F7E6F" w:rsidP="00F348C6">
      <w:pPr>
        <w:pStyle w:val="-"/>
        <w:ind w:firstLine="420"/>
      </w:pPr>
    </w:p>
    <w:p w14:paraId="50F7B100" w14:textId="77777777" w:rsidR="003F7E6F" w:rsidRDefault="003F7E6F" w:rsidP="00F348C6">
      <w:pPr>
        <w:pStyle w:val="-"/>
        <w:ind w:firstLine="420"/>
      </w:pPr>
    </w:p>
    <w:p w14:paraId="494E330D" w14:textId="77777777" w:rsidR="003F7E6F" w:rsidRDefault="00316C8C" w:rsidP="00F348C6">
      <w:pPr>
        <w:pStyle w:val="-"/>
        <w:ind w:firstLine="42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DFDBA2D" wp14:editId="19DC2911">
            <wp:simplePos x="0" y="0"/>
            <wp:positionH relativeFrom="margin">
              <wp:align>right</wp:align>
            </wp:positionH>
            <wp:positionV relativeFrom="paragraph">
              <wp:posOffset>301377</wp:posOffset>
            </wp:positionV>
            <wp:extent cx="6193790" cy="1969135"/>
            <wp:effectExtent l="0" t="0" r="0" b="0"/>
            <wp:wrapTopAndBottom/>
            <wp:docPr id="8" name="图片 8" descr="图片包含 桌子, 室内, 家具, 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m Prussia with love - The origin of RPGs_tabl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0D5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0270D" wp14:editId="2286E834">
                <wp:simplePos x="0" y="0"/>
                <wp:positionH relativeFrom="column">
                  <wp:posOffset>0</wp:posOffset>
                </wp:positionH>
                <wp:positionV relativeFrom="paragraph">
                  <wp:posOffset>2327910</wp:posOffset>
                </wp:positionV>
                <wp:extent cx="6177915" cy="635"/>
                <wp:effectExtent l="0" t="0" r="0" b="0"/>
                <wp:wrapTopAndBottom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75EC7" w14:textId="32796AD6" w:rsidR="00710D5F" w:rsidRPr="00217B6B" w:rsidRDefault="00710D5F" w:rsidP="00710D5F">
                            <w:pPr>
                              <w:pStyle w:val="Caption"/>
                              <w:jc w:val="center"/>
                              <w:rPr>
                                <w:rFonts w:ascii="Times New Roman" w:eastAsia="微软雅黑" w:hAnsi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23DC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题注居中</w:t>
                            </w:r>
                            <w:r w:rsidR="00845AF8">
                              <w:rPr>
                                <w:rFonts w:hint="eastAsia"/>
                              </w:rPr>
                              <w:t>，其他关于题注的说明和上面单栏图片一样。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270D" id="文本框 9" o:spid="_x0000_s1029" type="#_x0000_t202" style="position:absolute;left:0;text-align:left;margin-left:0;margin-top:183.3pt;width:486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" stroked="f">
                <v:textbox style="mso-fit-shape-to-text:t" inset="0,0,0,0">
                  <w:txbxContent>
                    <w:p w14:paraId="5E575EC7" w14:textId="32796AD6" w:rsidR="00710D5F" w:rsidRPr="00217B6B" w:rsidRDefault="00710D5F" w:rsidP="00710D5F">
                      <w:pPr>
                        <w:pStyle w:val="Caption"/>
                        <w:jc w:val="center"/>
                        <w:rPr>
                          <w:rFonts w:ascii="Times New Roman" w:eastAsia="微软雅黑" w:hAnsi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23DC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题注居中</w:t>
                      </w:r>
                      <w:r w:rsidR="00845AF8">
                        <w:rPr>
                          <w:rFonts w:hint="eastAsia"/>
                        </w:rPr>
                        <w:t>，其他关于题注的说明和上面单栏图片一样。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0D5F">
        <w:rPr>
          <w:rFonts w:hint="eastAsia"/>
        </w:rPr>
        <w:t>双栏图片的插入方式：</w:t>
      </w:r>
    </w:p>
    <w:p w14:paraId="580962B2" w14:textId="77777777" w:rsidR="00710D5F" w:rsidRDefault="00710D5F" w:rsidP="00F348C6">
      <w:pPr>
        <w:pStyle w:val="-"/>
        <w:ind w:firstLine="420"/>
      </w:pPr>
      <w:r>
        <w:rPr>
          <w:rFonts w:hint="eastAsia"/>
        </w:rPr>
        <w:t>双栏图片宽度</w:t>
      </w:r>
      <w:r w:rsidR="00316C8C">
        <w:t xml:space="preserve"> 17.21 </w:t>
      </w:r>
      <w:r w:rsidR="00316C8C">
        <w:rPr>
          <w:rFonts w:hint="eastAsia"/>
        </w:rPr>
        <w:t>厘米，两侧贴边（拖动时有绿色提示线），上下型环绕。实际使用时要保持图片的比例，可以拖拽斜角上的锚点来调整大小</w:t>
      </w:r>
      <w:r w:rsidR="00845AF8">
        <w:rPr>
          <w:rFonts w:hint="eastAsia"/>
        </w:rPr>
        <w:t>。</w:t>
      </w:r>
    </w:p>
    <w:p w14:paraId="7B1C32DB" w14:textId="77777777" w:rsidR="00710D5F" w:rsidRPr="00E07734" w:rsidRDefault="00710D5F" w:rsidP="00F348C6">
      <w:pPr>
        <w:pStyle w:val="-"/>
        <w:ind w:firstLine="420"/>
      </w:pPr>
    </w:p>
    <w:sectPr w:rsidR="00710D5F" w:rsidRPr="00E07734" w:rsidSect="00A8527F">
      <w:headerReference w:type="default" r:id="rId18"/>
      <w:footerReference w:type="default" r:id="rId1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568A2" w14:textId="77777777" w:rsidR="00BC2238" w:rsidRDefault="00BC2238" w:rsidP="00F841EF">
      <w:r>
        <w:separator/>
      </w:r>
    </w:p>
  </w:endnote>
  <w:endnote w:type="continuationSeparator" w:id="0">
    <w:p w14:paraId="5707B172" w14:textId="77777777" w:rsidR="00BC2238" w:rsidRDefault="00BC2238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6E98E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2445F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633AF" w14:textId="77777777" w:rsidR="00BC2238" w:rsidRDefault="00BC2238" w:rsidP="00F841EF">
      <w:r>
        <w:separator/>
      </w:r>
    </w:p>
  </w:footnote>
  <w:footnote w:type="continuationSeparator" w:id="0">
    <w:p w14:paraId="255B3C50" w14:textId="77777777" w:rsidR="00BC2238" w:rsidRDefault="00BC2238" w:rsidP="00F841EF">
      <w:r>
        <w:continuationSeparator/>
      </w:r>
    </w:p>
  </w:footnote>
  <w:footnote w:id="1">
    <w:p w14:paraId="26B857F1" w14:textId="05522158" w:rsidR="004F30D6" w:rsidRPr="004F30D6" w:rsidRDefault="004F30D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译者注：这三个名称是根据游戏说明书中对怪物的描述翻译的。</w:t>
      </w:r>
      <w:proofErr w:type="spellStart"/>
      <w:r>
        <w:rPr>
          <w:rFonts w:hint="eastAsia"/>
        </w:rPr>
        <w:t>Hraffel</w:t>
      </w:r>
      <w:proofErr w:type="spellEnd"/>
      <w:r>
        <w:t xml:space="preserve"> </w:t>
      </w:r>
      <w:r>
        <w:rPr>
          <w:rFonts w:hint="eastAsia"/>
        </w:rPr>
        <w:t xml:space="preserve">具有坚硬的羽毛，被攻击之后会感染疾病，损失 </w:t>
      </w:r>
      <w:r>
        <w:t xml:space="preserve">1/2 </w:t>
      </w:r>
      <w:r>
        <w:rPr>
          <w:rFonts w:hint="eastAsia"/>
        </w:rPr>
        <w:t>的能量；</w:t>
      </w:r>
      <w:proofErr w:type="spellStart"/>
      <w:r>
        <w:rPr>
          <w:rFonts w:hint="eastAsia"/>
        </w:rPr>
        <w:t>Zorlim</w:t>
      </w:r>
      <w:proofErr w:type="spellEnd"/>
      <w:r>
        <w:t xml:space="preserve"> </w:t>
      </w:r>
      <w:r>
        <w:rPr>
          <w:rFonts w:hint="eastAsia"/>
        </w:rPr>
        <w:t>在手册中就被称为“goblin</w:t>
      </w:r>
      <w:r>
        <w:t xml:space="preserve"> </w:t>
      </w:r>
      <w:r>
        <w:rPr>
          <w:rFonts w:hint="eastAsia"/>
        </w:rPr>
        <w:t>monk”；</w:t>
      </w:r>
      <w:proofErr w:type="spellStart"/>
      <w:r>
        <w:rPr>
          <w:rFonts w:hint="eastAsia"/>
        </w:rPr>
        <w:t>Barg</w:t>
      </w:r>
      <w:proofErr w:type="spellEnd"/>
      <w:r>
        <w:t xml:space="preserve"> </w:t>
      </w:r>
      <w:r>
        <w:rPr>
          <w:rFonts w:hint="eastAsia"/>
        </w:rPr>
        <w:t>在接触的时候放出闪电，</w:t>
      </w:r>
      <w:r w:rsidR="00693256">
        <w:rPr>
          <w:rFonts w:hint="eastAsia"/>
        </w:rPr>
        <w:t>无法被护甲和魔法护盾防御。</w:t>
      </w:r>
    </w:p>
  </w:footnote>
  <w:footnote w:id="2">
    <w:p w14:paraId="08F94F65" w14:textId="77777777" w:rsidR="00373773" w:rsidRDefault="0037377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直接使用默认格式，不分栏。如果是我们自己加上的脚注要在最开始有“译者注：</w:t>
      </w:r>
      <w:r w:rsidR="00FD78FB">
        <w:rPr>
          <w:rFonts w:hint="eastAsia"/>
        </w:rPr>
        <w:t>”</w:t>
      </w:r>
      <w:r>
        <w:rPr>
          <w:rFonts w:hint="eastAsia"/>
        </w:rPr>
        <w:t>字样，如果是原文的注释就直接写。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00F88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3326D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97"/>
    <w:rsid w:val="00007178"/>
    <w:rsid w:val="00045DB7"/>
    <w:rsid w:val="00055882"/>
    <w:rsid w:val="00062CAA"/>
    <w:rsid w:val="00064042"/>
    <w:rsid w:val="00087AE0"/>
    <w:rsid w:val="000A6A0B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4A09"/>
    <w:rsid w:val="002A5139"/>
    <w:rsid w:val="002D01D3"/>
    <w:rsid w:val="002F1A0E"/>
    <w:rsid w:val="002F3408"/>
    <w:rsid w:val="002F3B42"/>
    <w:rsid w:val="002F7493"/>
    <w:rsid w:val="00312BAB"/>
    <w:rsid w:val="00316C8C"/>
    <w:rsid w:val="003249D9"/>
    <w:rsid w:val="00333CDD"/>
    <w:rsid w:val="00355319"/>
    <w:rsid w:val="003575CF"/>
    <w:rsid w:val="00361BED"/>
    <w:rsid w:val="00362338"/>
    <w:rsid w:val="00366B4E"/>
    <w:rsid w:val="00371124"/>
    <w:rsid w:val="00373773"/>
    <w:rsid w:val="003845EC"/>
    <w:rsid w:val="00385064"/>
    <w:rsid w:val="00385C4B"/>
    <w:rsid w:val="003B6FBB"/>
    <w:rsid w:val="003D1B06"/>
    <w:rsid w:val="003E13C6"/>
    <w:rsid w:val="003F442C"/>
    <w:rsid w:val="003F7E6F"/>
    <w:rsid w:val="00412ACB"/>
    <w:rsid w:val="00427A03"/>
    <w:rsid w:val="00433353"/>
    <w:rsid w:val="004367FE"/>
    <w:rsid w:val="00445F1D"/>
    <w:rsid w:val="00473DBD"/>
    <w:rsid w:val="004B0B65"/>
    <w:rsid w:val="004B4D18"/>
    <w:rsid w:val="004B7AB8"/>
    <w:rsid w:val="004C323F"/>
    <w:rsid w:val="004C691F"/>
    <w:rsid w:val="004F30D6"/>
    <w:rsid w:val="005062C4"/>
    <w:rsid w:val="00524D06"/>
    <w:rsid w:val="00532598"/>
    <w:rsid w:val="0053640F"/>
    <w:rsid w:val="00561057"/>
    <w:rsid w:val="00576BB6"/>
    <w:rsid w:val="00594354"/>
    <w:rsid w:val="005A2AD5"/>
    <w:rsid w:val="005B5669"/>
    <w:rsid w:val="005C71CD"/>
    <w:rsid w:val="005E1D00"/>
    <w:rsid w:val="00621D8F"/>
    <w:rsid w:val="00647780"/>
    <w:rsid w:val="0065046D"/>
    <w:rsid w:val="006530AD"/>
    <w:rsid w:val="00657B80"/>
    <w:rsid w:val="006610BC"/>
    <w:rsid w:val="00661441"/>
    <w:rsid w:val="00664DA0"/>
    <w:rsid w:val="006722AD"/>
    <w:rsid w:val="0067675A"/>
    <w:rsid w:val="00693256"/>
    <w:rsid w:val="00694FCF"/>
    <w:rsid w:val="006B2C72"/>
    <w:rsid w:val="006B3758"/>
    <w:rsid w:val="006B5427"/>
    <w:rsid w:val="006F4D28"/>
    <w:rsid w:val="0071094A"/>
    <w:rsid w:val="00710D5F"/>
    <w:rsid w:val="0071777F"/>
    <w:rsid w:val="00730438"/>
    <w:rsid w:val="00731BF1"/>
    <w:rsid w:val="00761FF2"/>
    <w:rsid w:val="00766048"/>
    <w:rsid w:val="007752FB"/>
    <w:rsid w:val="0078499A"/>
    <w:rsid w:val="007869FA"/>
    <w:rsid w:val="00791749"/>
    <w:rsid w:val="007A2BD6"/>
    <w:rsid w:val="007A6FE7"/>
    <w:rsid w:val="007D71D1"/>
    <w:rsid w:val="007F3B4E"/>
    <w:rsid w:val="00804F76"/>
    <w:rsid w:val="00806138"/>
    <w:rsid w:val="008451DD"/>
    <w:rsid w:val="00845AF8"/>
    <w:rsid w:val="00861514"/>
    <w:rsid w:val="00876728"/>
    <w:rsid w:val="00885A03"/>
    <w:rsid w:val="00890C17"/>
    <w:rsid w:val="008910A4"/>
    <w:rsid w:val="00891D5D"/>
    <w:rsid w:val="008925C5"/>
    <w:rsid w:val="008931DD"/>
    <w:rsid w:val="008A620A"/>
    <w:rsid w:val="008D4384"/>
    <w:rsid w:val="008D5696"/>
    <w:rsid w:val="008E3CB4"/>
    <w:rsid w:val="008F2B87"/>
    <w:rsid w:val="00911BFC"/>
    <w:rsid w:val="0092047D"/>
    <w:rsid w:val="00923DCA"/>
    <w:rsid w:val="0092507E"/>
    <w:rsid w:val="00937B95"/>
    <w:rsid w:val="009435D0"/>
    <w:rsid w:val="00954717"/>
    <w:rsid w:val="00960341"/>
    <w:rsid w:val="00966AEE"/>
    <w:rsid w:val="0097206B"/>
    <w:rsid w:val="009851AC"/>
    <w:rsid w:val="009B5ACC"/>
    <w:rsid w:val="009C45E4"/>
    <w:rsid w:val="009D21CC"/>
    <w:rsid w:val="00A12397"/>
    <w:rsid w:val="00A2094B"/>
    <w:rsid w:val="00A3384D"/>
    <w:rsid w:val="00A33908"/>
    <w:rsid w:val="00A47A89"/>
    <w:rsid w:val="00A50650"/>
    <w:rsid w:val="00A60A64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56A71"/>
    <w:rsid w:val="00B62941"/>
    <w:rsid w:val="00B64617"/>
    <w:rsid w:val="00BA2914"/>
    <w:rsid w:val="00BA7095"/>
    <w:rsid w:val="00BC2238"/>
    <w:rsid w:val="00BD6880"/>
    <w:rsid w:val="00BE1C72"/>
    <w:rsid w:val="00BF11F4"/>
    <w:rsid w:val="00C36086"/>
    <w:rsid w:val="00C47F67"/>
    <w:rsid w:val="00C61659"/>
    <w:rsid w:val="00C7080D"/>
    <w:rsid w:val="00C954D8"/>
    <w:rsid w:val="00CE2F7E"/>
    <w:rsid w:val="00CF2F9E"/>
    <w:rsid w:val="00D02128"/>
    <w:rsid w:val="00D03448"/>
    <w:rsid w:val="00D2473E"/>
    <w:rsid w:val="00D40B17"/>
    <w:rsid w:val="00D43879"/>
    <w:rsid w:val="00D47D43"/>
    <w:rsid w:val="00D523E8"/>
    <w:rsid w:val="00D62021"/>
    <w:rsid w:val="00DA3E65"/>
    <w:rsid w:val="00DB684D"/>
    <w:rsid w:val="00DC1381"/>
    <w:rsid w:val="00DC7054"/>
    <w:rsid w:val="00DD0457"/>
    <w:rsid w:val="00DF1BD2"/>
    <w:rsid w:val="00E06D6C"/>
    <w:rsid w:val="00E07577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A48ED"/>
    <w:rsid w:val="00EB267F"/>
    <w:rsid w:val="00ED3F6E"/>
    <w:rsid w:val="00EE2E4F"/>
    <w:rsid w:val="00EE3E02"/>
    <w:rsid w:val="00EE5708"/>
    <w:rsid w:val="00EF4B86"/>
    <w:rsid w:val="00F27EC2"/>
    <w:rsid w:val="00F30A58"/>
    <w:rsid w:val="00F348C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C7362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2A235"/>
  <w15:chartTrackingRefBased/>
  <w15:docId w15:val="{FA771228-4000-4728-B073-2F7756D8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a">
    <w:name w:val="标题图题注"/>
    <w:basedOn w:val="Caption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647780"/>
    <w:rPr>
      <w:rFonts w:asciiTheme="majorHAnsi" w:eastAsiaTheme="minorHAns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1041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review模版20210412.dotx</Template>
  <TotalTime>113</TotalTime>
  <Pages>4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Fan Quan</cp:lastModifiedBy>
  <cp:revision>10</cp:revision>
  <dcterms:created xsi:type="dcterms:W3CDTF">2021-04-21T03:24:00Z</dcterms:created>
  <dcterms:modified xsi:type="dcterms:W3CDTF">2021-04-24T03:51:00Z</dcterms:modified>
</cp:coreProperties>
</file>