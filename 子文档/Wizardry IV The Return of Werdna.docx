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3DA1B" w14:textId="3541B488"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DECF84" wp14:editId="34912A07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202580" cy="2857500"/>
                <wp:effectExtent l="0" t="0" r="825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2580" cy="2857500"/>
                          <a:chOff x="0" y="1802"/>
                          <a:chExt cx="6202580" cy="285750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7780" y="1802"/>
                            <a:ext cx="6184800" cy="2691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17"/>
                            <a:ext cx="6185535" cy="1720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C09AE8" w14:textId="17422101" w:rsidR="000C1A81" w:rsidRPr="00AF245F" w:rsidRDefault="00AF245F" w:rsidP="00AF245F">
                              <w:pPr>
                                <w:pStyle w:val="af4"/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ir-Tech 1987,</w:t>
                              </w:r>
                              <w:r w:rsidRPr="00AF245F">
                                <w:t xml:space="preserve"> Apple II, DOS and PC-98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ECF84" id="组合 4" o:spid="_x0000_s1026" style="position:absolute;left:0;text-align:left;margin-left:437.2pt;margin-top:44.4pt;width:488.4pt;height:225pt;z-index:251660288;mso-position-horizontal:right;mso-position-horizontal-relative:margin;mso-width-relative:margin;mso-height-relative:margin" coordorigin=",18" coordsize="62025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177;top:18;width:61848;height:26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66C09AE8" w14:textId="17422101" w:rsidR="000C1A81" w:rsidRPr="00AF245F" w:rsidRDefault="00AF245F" w:rsidP="00AF245F">
                        <w:pPr>
                          <w:pStyle w:val="af4"/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ir-Tech 1987,</w:t>
                        </w:r>
                        <w:r w:rsidRPr="00AF245F">
                          <w:t xml:space="preserve"> Apple II, DOS and PC-98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7D0D5E" w:rsidRPr="007D0D5E">
        <w:rPr>
          <w:rFonts w:hint="eastAsia"/>
        </w:rPr>
        <w:t>巫术</w:t>
      </w:r>
      <w:r w:rsidR="006E7E8C">
        <w:rPr>
          <w:rFonts w:hint="eastAsia"/>
        </w:rPr>
        <w:t xml:space="preserve"> </w:t>
      </w:r>
      <w:r w:rsidR="007D0D5E" w:rsidRPr="007D0D5E">
        <w:t>IV</w:t>
      </w:r>
      <w:r w:rsidR="007D0D5E" w:rsidRPr="007D0D5E">
        <w:t>：瓦德纳的复仇</w:t>
      </w:r>
      <w:r w:rsidR="00DB684D">
        <w:rPr>
          <w:rFonts w:hint="eastAsia"/>
        </w:rPr>
        <w:t>》（</w:t>
      </w:r>
      <w:r w:rsidR="007D0D5E" w:rsidRPr="007D0D5E">
        <w:t xml:space="preserve">Wizardry IV: The Return of </w:t>
      </w:r>
      <w:proofErr w:type="spellStart"/>
      <w:r w:rsidR="007D0D5E" w:rsidRPr="007D0D5E">
        <w:t>Werdna</w:t>
      </w:r>
      <w:proofErr w:type="spellEnd"/>
      <w:r w:rsidR="00DB684D">
        <w:rPr>
          <w:rFonts w:hint="eastAsia"/>
        </w:rPr>
        <w:t>）</w:t>
      </w:r>
    </w:p>
    <w:p w14:paraId="620322A9" w14:textId="002E1D88" w:rsidR="0016522A" w:rsidRDefault="008F2B87" w:rsidP="00F734E7">
      <w:r w:rsidRPr="008F2B87">
        <w:rPr>
          <w:rFonts w:hint="eastAsia"/>
        </w:rPr>
        <w:t>作者：</w:t>
      </w:r>
      <w:r w:rsidR="007D0D5E">
        <w:t>CB</w:t>
      </w:r>
    </w:p>
    <w:p w14:paraId="2D559A1E" w14:textId="27443EE8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7D0D5E">
        <w:rPr>
          <w:rFonts w:hint="eastAsia"/>
        </w:rPr>
        <w:t>J</w:t>
      </w:r>
      <w:r w:rsidR="007D0D5E">
        <w:t>ason</w:t>
      </w:r>
    </w:p>
    <w:p w14:paraId="480639E1" w14:textId="3622E1AE" w:rsidR="0016522A" w:rsidRDefault="003B252E" w:rsidP="00F734E7">
      <w:r>
        <w:pict w14:anchorId="3364608B">
          <v:rect id="_x0000_i1025" style="width:261.65pt;height:1pt" o:hrpct="500" o:hrstd="t" o:hrnoshade="t" o:hr="t" fillcolor="#cfcdcd [2894]" stroked="f"/>
        </w:pict>
      </w:r>
    </w:p>
    <w:p w14:paraId="31E7436E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6C2FDFC3" w14:textId="1C95AE05" w:rsidR="00AF245F" w:rsidRDefault="00AF245F" w:rsidP="00AF245F">
      <w:pPr>
        <w:pStyle w:val="-"/>
        <w:ind w:firstLine="420"/>
      </w:pPr>
      <w:r>
        <w:rPr>
          <w:rFonts w:hint="eastAsia"/>
        </w:rPr>
        <w:t>《巫术</w:t>
      </w:r>
      <w:r w:rsidR="006E7E8C">
        <w:rPr>
          <w:rFonts w:hint="eastAsia"/>
        </w:rPr>
        <w:t xml:space="preserve"> </w:t>
      </w:r>
      <w:r>
        <w:t>IV</w:t>
      </w:r>
      <w:r>
        <w:t>：瓦德纳的复仇》</w:t>
      </w:r>
      <w:r>
        <w:rPr>
          <w:rStyle w:val="a9"/>
        </w:rPr>
        <w:footnoteReference w:id="1"/>
      </w:r>
      <w:r>
        <w:t>不仅是</w:t>
      </w:r>
      <w:r w:rsidR="00257A07">
        <w:rPr>
          <w:rFonts w:hint="eastAsia"/>
        </w:rPr>
        <w:t>传奇游戏</w:t>
      </w:r>
      <w:r>
        <w:t>巫术系列的第四作，更是计算机</w:t>
      </w:r>
      <w:r w:rsidR="00393380">
        <w:rPr>
          <w:rFonts w:hint="eastAsia"/>
        </w:rPr>
        <w:t xml:space="preserve"> </w:t>
      </w:r>
      <w:r>
        <w:t>RPG</w:t>
      </w:r>
      <w:r w:rsidR="00393380">
        <w:t xml:space="preserve"> </w:t>
      </w:r>
      <w:r>
        <w:t>游戏史上公认的硬核游戏。绝大多数玩家甚至连第一关都过不了。值得一提的是，时至今日，这部作品仍是最具创意的</w:t>
      </w:r>
      <w:r w:rsidR="00393380">
        <w:rPr>
          <w:rFonts w:hint="eastAsia"/>
        </w:rPr>
        <w:t xml:space="preserve"> </w:t>
      </w:r>
      <w:r>
        <w:t>RPG</w:t>
      </w:r>
      <w:r w:rsidR="00393380">
        <w:t xml:space="preserve"> </w:t>
      </w:r>
      <w:r>
        <w:t>游戏之一。</w:t>
      </w:r>
    </w:p>
    <w:p w14:paraId="63B8F5EB" w14:textId="3F2AE347" w:rsidR="00AF245F" w:rsidRDefault="00AF245F" w:rsidP="00AF245F">
      <w:pPr>
        <w:pStyle w:val="-"/>
        <w:ind w:firstLine="420"/>
      </w:pPr>
      <w:r>
        <w:rPr>
          <w:rFonts w:hint="eastAsia"/>
        </w:rPr>
        <w:t>《巫术</w:t>
      </w:r>
      <w:r w:rsidR="006E7E8C">
        <w:rPr>
          <w:rFonts w:hint="eastAsia"/>
        </w:rPr>
        <w:t xml:space="preserve"> </w:t>
      </w:r>
      <w:r>
        <w:t>IV</w:t>
      </w:r>
      <w:r>
        <w:t>》颠覆</w:t>
      </w:r>
      <w:r w:rsidR="00F33936">
        <w:rPr>
          <w:rFonts w:hint="eastAsia"/>
        </w:rPr>
        <w:t>了</w:t>
      </w:r>
      <w:r w:rsidR="00393380">
        <w:rPr>
          <w:rFonts w:hint="eastAsia"/>
        </w:rPr>
        <w:t xml:space="preserve"> </w:t>
      </w:r>
      <w:r>
        <w:t>RPG</w:t>
      </w:r>
      <w:r w:rsidR="00393380">
        <w:t xml:space="preserve"> </w:t>
      </w:r>
      <w:r>
        <w:t>游戏</w:t>
      </w:r>
      <w:r w:rsidR="006E7E8C">
        <w:rPr>
          <w:rFonts w:hint="eastAsia"/>
        </w:rPr>
        <w:t>传统</w:t>
      </w:r>
      <w:r>
        <w:t>设定。玩家会在本作扮演《巫术</w:t>
      </w:r>
      <w:r w:rsidR="006E7E8C">
        <w:rPr>
          <w:rFonts w:hint="eastAsia"/>
        </w:rPr>
        <w:t xml:space="preserve"> </w:t>
      </w:r>
      <w:r>
        <w:t>I</w:t>
      </w:r>
      <w:r>
        <w:t>》的反派角色瓦德纳，从固若金汤、看守森严的地下监狱里逃出生天。此时，瓦德纳法力尽失，虚弱至极。</w:t>
      </w:r>
    </w:p>
    <w:p w14:paraId="470CDB08" w14:textId="14502BE9" w:rsidR="00AF245F" w:rsidRDefault="00AF245F" w:rsidP="00AF245F">
      <w:pPr>
        <w:pStyle w:val="-"/>
        <w:ind w:firstLine="420"/>
      </w:pPr>
      <w:r>
        <w:rPr>
          <w:rFonts w:hint="eastAsia"/>
        </w:rPr>
        <w:t>该作摒弃了基于经验的传统升级成长机制，瓦德</w:t>
      </w:r>
      <w:proofErr w:type="gramStart"/>
      <w:r>
        <w:rPr>
          <w:rFonts w:hint="eastAsia"/>
        </w:rPr>
        <w:t>纳唯一</w:t>
      </w:r>
      <w:proofErr w:type="gramEnd"/>
      <w:r>
        <w:rPr>
          <w:rFonts w:hint="eastAsia"/>
        </w:rPr>
        <w:t>的作战方式就是召唤形形色色的怪物。地牢内零散分布着几处</w:t>
      </w:r>
      <w:proofErr w:type="gramStart"/>
      <w:r>
        <w:rPr>
          <w:rFonts w:hint="eastAsia"/>
        </w:rPr>
        <w:t>五芒星</w:t>
      </w:r>
      <w:proofErr w:type="gramEnd"/>
      <w:r>
        <w:rPr>
          <w:rFonts w:hint="eastAsia"/>
        </w:rPr>
        <w:t>区域，只有踏入其中，瓦德纳的实力才能有所提升。换言之，玩家</w:t>
      </w:r>
      <w:r w:rsidR="00D91216">
        <w:rPr>
          <w:rFonts w:hint="eastAsia"/>
        </w:rPr>
        <w:t>（即瓦德纳）</w:t>
      </w:r>
      <w:r>
        <w:rPr>
          <w:rFonts w:hint="eastAsia"/>
        </w:rPr>
        <w:t>的实力与通关进度紧密相连。游戏中，玩家组建怪物小队，与前作的冒险家团队展开周旋，后者一心要将瓦德纳赶回牢房，永世不得逃脱。简言之，玩家要在本作中率领怪物团大战主角团。</w:t>
      </w:r>
    </w:p>
    <w:p w14:paraId="32510EDC" w14:textId="39808501" w:rsidR="00AF245F" w:rsidRDefault="00AF245F" w:rsidP="00AF245F">
      <w:pPr>
        <w:pStyle w:val="-"/>
        <w:ind w:firstLine="420"/>
      </w:pPr>
      <w:r>
        <w:rPr>
          <w:rFonts w:hint="eastAsia"/>
        </w:rPr>
        <w:t>然而，怪物纪律性差，难以指挥，不会直接服从</w:t>
      </w:r>
      <w:r>
        <w:rPr>
          <w:rFonts w:hint="eastAsia"/>
        </w:rPr>
        <w:t>瓦德纳的号令。雪上加霜的是，玩家所面临的对手（瓦德纳嘲讽其为“自诩声张正义的蠢货”）实力强劲，只需三两下，就能让玩家灰飞烟灭，本作敌人分布较为密集，每走几步，玩家就会碰上一支冒险家队伍。如果玩家手气不顺摇出烂点、或粗心大意一时失足、或一着不慎决策失误，都会在顷刻间身死道消，只得重新开始。</w:t>
      </w:r>
    </w:p>
    <w:p w14:paraId="1117294D" w14:textId="127B5181" w:rsidR="00AF245F" w:rsidRDefault="00AF245F" w:rsidP="00AF245F">
      <w:pPr>
        <w:pStyle w:val="-"/>
        <w:ind w:firstLine="420"/>
      </w:pPr>
      <w:r>
        <w:rPr>
          <w:rFonts w:hint="eastAsia"/>
        </w:rPr>
        <w:t>玩家会从地牢的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出发，历经万千险阻向地表进发。搜刮到的战利品大多是与解密相关的物件，真正有价值的装备道具少之又少。玩家很难从一群破铜烂铁里找到关键剧情道具。所以说，哪怕在幸运女神的庇佑下，玩家没有倒在冒险家的利刃之下，也会在硬核的地牢关卡面前彷徨惆怅。</w:t>
      </w:r>
    </w:p>
    <w:p w14:paraId="29DE2B63" w14:textId="34B7A085" w:rsidR="00AF245F" w:rsidRDefault="00AF245F" w:rsidP="00AF245F">
      <w:pPr>
        <w:pStyle w:val="-"/>
        <w:ind w:firstLine="420"/>
      </w:pPr>
      <w:r>
        <w:rPr>
          <w:rFonts w:hint="eastAsia"/>
        </w:rPr>
        <w:t>由于上述种种原因，《巫术</w:t>
      </w:r>
      <w:r w:rsidR="006E7E8C">
        <w:rPr>
          <w:rFonts w:hint="eastAsia"/>
        </w:rPr>
        <w:t xml:space="preserve"> </w:t>
      </w:r>
      <w:r>
        <w:t>IV</w:t>
      </w:r>
      <w:r>
        <w:t>》堪称最硬核、最杰出的地牢解密游戏。在这一领域，除了《混沌反击》</w:t>
      </w:r>
      <w:r w:rsidR="00393380">
        <w:rPr>
          <w:rStyle w:val="a9"/>
        </w:rPr>
        <w:footnoteReference w:id="2"/>
      </w:r>
      <w:r>
        <w:t>与《巫域之心》外，没有一部</w:t>
      </w:r>
      <w:r w:rsidR="00393380">
        <w:rPr>
          <w:rFonts w:hint="eastAsia"/>
        </w:rPr>
        <w:t xml:space="preserve"> </w:t>
      </w:r>
      <w:r>
        <w:t>RPG</w:t>
      </w:r>
      <w:r w:rsidR="00393380">
        <w:t xml:space="preserve"> </w:t>
      </w:r>
      <w:r>
        <w:t>游戏能与《巫术</w:t>
      </w:r>
      <w:r w:rsidR="006E7E8C">
        <w:rPr>
          <w:rFonts w:hint="eastAsia"/>
        </w:rPr>
        <w:t xml:space="preserve"> </w:t>
      </w:r>
      <w:r>
        <w:t>IV</w:t>
      </w:r>
      <w:r w:rsidR="006E7E8C">
        <w:t xml:space="preserve"> </w:t>
      </w:r>
      <w:r>
        <w:t>》相提并论。在这些游戏里，地牢本身就是一个巨大的谜团，玩家要费尽心思才能在地牢</w:t>
      </w:r>
      <w:r>
        <w:lastRenderedPageBreak/>
        <w:t>里苟延残喘、逃出生天。</w:t>
      </w:r>
    </w:p>
    <w:p w14:paraId="0888BBDA" w14:textId="38863DEB" w:rsidR="00AF245F" w:rsidRDefault="00AF245F" w:rsidP="00AF245F">
      <w:pPr>
        <w:pStyle w:val="-"/>
        <w:ind w:firstLine="420"/>
      </w:pPr>
      <w:r>
        <w:rPr>
          <w:rFonts w:hint="eastAsia"/>
        </w:rPr>
        <w:t>如果你既想感受优秀的地牢游戏，又想体验一把受虐的快感，《巫术</w:t>
      </w:r>
      <w:r w:rsidR="006E7E8C">
        <w:rPr>
          <w:rFonts w:hint="eastAsia"/>
        </w:rPr>
        <w:t xml:space="preserve"> </w:t>
      </w:r>
      <w:r>
        <w:t>IV</w:t>
      </w:r>
      <w:r>
        <w:t>》绝对不容错过。</w:t>
      </w:r>
    </w:p>
    <w:p w14:paraId="104C13FA" w14:textId="77777777" w:rsidR="00F348C6" w:rsidRDefault="00F348C6" w:rsidP="00F348C6">
      <w:pPr>
        <w:pStyle w:val="-"/>
        <w:ind w:firstLine="420"/>
      </w:pPr>
    </w:p>
    <w:p w14:paraId="350E92D4" w14:textId="77777777" w:rsidR="00AF245F" w:rsidRDefault="00F348C6" w:rsidP="00F33936">
      <w:pPr>
        <w:pStyle w:val="-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2CD87C81" wp14:editId="4EEAA864">
            <wp:extent cx="2959200" cy="223920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2407" w14:textId="5FAF33CD" w:rsidR="00F348C6" w:rsidRDefault="00AF245F" w:rsidP="00AF245F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DBCHAR</w:instrText>
      </w:r>
      <w:r>
        <w:instrText xml:space="preserve"> </w:instrText>
      </w:r>
      <w:r>
        <w:fldChar w:fldCharType="separate"/>
      </w:r>
      <w:r w:rsidR="00393380">
        <w:rPr>
          <w:rFonts w:hint="eastAsia"/>
          <w:noProof/>
        </w:rPr>
        <w:t>１</w:t>
      </w:r>
      <w:r>
        <w:fldChar w:fldCharType="end"/>
      </w:r>
      <w:r w:rsidRPr="002B50EF">
        <w:rPr>
          <w:rFonts w:hint="eastAsia"/>
        </w:rPr>
        <w:t>本作的敌人——冒险家团队的角色数据均来自于真实玩家</w:t>
      </w:r>
      <w:r w:rsidR="00257A07">
        <w:rPr>
          <w:rFonts w:hint="eastAsia"/>
        </w:rPr>
        <w:t>的游戏数据</w:t>
      </w:r>
      <w:r w:rsidRPr="002B50EF">
        <w:rPr>
          <w:rFonts w:hint="eastAsia"/>
        </w:rPr>
        <w:t>。</w:t>
      </w:r>
      <w:r w:rsidR="00257A07">
        <w:rPr>
          <w:rFonts w:hint="eastAsia"/>
        </w:rPr>
        <w:t>《巫术》</w:t>
      </w:r>
      <w:r w:rsidRPr="002B50EF">
        <w:rPr>
          <w:rFonts w:hint="eastAsia"/>
        </w:rPr>
        <w:t>前作玩家将自己的游戏角色属性通过邮件发给开发商</w:t>
      </w:r>
      <w:r w:rsidRPr="002B50EF">
        <w:t>Sir-Tech</w:t>
      </w:r>
      <w:r w:rsidR="00257A07">
        <w:rPr>
          <w:rFonts w:hint="eastAsia"/>
        </w:rPr>
        <w:t>，这就是本作敌人的蓝本</w:t>
      </w:r>
      <w:r w:rsidRPr="002B50EF">
        <w:t>。</w:t>
      </w:r>
    </w:p>
    <w:p w14:paraId="5E3DA636" w14:textId="77777777" w:rsidR="00F348C6" w:rsidRDefault="00F348C6" w:rsidP="00F348C6">
      <w:pPr>
        <w:pStyle w:val="-"/>
        <w:ind w:firstLine="420"/>
      </w:pPr>
    </w:p>
    <w:p w14:paraId="5326D950" w14:textId="77777777" w:rsidR="00393380" w:rsidRDefault="00AF245F" w:rsidP="00F33936">
      <w:pPr>
        <w:pStyle w:val="-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489D9859" wp14:editId="54A6F90A">
            <wp:extent cx="2959200" cy="2246400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72AF" w14:textId="42182633" w:rsidR="00FD78FB" w:rsidRDefault="00393380" w:rsidP="00393380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DBCHAR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２</w:t>
      </w:r>
      <w:r>
        <w:fldChar w:fldCharType="end"/>
      </w:r>
      <w:proofErr w:type="gramStart"/>
      <w:r w:rsidRPr="00D51287">
        <w:rPr>
          <w:rFonts w:hint="eastAsia"/>
        </w:rPr>
        <w:t>每个五芒星</w:t>
      </w:r>
      <w:proofErr w:type="gramEnd"/>
      <w:r w:rsidRPr="00D51287">
        <w:rPr>
          <w:rFonts w:hint="eastAsia"/>
        </w:rPr>
        <w:t>会赋予玩家一套独特的怪物召唤组合。</w:t>
      </w:r>
    </w:p>
    <w:p w14:paraId="234ED219" w14:textId="77777777" w:rsidR="00710D5F" w:rsidRPr="00E07734" w:rsidRDefault="00710D5F" w:rsidP="00F348C6">
      <w:pPr>
        <w:pStyle w:val="-"/>
        <w:ind w:firstLine="420"/>
      </w:pPr>
    </w:p>
    <w:sectPr w:rsidR="00710D5F" w:rsidRPr="00E07734" w:rsidSect="00A8527F">
      <w:headerReference w:type="default" r:id="rId14"/>
      <w:footerReference w:type="default" r:id="rId15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7FE17" w14:textId="77777777" w:rsidR="003B252E" w:rsidRDefault="003B252E" w:rsidP="00F841EF">
      <w:r>
        <w:separator/>
      </w:r>
    </w:p>
  </w:endnote>
  <w:endnote w:type="continuationSeparator" w:id="0">
    <w:p w14:paraId="2998B4FF" w14:textId="77777777" w:rsidR="003B252E" w:rsidRDefault="003B252E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7CA98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876DC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E2925" w14:textId="77777777" w:rsidR="003B252E" w:rsidRDefault="003B252E" w:rsidP="00F841EF">
      <w:r>
        <w:separator/>
      </w:r>
    </w:p>
  </w:footnote>
  <w:footnote w:type="continuationSeparator" w:id="0">
    <w:p w14:paraId="655E4521" w14:textId="77777777" w:rsidR="003B252E" w:rsidRDefault="003B252E" w:rsidP="00F841EF">
      <w:r>
        <w:continuationSeparator/>
      </w:r>
    </w:p>
  </w:footnote>
  <w:footnote w:id="1">
    <w:p w14:paraId="383216D0" w14:textId="3D19A9D9" w:rsidR="00AF245F" w:rsidRPr="00AF245F" w:rsidRDefault="00AF245F">
      <w:pPr>
        <w:pStyle w:val="a7"/>
      </w:pPr>
      <w:r>
        <w:rPr>
          <w:rStyle w:val="a9"/>
        </w:rPr>
        <w:footnoteRef/>
      </w:r>
      <w:r>
        <w:t xml:space="preserve"> </w:t>
      </w:r>
      <w:r w:rsidRPr="00AF245F">
        <w:rPr>
          <w:rFonts w:hint="eastAsia"/>
        </w:rPr>
        <w:t>《巫术</w:t>
      </w:r>
      <w:r w:rsidR="006E7E8C">
        <w:rPr>
          <w:rFonts w:hint="eastAsia"/>
        </w:rPr>
        <w:t xml:space="preserve"> </w:t>
      </w:r>
      <w:r w:rsidRPr="00AF245F">
        <w:t>IV</w:t>
      </w:r>
      <w:r w:rsidR="006E7E8C">
        <w:t xml:space="preserve"> </w:t>
      </w:r>
      <w:r w:rsidRPr="00AF245F">
        <w:t>》是一款跳票之作，真可谓“千呼万唤始出来”。游戏开发过程中，罗伯特</w:t>
      </w:r>
      <w:r w:rsidR="00F33936">
        <w:rPr>
          <w:rFonts w:eastAsiaTheme="minorHAnsi"/>
        </w:rPr>
        <w:t>•</w:t>
      </w:r>
      <w:r w:rsidRPr="00AF245F">
        <w:t>伍德海德与罗</w:t>
      </w:r>
      <w:r w:rsidR="00F33936">
        <w:rPr>
          <w:rFonts w:asciiTheme="minorEastAsia" w:hAnsiTheme="minorEastAsia" w:hint="eastAsia"/>
        </w:rPr>
        <w:t>•</w:t>
      </w:r>
      <w:r w:rsidRPr="00AF245F">
        <w:t>亚当斯三</w:t>
      </w:r>
      <w:proofErr w:type="gramStart"/>
      <w:r w:rsidRPr="00AF245F">
        <w:t>世</w:t>
      </w:r>
      <w:proofErr w:type="gramEnd"/>
      <w:r w:rsidRPr="00AF245F">
        <w:t>“不务正业”，开始为日本</w:t>
      </w:r>
      <w:proofErr w:type="gramStart"/>
      <w:r w:rsidRPr="00AF245F">
        <w:t>动漫</w:t>
      </w:r>
      <w:r w:rsidR="00393380">
        <w:rPr>
          <w:rFonts w:hint="eastAsia"/>
        </w:rPr>
        <w:t>制作</w:t>
      </w:r>
      <w:proofErr w:type="gramEnd"/>
      <w:r w:rsidRPr="00AF245F">
        <w:t>字幕，后来还成立</w:t>
      </w:r>
      <w:r w:rsidR="006E7E8C">
        <w:rPr>
          <w:rFonts w:hint="eastAsia"/>
        </w:rPr>
        <w:t xml:space="preserve"> </w:t>
      </w:r>
      <w:proofErr w:type="spellStart"/>
      <w:r w:rsidRPr="00AF245F">
        <w:t>AnimEigo</w:t>
      </w:r>
      <w:proofErr w:type="spellEnd"/>
      <w:r w:rsidRPr="00AF245F">
        <w:t>，</w:t>
      </w:r>
      <w:r w:rsidR="00393380">
        <w:rPr>
          <w:rFonts w:hint="eastAsia"/>
        </w:rPr>
        <w:t>后者是一家</w:t>
      </w:r>
      <w:proofErr w:type="gramStart"/>
      <w:r w:rsidR="00393380">
        <w:rPr>
          <w:rFonts w:hint="eastAsia"/>
        </w:rPr>
        <w:t>官方</w:t>
      </w:r>
      <w:r w:rsidRPr="00AF245F">
        <w:t>动漫发行</w:t>
      </w:r>
      <w:r w:rsidR="00393380">
        <w:rPr>
          <w:rFonts w:hint="eastAsia"/>
        </w:rPr>
        <w:t>公司</w:t>
      </w:r>
      <w:proofErr w:type="gramEnd"/>
      <w:r w:rsidRPr="00AF245F">
        <w:t>。</w:t>
      </w:r>
    </w:p>
  </w:footnote>
  <w:footnote w:id="2">
    <w:p w14:paraId="1BC8DB48" w14:textId="1AD16D38" w:rsidR="00393380" w:rsidRDefault="00393380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译者注：C</w:t>
      </w:r>
      <w:r>
        <w:t>haos Strikes Back, RPG</w:t>
      </w:r>
      <w:r w:rsidR="006E7E8C">
        <w:t xml:space="preserve"> </w:t>
      </w:r>
      <w:r>
        <w:rPr>
          <w:rFonts w:hint="eastAsia"/>
        </w:rPr>
        <w:t>游戏《迷宫魔兽》的续作。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BDF40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F485D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5E"/>
    <w:rsid w:val="00007178"/>
    <w:rsid w:val="00045DB7"/>
    <w:rsid w:val="00055882"/>
    <w:rsid w:val="00062CAA"/>
    <w:rsid w:val="00064042"/>
    <w:rsid w:val="00087AE0"/>
    <w:rsid w:val="000A6A0B"/>
    <w:rsid w:val="000B34CB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5F40"/>
    <w:rsid w:val="002169D6"/>
    <w:rsid w:val="002312C8"/>
    <w:rsid w:val="00234341"/>
    <w:rsid w:val="00234451"/>
    <w:rsid w:val="002425D0"/>
    <w:rsid w:val="002466B9"/>
    <w:rsid w:val="00257A07"/>
    <w:rsid w:val="002602A7"/>
    <w:rsid w:val="0026784B"/>
    <w:rsid w:val="00270C80"/>
    <w:rsid w:val="00273981"/>
    <w:rsid w:val="00285E6A"/>
    <w:rsid w:val="002A2333"/>
    <w:rsid w:val="002A5139"/>
    <w:rsid w:val="002D01D3"/>
    <w:rsid w:val="002F1A0E"/>
    <w:rsid w:val="002F3408"/>
    <w:rsid w:val="002F7493"/>
    <w:rsid w:val="00316C8C"/>
    <w:rsid w:val="003249D9"/>
    <w:rsid w:val="00333CDD"/>
    <w:rsid w:val="00355319"/>
    <w:rsid w:val="003575CF"/>
    <w:rsid w:val="00362338"/>
    <w:rsid w:val="00366B4E"/>
    <w:rsid w:val="00371124"/>
    <w:rsid w:val="00373773"/>
    <w:rsid w:val="003845EC"/>
    <w:rsid w:val="00385064"/>
    <w:rsid w:val="00385C4B"/>
    <w:rsid w:val="00393380"/>
    <w:rsid w:val="003B252E"/>
    <w:rsid w:val="003D1B06"/>
    <w:rsid w:val="003E13C6"/>
    <w:rsid w:val="003F442C"/>
    <w:rsid w:val="003F7E6F"/>
    <w:rsid w:val="00412ACB"/>
    <w:rsid w:val="00427A03"/>
    <w:rsid w:val="004367FE"/>
    <w:rsid w:val="00445F1D"/>
    <w:rsid w:val="00473DBD"/>
    <w:rsid w:val="004B4D18"/>
    <w:rsid w:val="004B7AB8"/>
    <w:rsid w:val="004C323F"/>
    <w:rsid w:val="004C691F"/>
    <w:rsid w:val="005062C4"/>
    <w:rsid w:val="00532598"/>
    <w:rsid w:val="00533A81"/>
    <w:rsid w:val="0053640F"/>
    <w:rsid w:val="00561057"/>
    <w:rsid w:val="00576BB6"/>
    <w:rsid w:val="00594354"/>
    <w:rsid w:val="005A2AD5"/>
    <w:rsid w:val="005B5669"/>
    <w:rsid w:val="005C71CD"/>
    <w:rsid w:val="005E1D00"/>
    <w:rsid w:val="00621D8F"/>
    <w:rsid w:val="00647780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E7E8C"/>
    <w:rsid w:val="006F4D28"/>
    <w:rsid w:val="0071094A"/>
    <w:rsid w:val="00710D5F"/>
    <w:rsid w:val="0071777F"/>
    <w:rsid w:val="00730438"/>
    <w:rsid w:val="00731BF1"/>
    <w:rsid w:val="00766048"/>
    <w:rsid w:val="007752FB"/>
    <w:rsid w:val="00781ED7"/>
    <w:rsid w:val="007869FA"/>
    <w:rsid w:val="00791749"/>
    <w:rsid w:val="007A2BD6"/>
    <w:rsid w:val="007D0D5E"/>
    <w:rsid w:val="007D71D1"/>
    <w:rsid w:val="00804F76"/>
    <w:rsid w:val="00806138"/>
    <w:rsid w:val="008451DD"/>
    <w:rsid w:val="00845AF8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60341"/>
    <w:rsid w:val="0097206B"/>
    <w:rsid w:val="009851AC"/>
    <w:rsid w:val="009B5ACC"/>
    <w:rsid w:val="009C45E4"/>
    <w:rsid w:val="009D21CC"/>
    <w:rsid w:val="00A2094B"/>
    <w:rsid w:val="00A3384D"/>
    <w:rsid w:val="00A47A89"/>
    <w:rsid w:val="00A50650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AF245F"/>
    <w:rsid w:val="00B10A40"/>
    <w:rsid w:val="00B25851"/>
    <w:rsid w:val="00B415B0"/>
    <w:rsid w:val="00B50715"/>
    <w:rsid w:val="00B62941"/>
    <w:rsid w:val="00B64617"/>
    <w:rsid w:val="00BA2914"/>
    <w:rsid w:val="00BE1C72"/>
    <w:rsid w:val="00BE7381"/>
    <w:rsid w:val="00BF11F4"/>
    <w:rsid w:val="00BF6BE2"/>
    <w:rsid w:val="00C36086"/>
    <w:rsid w:val="00C61659"/>
    <w:rsid w:val="00C7080D"/>
    <w:rsid w:val="00CE2F7E"/>
    <w:rsid w:val="00D02128"/>
    <w:rsid w:val="00D03448"/>
    <w:rsid w:val="00D2473E"/>
    <w:rsid w:val="00D40B17"/>
    <w:rsid w:val="00D43879"/>
    <w:rsid w:val="00D47D43"/>
    <w:rsid w:val="00D62021"/>
    <w:rsid w:val="00D91216"/>
    <w:rsid w:val="00DA3E65"/>
    <w:rsid w:val="00DB684D"/>
    <w:rsid w:val="00DC7054"/>
    <w:rsid w:val="00DD0457"/>
    <w:rsid w:val="00DF1BD2"/>
    <w:rsid w:val="00E06D6C"/>
    <w:rsid w:val="00E07577"/>
    <w:rsid w:val="00E07734"/>
    <w:rsid w:val="00E1534E"/>
    <w:rsid w:val="00E20D0F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B267F"/>
    <w:rsid w:val="00EE2E4F"/>
    <w:rsid w:val="00EE3E02"/>
    <w:rsid w:val="00EE72C1"/>
    <w:rsid w:val="00F27EC2"/>
    <w:rsid w:val="00F30A58"/>
    <w:rsid w:val="00F33936"/>
    <w:rsid w:val="00F348C6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507CA"/>
  <w15:chartTrackingRefBased/>
  <w15:docId w15:val="{AC67D400-5CA0-463A-ABB9-531828873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link w:val="af0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064042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064042"/>
    <w:rPr>
      <w:sz w:val="18"/>
      <w:szCs w:val="18"/>
    </w:rPr>
  </w:style>
  <w:style w:type="paragraph" w:styleId="af3">
    <w:name w:val="List Paragraph"/>
    <w:basedOn w:val="a"/>
    <w:uiPriority w:val="34"/>
    <w:qFormat/>
    <w:rsid w:val="002169D6"/>
    <w:pPr>
      <w:ind w:firstLineChars="200" w:firstLine="420"/>
    </w:pPr>
  </w:style>
  <w:style w:type="paragraph" w:customStyle="1" w:styleId="af4">
    <w:name w:val="标题图题注"/>
    <w:basedOn w:val="af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af0">
    <w:name w:val="题注 字符"/>
    <w:basedOn w:val="a0"/>
    <w:link w:val="af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af0"/>
    <w:link w:val="af4"/>
    <w:rsid w:val="00647780"/>
    <w:rPr>
      <w:rFonts w:asciiTheme="majorHAnsi" w:eastAsiaTheme="minorHAnsi" w:hAnsiTheme="majorHAnsi" w:cstheme="majorBidi"/>
      <w:sz w:val="20"/>
      <w:szCs w:val="20"/>
    </w:rPr>
  </w:style>
  <w:style w:type="paragraph" w:customStyle="1" w:styleId="af5">
    <w:name w:val="引言"/>
    <w:basedOn w:val="a"/>
    <w:link w:val="Char0"/>
    <w:qFormat/>
    <w:rsid w:val="00215F40"/>
    <w:rPr>
      <w:rFonts w:ascii="Times New Roman" w:eastAsia="楷体" w:hAnsi="Times New Roman"/>
    </w:rPr>
  </w:style>
  <w:style w:type="character" w:customStyle="1" w:styleId="Char0">
    <w:name w:val="引言 Char"/>
    <w:basedOn w:val="a0"/>
    <w:link w:val="af5"/>
    <w:rsid w:val="00215F40"/>
    <w:rPr>
      <w:rFonts w:ascii="Times New Roman" w:eastAsia="楷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2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5774\Desktop\&#28216;&#25103;&#32763;&#35793;\review&#27169;&#29256;20210425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review模版20210425</Template>
  <TotalTime>43</TotalTime>
  <Pages>2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35774</dc:creator>
  <cp:keywords/>
  <dc:description/>
  <cp:lastModifiedBy>董 宇阳</cp:lastModifiedBy>
  <cp:revision>7</cp:revision>
  <dcterms:created xsi:type="dcterms:W3CDTF">2021-04-26T12:29:00Z</dcterms:created>
  <dcterms:modified xsi:type="dcterms:W3CDTF">2021-04-26T13:20:00Z</dcterms:modified>
</cp:coreProperties>
</file>