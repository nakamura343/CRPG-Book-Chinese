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5F5F3" w14:textId="53A23A42" w:rsidR="0016522A" w:rsidRPr="008678D1" w:rsidRDefault="00B2352C" w:rsidP="00055882">
      <w:pPr>
        <w:pStyle w:val="2"/>
      </w:pPr>
      <w:r w:rsidRPr="008678D1">
        <w:rPr>
          <w:rFonts w:hint="eastAsia"/>
        </w:rPr>
        <w:t>1</w:t>
      </w:r>
      <w:r w:rsidRPr="008678D1">
        <w:t>975</w:t>
      </w:r>
      <w:r w:rsidRPr="008678D1">
        <w:rPr>
          <w:rFonts w:hint="eastAsia"/>
        </w:rPr>
        <w:t>-</w:t>
      </w:r>
      <w:r w:rsidRPr="008678D1">
        <w:t>1979</w:t>
      </w:r>
      <w:bookmarkStart w:id="0" w:name="_GoBack"/>
      <w:bookmarkEnd w:id="0"/>
      <w:r w:rsidR="005B5FBD" w:rsidRPr="008678D1">
        <w:t xml:space="preserve">: </w:t>
      </w:r>
      <w:r w:rsidR="005B5FBD" w:rsidRPr="008678D1">
        <w:rPr>
          <w:rFonts w:hint="eastAsia"/>
        </w:rPr>
        <w:t>数码侵袭之始</w:t>
      </w:r>
    </w:p>
    <w:p w14:paraId="2849263F" w14:textId="6E3FC08D" w:rsidR="0016522A" w:rsidRPr="008678D1" w:rsidRDefault="0016522A" w:rsidP="00F734E7">
      <w:pPr>
        <w:rPr>
          <w:rFonts w:ascii="Times New Roman" w:eastAsia="微软雅黑" w:hAnsi="Times New Roman"/>
        </w:rPr>
      </w:pPr>
    </w:p>
    <w:p w14:paraId="194D16DB" w14:textId="606BAEF1" w:rsidR="0016522A" w:rsidRPr="008678D1" w:rsidRDefault="0016522A" w:rsidP="008F2B87">
      <w:pPr>
        <w:jc w:val="left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翻译：</w:t>
      </w:r>
      <w:proofErr w:type="spellStart"/>
      <w:r w:rsidR="00B2352C" w:rsidRPr="008678D1">
        <w:rPr>
          <w:rFonts w:ascii="Times New Roman" w:eastAsia="微软雅黑" w:hAnsi="Times New Roman" w:hint="eastAsia"/>
        </w:rPr>
        <w:t>Vita</w:t>
      </w:r>
      <w:r w:rsidR="00B2352C" w:rsidRPr="008678D1">
        <w:rPr>
          <w:rFonts w:ascii="Times New Roman" w:eastAsia="微软雅黑" w:hAnsi="Times New Roman"/>
        </w:rPr>
        <w:t>minA</w:t>
      </w:r>
      <w:proofErr w:type="spellEnd"/>
    </w:p>
    <w:p w14:paraId="6E83F1A5" w14:textId="3B5E9C2E" w:rsidR="0016522A" w:rsidRPr="008678D1" w:rsidRDefault="00D656DC" w:rsidP="00F734E7">
      <w:pPr>
        <w:rPr>
          <w:rFonts w:ascii="Times New Roman" w:eastAsia="微软雅黑" w:hAnsi="Times New Roman"/>
        </w:rPr>
        <w:sectPr w:rsidR="0016522A" w:rsidRPr="008678D1" w:rsidSect="002B0E8A">
          <w:headerReference w:type="default" r:id="rId7"/>
          <w:footerReference w:type="default" r:id="rId8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  <w:r w:rsidRPr="008678D1">
        <w:rPr>
          <w:noProof/>
        </w:rPr>
        <w:drawing>
          <wp:anchor distT="0" distB="0" distL="114300" distR="114300" simplePos="0" relativeHeight="251661312" behindDoc="0" locked="0" layoutInCell="1" allowOverlap="1" wp14:anchorId="32A6F43D" wp14:editId="3A5F339F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3848100" cy="682117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82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0D">
        <w:rPr>
          <w:rFonts w:ascii="Times New Roman" w:eastAsia="微软雅黑" w:hAnsi="Times New Roman"/>
        </w:rPr>
        <w:pict w14:anchorId="0BC34C67">
          <v:rect id="_x0000_i1025" style="width:261.65pt;height:1pt" o:hrpct="500" o:hrstd="t" o:hrnoshade="t" o:hr="t" fillcolor="#cfcdcd [2894]" stroked="f"/>
        </w:pict>
      </w:r>
    </w:p>
    <w:p w14:paraId="56DA322A" w14:textId="53D39999" w:rsidR="009C45E4" w:rsidRPr="008678D1" w:rsidRDefault="009C45E4" w:rsidP="00184F88">
      <w:pPr>
        <w:pStyle w:val="-"/>
        <w:ind w:firstLineChars="0" w:firstLine="0"/>
      </w:pPr>
    </w:p>
    <w:p w14:paraId="555B64EA" w14:textId="6110F1FF" w:rsidR="00184F88" w:rsidRPr="008678D1" w:rsidRDefault="00184F88" w:rsidP="00184F88">
      <w:pPr>
        <w:pStyle w:val="-"/>
        <w:ind w:firstLineChars="0" w:firstLine="0"/>
      </w:pPr>
    </w:p>
    <w:p w14:paraId="67A0A4D0" w14:textId="415F6487" w:rsidR="00184F88" w:rsidRPr="008678D1" w:rsidRDefault="00184F88" w:rsidP="00184F88">
      <w:pPr>
        <w:pStyle w:val="-"/>
        <w:ind w:firstLineChars="0" w:firstLine="0"/>
      </w:pPr>
    </w:p>
    <w:p w14:paraId="792AA79C" w14:textId="7B73FA20" w:rsidR="00184F88" w:rsidRPr="008678D1" w:rsidRDefault="005B5FBD" w:rsidP="00314841">
      <w:pPr>
        <w:pStyle w:val="-"/>
        <w:ind w:firstLineChars="0" w:firstLine="420"/>
      </w:pPr>
      <w:r w:rsidRPr="008678D1">
        <w:rPr>
          <w:rFonts w:hint="eastAsia"/>
        </w:rPr>
        <w:t>要精确定位电子游戏的诞生年代绝非易事。常见说法有以</w:t>
      </w:r>
      <w:r w:rsidRPr="008678D1">
        <w:rPr>
          <w:rFonts w:hint="eastAsia"/>
        </w:rPr>
        <w:t xml:space="preserve"> 1</w:t>
      </w:r>
      <w:r w:rsidRPr="008678D1">
        <w:t xml:space="preserve">958 </w:t>
      </w:r>
      <w:r w:rsidRPr="008678D1">
        <w:rPr>
          <w:rFonts w:hint="eastAsia"/>
        </w:rPr>
        <w:t>年推出的《双人网球》（</w:t>
      </w:r>
      <w:r w:rsidRPr="008678D1">
        <w:t>Tennis for Two</w:t>
      </w:r>
      <w:r w:rsidRPr="008678D1">
        <w:rPr>
          <w:rFonts w:hint="eastAsia"/>
        </w:rPr>
        <w:t>）为开端，</w:t>
      </w:r>
      <w:r w:rsidR="00931FA2" w:rsidRPr="008678D1">
        <w:rPr>
          <w:rFonts w:hint="eastAsia"/>
        </w:rPr>
        <w:t>也有提名</w:t>
      </w:r>
      <w:r w:rsidRPr="008678D1">
        <w:rPr>
          <w:rFonts w:hint="eastAsia"/>
        </w:rPr>
        <w:t xml:space="preserve"> </w:t>
      </w:r>
      <w:r w:rsidRPr="008678D1">
        <w:t xml:space="preserve">1962 </w:t>
      </w:r>
      <w:r w:rsidRPr="008678D1">
        <w:rPr>
          <w:rFonts w:hint="eastAsia"/>
        </w:rPr>
        <w:t>年的《太空大战！》（</w:t>
      </w:r>
      <w:r w:rsidRPr="008678D1">
        <w:rPr>
          <w:rFonts w:hint="eastAsia"/>
        </w:rPr>
        <w:t>S</w:t>
      </w:r>
      <w:r w:rsidRPr="008678D1">
        <w:t>pacewar!</w:t>
      </w:r>
      <w:r w:rsidRPr="008678D1">
        <w:rPr>
          <w:rFonts w:hint="eastAsia"/>
        </w:rPr>
        <w:t>）</w:t>
      </w:r>
      <w:r w:rsidR="00931FA2" w:rsidRPr="008678D1">
        <w:rPr>
          <w:rFonts w:hint="eastAsia"/>
        </w:rPr>
        <w:t>，</w:t>
      </w:r>
      <w:r w:rsidRPr="008678D1">
        <w:rPr>
          <w:rFonts w:hint="eastAsia"/>
        </w:rPr>
        <w:t>或</w:t>
      </w:r>
      <w:r w:rsidR="00931FA2" w:rsidRPr="008678D1">
        <w:rPr>
          <w:rFonts w:hint="eastAsia"/>
        </w:rPr>
        <w:t>是</w:t>
      </w:r>
      <w:r w:rsidRPr="008678D1">
        <w:rPr>
          <w:rFonts w:hint="eastAsia"/>
        </w:rPr>
        <w:t xml:space="preserve"> </w:t>
      </w:r>
      <w:r w:rsidRPr="008678D1">
        <w:t xml:space="preserve">1950 </w:t>
      </w:r>
      <w:r w:rsidRPr="008678D1">
        <w:rPr>
          <w:rFonts w:hint="eastAsia"/>
        </w:rPr>
        <w:t>年的</w:t>
      </w:r>
      <w:r w:rsidR="00931FA2" w:rsidRPr="008678D1">
        <w:rPr>
          <w:rFonts w:hint="eastAsia"/>
        </w:rPr>
        <w:t>《大脑伯蒂》（</w:t>
      </w:r>
      <w:r w:rsidR="00931FA2" w:rsidRPr="008678D1">
        <w:rPr>
          <w:rFonts w:hint="eastAsia"/>
        </w:rPr>
        <w:t>B</w:t>
      </w:r>
      <w:r w:rsidR="00931FA2" w:rsidRPr="008678D1">
        <w:t>ertie the Brain</w:t>
      </w:r>
      <w:r w:rsidR="00931FA2" w:rsidRPr="008678D1">
        <w:rPr>
          <w:rFonts w:hint="eastAsia"/>
        </w:rPr>
        <w:t>）。以上说法都各有千秋。</w:t>
      </w:r>
    </w:p>
    <w:p w14:paraId="6A2E6BCE" w14:textId="11EAA743" w:rsidR="00931FA2" w:rsidRPr="008678D1" w:rsidRDefault="00931FA2" w:rsidP="00314841">
      <w:pPr>
        <w:pStyle w:val="-"/>
        <w:ind w:firstLineChars="0" w:firstLine="420"/>
      </w:pPr>
    </w:p>
    <w:p w14:paraId="721F7E9E" w14:textId="3E837358" w:rsidR="00931FA2" w:rsidRPr="008678D1" w:rsidRDefault="00931FA2" w:rsidP="00314841">
      <w:pPr>
        <w:pStyle w:val="-"/>
        <w:ind w:firstLineChars="0" w:firstLine="420"/>
      </w:pPr>
      <w:r w:rsidRPr="008678D1">
        <w:rPr>
          <w:rFonts w:hint="eastAsia"/>
        </w:rPr>
        <w:t>鉴于最早一批流传至今的</w:t>
      </w:r>
      <w:r w:rsidRPr="008678D1">
        <w:rPr>
          <w:rFonts w:hint="eastAsia"/>
        </w:rPr>
        <w:t xml:space="preserve"> CRPG</w:t>
      </w:r>
      <w:r w:rsidRPr="008678D1">
        <w:t xml:space="preserve"> </w:t>
      </w:r>
      <w:r w:rsidRPr="008678D1">
        <w:rPr>
          <w:rFonts w:hint="eastAsia"/>
        </w:rPr>
        <w:t>游戏是于</w:t>
      </w:r>
      <w:r w:rsidRPr="008678D1">
        <w:rPr>
          <w:rFonts w:hint="eastAsia"/>
        </w:rPr>
        <w:t xml:space="preserve"> </w:t>
      </w:r>
      <w:r w:rsidRPr="008678D1">
        <w:t xml:space="preserve">1975 </w:t>
      </w:r>
      <w:r w:rsidRPr="008678D1">
        <w:rPr>
          <w:rFonts w:hint="eastAsia"/>
        </w:rPr>
        <w:t>年在</w:t>
      </w:r>
      <w:r w:rsidRPr="008678D1">
        <w:rPr>
          <w:rFonts w:hint="eastAsia"/>
        </w:rPr>
        <w:t xml:space="preserve"> PLATO</w:t>
      </w:r>
      <w:r w:rsidRPr="008678D1">
        <w:t xml:space="preserve"> </w:t>
      </w:r>
      <w:r w:rsidRPr="008678D1">
        <w:rPr>
          <w:rFonts w:hint="eastAsia"/>
        </w:rPr>
        <w:t>系统上开发的，本书便以此时间点作为开端。这样做会便利不少，毕竟</w:t>
      </w:r>
      <w:r w:rsidRPr="008678D1">
        <w:rPr>
          <w:rFonts w:hint="eastAsia"/>
        </w:rPr>
        <w:t xml:space="preserve"> </w:t>
      </w:r>
      <w:r w:rsidRPr="008678D1">
        <w:t xml:space="preserve">70 </w:t>
      </w:r>
      <w:r w:rsidRPr="008678D1">
        <w:rPr>
          <w:rFonts w:hint="eastAsia"/>
        </w:rPr>
        <w:t>年代的后半部分正是电子游戏革命的高峰，其影响波及家用电脑、</w:t>
      </w:r>
      <w:r w:rsidR="001D25ED" w:rsidRPr="008678D1">
        <w:rPr>
          <w:rFonts w:hint="eastAsia"/>
        </w:rPr>
        <w:t>电子游戏机</w:t>
      </w:r>
      <w:r w:rsidRPr="008678D1">
        <w:rPr>
          <w:rFonts w:hint="eastAsia"/>
        </w:rPr>
        <w:t>及各色街机。</w:t>
      </w:r>
    </w:p>
    <w:p w14:paraId="758E8A1C" w14:textId="785539D9" w:rsidR="00931FA2" w:rsidRPr="008678D1" w:rsidRDefault="00931FA2" w:rsidP="00314841">
      <w:pPr>
        <w:pStyle w:val="-"/>
        <w:ind w:firstLineChars="0" w:firstLine="420"/>
      </w:pPr>
    </w:p>
    <w:p w14:paraId="78992666" w14:textId="3CB5D6A7" w:rsidR="00931FA2" w:rsidRPr="008678D1" w:rsidRDefault="001D25ED" w:rsidP="00314841">
      <w:pPr>
        <w:pStyle w:val="-"/>
        <w:ind w:firstLineChars="0" w:firstLine="420"/>
      </w:pPr>
      <w:r w:rsidRPr="008678D1">
        <w:rPr>
          <w:rFonts w:hint="eastAsia"/>
        </w:rPr>
        <w:t>电子游戏机</w:t>
      </w:r>
      <w:r w:rsidR="00931FA2" w:rsidRPr="008678D1">
        <w:rPr>
          <w:rFonts w:hint="eastAsia"/>
        </w:rPr>
        <w:t>最早出现于</w:t>
      </w:r>
      <w:r w:rsidR="00931FA2" w:rsidRPr="008678D1">
        <w:rPr>
          <w:rFonts w:hint="eastAsia"/>
        </w:rPr>
        <w:t xml:space="preserve"> </w:t>
      </w:r>
      <w:r w:rsidR="00931FA2" w:rsidRPr="008678D1">
        <w:t xml:space="preserve">1972 </w:t>
      </w:r>
      <w:r w:rsidR="00931FA2" w:rsidRPr="008678D1">
        <w:rPr>
          <w:rFonts w:hint="eastAsia"/>
        </w:rPr>
        <w:t>年，由米罗华奥德赛</w:t>
      </w:r>
      <w:r w:rsidR="00C5440F" w:rsidRPr="008678D1">
        <w:rPr>
          <w:rStyle w:val="a9"/>
        </w:rPr>
        <w:footnoteReference w:id="1"/>
      </w:r>
      <w:r w:rsidR="00C5440F" w:rsidRPr="008678D1">
        <w:rPr>
          <w:rFonts w:hint="eastAsia"/>
        </w:rPr>
        <w:t>率先推出。这些机械非常简陋，多数只能用来游玩《乓》，或是一些类似的、预装在硬件之中的游戏。</w:t>
      </w:r>
    </w:p>
    <w:p w14:paraId="0A176EBB" w14:textId="3FFFAF69" w:rsidR="00C5440F" w:rsidRPr="008678D1" w:rsidRDefault="00C5440F" w:rsidP="00314841">
      <w:pPr>
        <w:pStyle w:val="-"/>
        <w:ind w:firstLineChars="0" w:firstLine="420"/>
      </w:pPr>
    </w:p>
    <w:p w14:paraId="4EF920D1" w14:textId="73A16453" w:rsidR="00C5440F" w:rsidRPr="008678D1" w:rsidRDefault="001D25ED" w:rsidP="00314841">
      <w:pPr>
        <w:pStyle w:val="-"/>
        <w:ind w:firstLineChars="0" w:firstLine="420"/>
      </w:pPr>
      <w:r w:rsidRPr="008678D1">
        <w:rPr>
          <w:rFonts w:hint="eastAsia"/>
        </w:rPr>
        <w:t>第二代电子游戏机引入了</w:t>
      </w:r>
      <w:r w:rsidRPr="008678D1">
        <w:rPr>
          <w:rFonts w:hint="eastAsia"/>
        </w:rPr>
        <w:t xml:space="preserve"> ROM</w:t>
      </w:r>
      <w:r w:rsidRPr="008678D1">
        <w:t xml:space="preserve"> </w:t>
      </w:r>
      <w:r w:rsidRPr="008678D1">
        <w:rPr>
          <w:rFonts w:hint="eastAsia"/>
        </w:rPr>
        <w:t>卡带的概念，厂商得以源源不断地为自己的机器开发新的游戏，这一模式与今天的主机和掌机也有几分相似。雅达利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早期起步缓慢，但很快，《</w:t>
      </w:r>
      <w:commentRangeStart w:id="1"/>
      <w:proofErr w:type="spellStart"/>
      <w:r w:rsidR="00BE5251" w:rsidRPr="008678D1">
        <w:rPr>
          <w:rFonts w:hint="eastAsia"/>
        </w:rPr>
        <w:t>E</w:t>
      </w:r>
      <w:r w:rsidR="00BE5251" w:rsidRPr="008678D1">
        <w:t>nduro</w:t>
      </w:r>
      <w:commentRangeEnd w:id="1"/>
      <w:proofErr w:type="spellEnd"/>
      <w:r w:rsidR="00BC66FF" w:rsidRPr="008678D1">
        <w:rPr>
          <w:rStyle w:val="af1"/>
        </w:rPr>
        <w:commentReference w:id="1"/>
      </w:r>
      <w:r w:rsidRPr="008678D1">
        <w:rPr>
          <w:rFonts w:hint="eastAsia"/>
        </w:rPr>
        <w:t>》、《</w:t>
      </w:r>
      <w:r w:rsidR="00132BB4" w:rsidRPr="008678D1">
        <w:rPr>
          <w:rFonts w:hint="eastAsia"/>
        </w:rPr>
        <w:t>运河大战</w:t>
      </w:r>
      <w:r w:rsidRPr="008678D1">
        <w:rPr>
          <w:rFonts w:hint="eastAsia"/>
        </w:rPr>
        <w:t>》</w:t>
      </w:r>
      <w:r w:rsidR="00132BB4" w:rsidRPr="008678D1">
        <w:rPr>
          <w:rFonts w:hint="eastAsia"/>
        </w:rPr>
        <w:t>（</w:t>
      </w:r>
      <w:r w:rsidR="00132BB4" w:rsidRPr="008678D1">
        <w:rPr>
          <w:rFonts w:hint="eastAsia"/>
        </w:rPr>
        <w:t>R</w:t>
      </w:r>
      <w:r w:rsidR="00132BB4" w:rsidRPr="008678D1">
        <w:t>iver Raid</w:t>
      </w:r>
      <w:r w:rsidR="00132BB4" w:rsidRPr="008678D1">
        <w:rPr>
          <w:rFonts w:hint="eastAsia"/>
        </w:rPr>
        <w:t>）</w:t>
      </w:r>
      <w:r w:rsidRPr="008678D1">
        <w:rPr>
          <w:rFonts w:hint="eastAsia"/>
        </w:rPr>
        <w:t>、《</w:t>
      </w:r>
      <w:r w:rsidR="00AD0816" w:rsidRPr="008678D1">
        <w:rPr>
          <w:rFonts w:hint="eastAsia"/>
        </w:rPr>
        <w:t>陷阱</w:t>
      </w:r>
      <w:r w:rsidRPr="008678D1">
        <w:rPr>
          <w:rFonts w:hint="eastAsia"/>
        </w:rPr>
        <w:t>》</w:t>
      </w:r>
      <w:r w:rsidR="00AD0816" w:rsidRPr="008678D1">
        <w:rPr>
          <w:rFonts w:hint="eastAsia"/>
        </w:rPr>
        <w:t>（</w:t>
      </w:r>
      <w:r w:rsidR="00AD0816" w:rsidRPr="008678D1">
        <w:rPr>
          <w:rFonts w:hint="eastAsia"/>
        </w:rPr>
        <w:t>Pitfall</w:t>
      </w:r>
      <w:r w:rsidR="00AD0816" w:rsidRPr="008678D1">
        <w:rPr>
          <w:rFonts w:hint="eastAsia"/>
        </w:rPr>
        <w:t>）</w:t>
      </w:r>
      <w:r w:rsidRPr="008678D1">
        <w:rPr>
          <w:rFonts w:hint="eastAsia"/>
        </w:rPr>
        <w:t>和《</w:t>
      </w:r>
      <w:r w:rsidR="00BE5251" w:rsidRPr="008678D1">
        <w:rPr>
          <w:rFonts w:hint="eastAsia"/>
        </w:rPr>
        <w:t>太空侵略者</w:t>
      </w:r>
      <w:r w:rsidRPr="008678D1">
        <w:rPr>
          <w:rFonts w:hint="eastAsia"/>
        </w:rPr>
        <w:t>》</w:t>
      </w:r>
      <w:r w:rsidR="00BE5251" w:rsidRPr="008678D1">
        <w:rPr>
          <w:rFonts w:hint="eastAsia"/>
        </w:rPr>
        <w:t>（</w:t>
      </w:r>
      <w:r w:rsidR="00BE5251" w:rsidRPr="008678D1">
        <w:rPr>
          <w:rFonts w:hint="eastAsia"/>
        </w:rPr>
        <w:t>S</w:t>
      </w:r>
      <w:r w:rsidR="00BE5251" w:rsidRPr="008678D1">
        <w:t>pace Invaders</w:t>
      </w:r>
      <w:r w:rsidR="00BE5251" w:rsidRPr="008678D1">
        <w:rPr>
          <w:rFonts w:hint="eastAsia"/>
        </w:rPr>
        <w:t>）</w:t>
      </w:r>
      <w:r w:rsidRPr="008678D1">
        <w:rPr>
          <w:rFonts w:hint="eastAsia"/>
        </w:rPr>
        <w:t>相继问世</w:t>
      </w:r>
      <w:r w:rsidR="00BE5251" w:rsidRPr="008678D1">
        <w:rPr>
          <w:rFonts w:hint="eastAsia"/>
        </w:rPr>
        <w:t>——</w:t>
      </w:r>
      <w:r w:rsidRPr="008678D1">
        <w:rPr>
          <w:rFonts w:hint="eastAsia"/>
        </w:rPr>
        <w:t>这批经典游戏</w:t>
      </w:r>
      <w:r w:rsidR="00BE5251" w:rsidRPr="008678D1">
        <w:rPr>
          <w:rFonts w:hint="eastAsia"/>
        </w:rPr>
        <w:lastRenderedPageBreak/>
        <w:t>使得雅达利</w:t>
      </w:r>
      <w:r w:rsidR="00BE5251" w:rsidRPr="008678D1">
        <w:rPr>
          <w:rFonts w:hint="eastAsia"/>
        </w:rPr>
        <w:t xml:space="preserve"> </w:t>
      </w:r>
      <w:r w:rsidR="00BE5251" w:rsidRPr="008678D1">
        <w:t xml:space="preserve">2600 </w:t>
      </w:r>
      <w:r w:rsidR="00BE5251" w:rsidRPr="008678D1">
        <w:rPr>
          <w:rFonts w:hint="eastAsia"/>
        </w:rPr>
        <w:t>名声大噪。</w:t>
      </w:r>
    </w:p>
    <w:p w14:paraId="1192A99C" w14:textId="4281770D" w:rsidR="00AD0816" w:rsidRPr="008678D1" w:rsidRDefault="00AD0816" w:rsidP="00314841">
      <w:pPr>
        <w:pStyle w:val="-"/>
        <w:ind w:firstLineChars="0" w:firstLine="420"/>
      </w:pPr>
    </w:p>
    <w:p w14:paraId="7BC0FC18" w14:textId="2D05AC6E" w:rsidR="00AD0816" w:rsidRPr="008678D1" w:rsidRDefault="00835D99" w:rsidP="00314841">
      <w:pPr>
        <w:pStyle w:val="-"/>
        <w:ind w:firstLineChars="0" w:firstLine="420"/>
      </w:pPr>
      <w:r w:rsidRPr="008678D1">
        <w:rPr>
          <w:rFonts w:hint="eastAsia"/>
        </w:rPr>
        <w:t>而在当时，电脑仍是</w:t>
      </w:r>
      <w:r w:rsidR="009D50C3" w:rsidRPr="008678D1">
        <w:rPr>
          <w:rFonts w:hint="eastAsia"/>
        </w:rPr>
        <w:t>大块头的主机，一般只在大学校园、大公司和研究中心出现。</w:t>
      </w:r>
      <w:r w:rsidR="008945CA" w:rsidRPr="008678D1">
        <w:rPr>
          <w:rFonts w:hint="eastAsia"/>
        </w:rPr>
        <w:t>虽然也有小一些的</w:t>
      </w:r>
      <w:r w:rsidR="00BE0E9A" w:rsidRPr="008678D1">
        <w:rPr>
          <w:rFonts w:hint="eastAsia"/>
        </w:rPr>
        <w:t>型号，</w:t>
      </w:r>
      <w:r w:rsidR="007B26DE" w:rsidRPr="008678D1">
        <w:rPr>
          <w:rFonts w:hint="eastAsia"/>
        </w:rPr>
        <w:t>但它们要么</w:t>
      </w:r>
      <w:r w:rsidR="003938A4" w:rsidRPr="008678D1">
        <w:rPr>
          <w:rFonts w:hint="eastAsia"/>
        </w:rPr>
        <w:t>身价高昂，要么慢到连</w:t>
      </w:r>
      <w:r w:rsidR="003938A4" w:rsidRPr="008678D1">
        <w:rPr>
          <w:rFonts w:hint="eastAsia"/>
        </w:rPr>
        <w:t xml:space="preserve"> </w:t>
      </w:r>
      <w:r w:rsidR="003938A4" w:rsidRPr="008678D1">
        <w:t xml:space="preserve">BASIC </w:t>
      </w:r>
      <w:r w:rsidR="003938A4" w:rsidRPr="008678D1">
        <w:rPr>
          <w:rFonts w:hint="eastAsia"/>
        </w:rPr>
        <w:t>都运行不了。</w:t>
      </w:r>
      <w:r w:rsidR="003A5E2D" w:rsidRPr="008678D1">
        <w:rPr>
          <w:rFonts w:hint="eastAsia"/>
        </w:rPr>
        <w:t>不过，</w:t>
      </w:r>
      <w:r w:rsidR="002B06AA" w:rsidRPr="008678D1">
        <w:rPr>
          <w:rFonts w:hint="eastAsia"/>
        </w:rPr>
        <w:t>A</w:t>
      </w:r>
      <w:r w:rsidR="002B06AA" w:rsidRPr="008678D1">
        <w:t>ltair</w:t>
      </w:r>
      <w:r w:rsidR="003938A4" w:rsidRPr="008678D1">
        <w:rPr>
          <w:rFonts w:hint="eastAsia"/>
        </w:rPr>
        <w:t xml:space="preserve"> </w:t>
      </w:r>
      <w:r w:rsidR="003938A4" w:rsidRPr="008678D1">
        <w:t xml:space="preserve">8800 </w:t>
      </w:r>
      <w:r w:rsidR="00074264" w:rsidRPr="008678D1">
        <w:rPr>
          <w:rFonts w:hint="eastAsia"/>
        </w:rPr>
        <w:t>的出现改变了这一局面。</w:t>
      </w:r>
    </w:p>
    <w:p w14:paraId="4EF43C6D" w14:textId="7BB160BB" w:rsidR="00074264" w:rsidRPr="008678D1" w:rsidRDefault="00074264" w:rsidP="00314841">
      <w:pPr>
        <w:pStyle w:val="-"/>
        <w:ind w:firstLineChars="0" w:firstLine="420"/>
      </w:pPr>
    </w:p>
    <w:p w14:paraId="5ED8D1C1" w14:textId="00A12B9D" w:rsidR="00074264" w:rsidRPr="008678D1" w:rsidRDefault="002B06AA" w:rsidP="00D31CE8">
      <w:pPr>
        <w:pStyle w:val="-"/>
        <w:ind w:firstLine="420"/>
      </w:pPr>
      <w:r w:rsidRPr="008678D1">
        <w:rPr>
          <w:rFonts w:hint="eastAsia"/>
        </w:rPr>
        <w:t>A</w:t>
      </w:r>
      <w:r w:rsidRPr="008678D1">
        <w:t>ltair</w:t>
      </w:r>
      <w:r w:rsidR="00414798" w:rsidRPr="008678D1">
        <w:rPr>
          <w:rFonts w:hint="eastAsia"/>
        </w:rPr>
        <w:t xml:space="preserve"> </w:t>
      </w:r>
      <w:r w:rsidR="00414798" w:rsidRPr="008678D1">
        <w:t xml:space="preserve">8800 </w:t>
      </w:r>
      <w:r w:rsidR="005A7F23" w:rsidRPr="008678D1">
        <w:rPr>
          <w:rFonts w:hint="eastAsia"/>
        </w:rPr>
        <w:t>个头小，</w:t>
      </w:r>
      <w:r w:rsidR="000843BA" w:rsidRPr="008678D1">
        <w:rPr>
          <w:rFonts w:hint="eastAsia"/>
        </w:rPr>
        <w:t>价格</w:t>
      </w:r>
      <w:r w:rsidR="000F3035" w:rsidRPr="008678D1">
        <w:rPr>
          <w:rFonts w:hint="eastAsia"/>
        </w:rPr>
        <w:t>（相对电脑来说）较为</w:t>
      </w:r>
      <w:r w:rsidR="000843BA" w:rsidRPr="008678D1">
        <w:rPr>
          <w:rFonts w:hint="eastAsia"/>
        </w:rPr>
        <w:t>低廉，</w:t>
      </w:r>
      <w:r w:rsidR="00523F5E" w:rsidRPr="008678D1">
        <w:rPr>
          <w:rFonts w:hint="eastAsia"/>
        </w:rPr>
        <w:t>性能</w:t>
      </w:r>
      <w:r w:rsidR="00733CD6" w:rsidRPr="008678D1">
        <w:rPr>
          <w:rFonts w:hint="eastAsia"/>
        </w:rPr>
        <w:t>也足够</w:t>
      </w:r>
      <w:r w:rsidR="00523F5E" w:rsidRPr="008678D1">
        <w:rPr>
          <w:rFonts w:hint="eastAsia"/>
        </w:rPr>
        <w:t>实用</w:t>
      </w:r>
      <w:r w:rsidR="00733CD6" w:rsidRPr="008678D1">
        <w:rPr>
          <w:rFonts w:hint="eastAsia"/>
        </w:rPr>
        <w:t>。</w:t>
      </w:r>
      <w:r w:rsidR="008523E8" w:rsidRPr="008678D1">
        <w:rPr>
          <w:rFonts w:hint="eastAsia"/>
        </w:rPr>
        <w:t>它因此</w:t>
      </w:r>
      <w:r w:rsidR="00527A53" w:rsidRPr="008678D1">
        <w:rPr>
          <w:rFonts w:hint="eastAsia"/>
        </w:rPr>
        <w:t>得以</w:t>
      </w:r>
      <w:r w:rsidR="008523E8" w:rsidRPr="008678D1">
        <w:rPr>
          <w:rFonts w:hint="eastAsia"/>
        </w:rPr>
        <w:t>卖出上千</w:t>
      </w:r>
      <w:r w:rsidR="00527A53" w:rsidRPr="008678D1">
        <w:rPr>
          <w:rFonts w:hint="eastAsia"/>
        </w:rPr>
        <w:t>份，成为了史上第一台取得了商业性成功的家用电脑。</w:t>
      </w:r>
      <w:r w:rsidR="006637B1" w:rsidRPr="008678D1">
        <w:rPr>
          <w:rFonts w:hint="eastAsia"/>
        </w:rPr>
        <w:t>紧随它的步伐，</w:t>
      </w:r>
      <w:r w:rsidR="006637B1" w:rsidRPr="008678D1">
        <w:rPr>
          <w:rFonts w:hint="eastAsia"/>
        </w:rPr>
        <w:t xml:space="preserve"> A</w:t>
      </w:r>
      <w:r w:rsidR="006637B1" w:rsidRPr="008678D1">
        <w:t>pple II</w:t>
      </w:r>
      <w:r w:rsidR="006637B1" w:rsidRPr="008678D1">
        <w:rPr>
          <w:rFonts w:hint="eastAsia"/>
        </w:rPr>
        <w:t xml:space="preserve"> </w:t>
      </w:r>
      <w:r w:rsidR="006637B1" w:rsidRPr="008678D1">
        <w:rPr>
          <w:rFonts w:hint="eastAsia"/>
        </w:rPr>
        <w:t>，</w:t>
      </w:r>
      <w:r w:rsidR="006637B1" w:rsidRPr="008678D1">
        <w:rPr>
          <w:rFonts w:hint="eastAsia"/>
        </w:rPr>
        <w:t xml:space="preserve"> </w:t>
      </w:r>
      <w:r w:rsidR="006637B1" w:rsidRPr="008678D1">
        <w:t xml:space="preserve">Commodore PET </w:t>
      </w:r>
      <w:r w:rsidR="006637B1" w:rsidRPr="008678D1">
        <w:rPr>
          <w:rFonts w:hint="eastAsia"/>
        </w:rPr>
        <w:t>以及</w:t>
      </w:r>
      <w:r w:rsidR="006637B1" w:rsidRPr="008678D1">
        <w:rPr>
          <w:rFonts w:hint="eastAsia"/>
        </w:rPr>
        <w:t xml:space="preserve"> </w:t>
      </w:r>
      <w:r w:rsidR="006637B1" w:rsidRPr="008678D1">
        <w:t xml:space="preserve">TRS-80 </w:t>
      </w:r>
      <w:r w:rsidR="006637B1" w:rsidRPr="008678D1">
        <w:rPr>
          <w:rFonts w:hint="eastAsia"/>
        </w:rPr>
        <w:t>也相继问世——</w:t>
      </w:r>
      <w:r w:rsidR="00683C02" w:rsidRPr="008678D1">
        <w:rPr>
          <w:rFonts w:hint="eastAsia"/>
        </w:rPr>
        <w:t>这便是著名的</w:t>
      </w:r>
      <w:r w:rsidR="00D24281" w:rsidRPr="008678D1">
        <w:rPr>
          <w:rFonts w:hint="eastAsia"/>
        </w:rPr>
        <w:t>“</w:t>
      </w:r>
      <w:r w:rsidR="00D24281" w:rsidRPr="008678D1">
        <w:rPr>
          <w:rFonts w:hint="eastAsia"/>
        </w:rPr>
        <w:t xml:space="preserve"> </w:t>
      </w:r>
      <w:r w:rsidR="00D24281" w:rsidRPr="008678D1">
        <w:t xml:space="preserve">1977 </w:t>
      </w:r>
      <w:r w:rsidR="00D24281" w:rsidRPr="008678D1">
        <w:rPr>
          <w:rFonts w:hint="eastAsia"/>
        </w:rPr>
        <w:t>三柱神</w:t>
      </w:r>
      <w:r w:rsidR="00D24281" w:rsidRPr="008678D1">
        <w:rPr>
          <w:rFonts w:hint="eastAsia"/>
        </w:rPr>
        <w:t xml:space="preserve"> </w:t>
      </w:r>
      <w:r w:rsidR="00D24281" w:rsidRPr="008678D1">
        <w:rPr>
          <w:rFonts w:hint="eastAsia"/>
        </w:rPr>
        <w:t>”</w:t>
      </w:r>
      <w:r w:rsidR="00683C02" w:rsidRPr="008678D1">
        <w:rPr>
          <w:rFonts w:hint="eastAsia"/>
        </w:rPr>
        <w:t>。</w:t>
      </w:r>
    </w:p>
    <w:p w14:paraId="3DD2E8C0" w14:textId="77777777" w:rsidR="00775D04" w:rsidRPr="008678D1" w:rsidRDefault="00775D04" w:rsidP="00D31CE8">
      <w:pPr>
        <w:pStyle w:val="-"/>
        <w:ind w:firstLine="420"/>
      </w:pPr>
    </w:p>
    <w:p w14:paraId="1A8A0201" w14:textId="57309C68" w:rsidR="00D31CE8" w:rsidRPr="008678D1" w:rsidRDefault="00D31CE8" w:rsidP="00775D04">
      <w:pPr>
        <w:pStyle w:val="-"/>
        <w:ind w:firstLine="420"/>
      </w:pPr>
      <w:r w:rsidRPr="008678D1">
        <w:rPr>
          <w:rFonts w:hint="eastAsia"/>
        </w:rPr>
        <w:t>Al</w:t>
      </w:r>
      <w:r w:rsidRPr="008678D1">
        <w:t xml:space="preserve">tair 8800 </w:t>
      </w:r>
      <w:r w:rsidRPr="008678D1">
        <w:rPr>
          <w:rFonts w:hint="eastAsia"/>
        </w:rPr>
        <w:t>是为爱好者所打造，而之后的三部机器则是为了大批量生产而设计，目的便是吸引非技术用户群体。然而，尽管家用电脑功能繁多，胜过了普通的电子游戏机，但它们价格昂贵、操作复杂，并且除了简单的应用程序和游戏之外，很难再为用户提供一些其他的体验。</w:t>
      </w:r>
    </w:p>
    <w:p w14:paraId="4781CB38" w14:textId="798AF263" w:rsidR="00D31CE8" w:rsidRPr="008678D1" w:rsidRDefault="00D31CE8" w:rsidP="00775D04">
      <w:pPr>
        <w:pStyle w:val="-"/>
        <w:ind w:firstLineChars="0"/>
      </w:pPr>
    </w:p>
    <w:p w14:paraId="1123EDA3" w14:textId="620D4347" w:rsidR="00D31CE8" w:rsidRPr="008678D1" w:rsidRDefault="00F7028E" w:rsidP="00775D04">
      <w:pPr>
        <w:pStyle w:val="-"/>
        <w:ind w:firstLine="420"/>
      </w:pPr>
      <w:r w:rsidRPr="008678D1">
        <w:rPr>
          <w:rFonts w:hint="eastAsia"/>
        </w:rPr>
        <w:t>家用电脑利润</w:t>
      </w:r>
      <w:r w:rsidR="00277C9B" w:rsidRPr="008678D1">
        <w:rPr>
          <w:rFonts w:hint="eastAsia"/>
        </w:rPr>
        <w:t>丰厚，</w:t>
      </w:r>
      <w:r w:rsidR="00315FF6" w:rsidRPr="008678D1">
        <w:rPr>
          <w:rFonts w:hint="eastAsia"/>
        </w:rPr>
        <w:t>但它们的受众群体依旧以商业客户、</w:t>
      </w:r>
      <w:r w:rsidR="000A4D1E" w:rsidRPr="008678D1">
        <w:rPr>
          <w:rFonts w:hint="eastAsia"/>
        </w:rPr>
        <w:t>游戏玩家和科技产品爱好者</w:t>
      </w:r>
      <w:r w:rsidR="00315FF6" w:rsidRPr="008678D1">
        <w:rPr>
          <w:rFonts w:hint="eastAsia"/>
        </w:rPr>
        <w:t>为主，</w:t>
      </w:r>
      <w:r w:rsidR="00801633" w:rsidRPr="008678D1">
        <w:rPr>
          <w:rFonts w:hint="eastAsia"/>
        </w:rPr>
        <w:t>说其人气火爆也只是相对而言——</w:t>
      </w:r>
      <w:r w:rsidR="004E01EE" w:rsidRPr="008678D1">
        <w:rPr>
          <w:rFonts w:hint="eastAsia"/>
        </w:rPr>
        <w:t>TRS-</w:t>
      </w:r>
      <w:r w:rsidR="004E01EE" w:rsidRPr="008678D1">
        <w:t xml:space="preserve">80 </w:t>
      </w:r>
      <w:r w:rsidR="003278F3" w:rsidRPr="008678D1">
        <w:rPr>
          <w:rFonts w:hint="eastAsia"/>
        </w:rPr>
        <w:t>仅</w:t>
      </w:r>
      <w:r w:rsidR="004E01EE" w:rsidRPr="008678D1">
        <w:rPr>
          <w:rFonts w:hint="eastAsia"/>
        </w:rPr>
        <w:t>卖出了</w:t>
      </w:r>
      <w:r w:rsidR="004E01EE" w:rsidRPr="008678D1">
        <w:rPr>
          <w:rFonts w:hint="eastAsia"/>
        </w:rPr>
        <w:t xml:space="preserve"> </w:t>
      </w:r>
      <w:r w:rsidR="004E01EE" w:rsidRPr="008678D1">
        <w:t xml:space="preserve">20 </w:t>
      </w:r>
      <w:r w:rsidR="004E01EE" w:rsidRPr="008678D1">
        <w:rPr>
          <w:rFonts w:hint="eastAsia"/>
        </w:rPr>
        <w:t>万台，</w:t>
      </w:r>
      <w:r w:rsidR="003278F3" w:rsidRPr="008678D1">
        <w:rPr>
          <w:rFonts w:hint="eastAsia"/>
        </w:rPr>
        <w:t>雅达利</w:t>
      </w:r>
      <w:r w:rsidR="003278F3" w:rsidRPr="008678D1">
        <w:rPr>
          <w:rFonts w:hint="eastAsia"/>
        </w:rPr>
        <w:t xml:space="preserve"> </w:t>
      </w:r>
      <w:r w:rsidR="003278F3" w:rsidRPr="008678D1">
        <w:t xml:space="preserve">2600 </w:t>
      </w:r>
      <w:r w:rsidR="003278F3" w:rsidRPr="008678D1">
        <w:rPr>
          <w:rFonts w:hint="eastAsia"/>
        </w:rPr>
        <w:t>则卖出了三千万台之多。</w:t>
      </w:r>
    </w:p>
    <w:p w14:paraId="76B52B40" w14:textId="5CBCDE92" w:rsidR="00314841" w:rsidRPr="008678D1" w:rsidRDefault="00314841" w:rsidP="00775D04">
      <w:pPr>
        <w:pStyle w:val="-"/>
        <w:ind w:firstLine="420"/>
      </w:pPr>
    </w:p>
    <w:p w14:paraId="28DE768C" w14:textId="23DB9E8F" w:rsidR="00775D04" w:rsidRPr="008678D1" w:rsidRDefault="003119E9" w:rsidP="00775D04">
      <w:pPr>
        <w:pStyle w:val="-"/>
        <w:ind w:firstLine="420"/>
      </w:pPr>
      <w:r w:rsidRPr="008678D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BBD378" wp14:editId="0AA991E1">
                <wp:simplePos x="0" y="0"/>
                <wp:positionH relativeFrom="margin">
                  <wp:align>right</wp:align>
                </wp:positionH>
                <wp:positionV relativeFrom="paragraph">
                  <wp:posOffset>824411</wp:posOffset>
                </wp:positionV>
                <wp:extent cx="2959100" cy="635"/>
                <wp:effectExtent l="0" t="0" r="0" b="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F1339" w14:textId="6AD435BA" w:rsidR="003119E9" w:rsidRPr="0073529F" w:rsidRDefault="003119E9" w:rsidP="003119E9">
                            <w:pPr>
                              <w:pStyle w:val="af6"/>
                              <w:rPr>
                                <w:rFonts w:ascii="Times New Roman" w:eastAsia="微软雅黑" w:hAnsi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620F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《帝国》是由约翰·戴尔斯克于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973</w:t>
                            </w:r>
                            <w:r>
                              <w:rPr>
                                <w:rFonts w:hint="eastAsia"/>
                              </w:rPr>
                              <w:t>年制作的一款多人回合制太空主题的电子游戏。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BBD378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81.8pt;margin-top:64.9pt;width:233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" stroked="f">
                <v:textbox style="mso-fit-shape-to-text:t" inset="0,0,0,0">
                  <w:txbxContent>
                    <w:p w14:paraId="330F1339" w14:textId="6AD435BA" w:rsidR="003119E9" w:rsidRPr="0073529F" w:rsidRDefault="003119E9" w:rsidP="003119E9">
                      <w:pPr>
                        <w:pStyle w:val="af6"/>
                        <w:rPr>
                          <w:rFonts w:ascii="Times New Roman" w:eastAsia="微软雅黑" w:hAnsi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620F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《帝国》是由约翰·戴尔斯克于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973</w:t>
                      </w:r>
                      <w:r>
                        <w:rPr>
                          <w:rFonts w:hint="eastAsia"/>
                        </w:rPr>
                        <w:t>年制作的一款多人回合制太空主题的电子游戏。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2E45" w:rsidRPr="008678D1">
        <w:rPr>
          <w:rFonts w:hint="eastAsia"/>
        </w:rPr>
        <w:t>电子游戏本身也</w:t>
      </w:r>
      <w:r w:rsidR="00D91672" w:rsidRPr="008678D1">
        <w:rPr>
          <w:rFonts w:hint="eastAsia"/>
        </w:rPr>
        <w:t>不仅仅是</w:t>
      </w:r>
      <w:commentRangeStart w:id="2"/>
      <w:r w:rsidR="002D5991" w:rsidRPr="008678D1">
        <w:rPr>
          <w:rFonts w:hint="eastAsia"/>
        </w:rPr>
        <w:t>小众奇珍</w:t>
      </w:r>
      <w:r w:rsidR="00D91672" w:rsidRPr="008678D1">
        <w:rPr>
          <w:rFonts w:hint="eastAsia"/>
        </w:rPr>
        <w:t>。</w:t>
      </w:r>
      <w:r w:rsidR="00FE1B00" w:rsidRPr="008678D1">
        <w:rPr>
          <w:rFonts w:hint="eastAsia"/>
        </w:rPr>
        <w:t>有一小部分的</w:t>
      </w:r>
      <w:r w:rsidR="004A697E" w:rsidRPr="008678D1">
        <w:rPr>
          <w:rFonts w:hint="eastAsia"/>
        </w:rPr>
        <w:t>商业作品是装在密封袋里</w:t>
      </w:r>
      <w:r w:rsidR="0015750A" w:rsidRPr="008678D1">
        <w:rPr>
          <w:rFonts w:hint="eastAsia"/>
        </w:rPr>
        <w:t>出售的</w:t>
      </w:r>
      <w:commentRangeEnd w:id="2"/>
      <w:r w:rsidR="00EF33D0" w:rsidRPr="008678D1">
        <w:rPr>
          <w:rStyle w:val="af1"/>
        </w:rPr>
        <w:commentReference w:id="2"/>
      </w:r>
      <w:r w:rsidR="0015750A" w:rsidRPr="008678D1">
        <w:rPr>
          <w:rFonts w:hint="eastAsia"/>
        </w:rPr>
        <w:t>，但这种情况十分罕见。大多数的游戏都夹在科技杂志</w:t>
      </w:r>
      <w:r w:rsidR="00FD3E5E" w:rsidRPr="008678D1">
        <w:rPr>
          <w:rFonts w:hint="eastAsia"/>
        </w:rPr>
        <w:t>的内页之中——通常来说，杂志中会有几页写满了</w:t>
      </w:r>
      <w:r w:rsidR="00FD3E5E" w:rsidRPr="008678D1">
        <w:rPr>
          <w:rFonts w:hint="eastAsia"/>
        </w:rPr>
        <w:t xml:space="preserve"> </w:t>
      </w:r>
      <w:r w:rsidR="00FD3E5E" w:rsidRPr="008678D1">
        <w:t xml:space="preserve">BASIC </w:t>
      </w:r>
      <w:r w:rsidR="00FD3E5E" w:rsidRPr="008678D1">
        <w:rPr>
          <w:rFonts w:hint="eastAsia"/>
        </w:rPr>
        <w:t>代码，人们将其输入到电脑之中，就能</w:t>
      </w:r>
      <w:r w:rsidR="00C05EC2" w:rsidRPr="008678D1">
        <w:rPr>
          <w:rFonts w:hint="eastAsia"/>
        </w:rPr>
        <w:t>将游戏</w:t>
      </w:r>
      <w:r w:rsidR="00775D04" w:rsidRPr="008678D1">
        <w:rPr>
          <w:rFonts w:hint="eastAsia"/>
        </w:rPr>
        <w:t>复现出来。</w:t>
      </w:r>
    </w:p>
    <w:p w14:paraId="3BD7676F" w14:textId="51A7ED88" w:rsidR="00775D04" w:rsidRPr="008678D1" w:rsidRDefault="00775D04" w:rsidP="00775D04">
      <w:pPr>
        <w:pStyle w:val="-"/>
        <w:ind w:firstLine="420"/>
      </w:pPr>
    </w:p>
    <w:p w14:paraId="32505CF0" w14:textId="79AE98A6" w:rsidR="00775D04" w:rsidRPr="008678D1" w:rsidRDefault="00A77C9C" w:rsidP="00775D04">
      <w:pPr>
        <w:pStyle w:val="-"/>
        <w:ind w:firstLine="420"/>
      </w:pPr>
      <w:r w:rsidRPr="008678D1">
        <w:rPr>
          <w:rFonts w:hint="eastAsia"/>
        </w:rPr>
        <w:t>街机在当时也仍是小众产业，</w:t>
      </w:r>
      <w:r w:rsidR="00A1588B" w:rsidRPr="008678D1">
        <w:rPr>
          <w:rFonts w:hint="eastAsia"/>
        </w:rPr>
        <w:t>远没有弹球机受欢迎。</w:t>
      </w:r>
      <w:r w:rsidR="00947A1E" w:rsidRPr="008678D1">
        <w:rPr>
          <w:rFonts w:hint="eastAsia"/>
        </w:rPr>
        <w:t>在接下来几年内，街机产业会稳步发展，并随着</w:t>
      </w:r>
      <w:r w:rsidR="00947A1E" w:rsidRPr="008678D1">
        <w:rPr>
          <w:rFonts w:hint="eastAsia"/>
        </w:rPr>
        <w:t xml:space="preserve"> </w:t>
      </w:r>
      <w:r w:rsidR="00947A1E" w:rsidRPr="008678D1">
        <w:t xml:space="preserve">1979 </w:t>
      </w:r>
      <w:r w:rsidR="00947A1E" w:rsidRPr="008678D1">
        <w:rPr>
          <w:rFonts w:hint="eastAsia"/>
        </w:rPr>
        <w:t>年《太空侵略者》问世而一炮走红，</w:t>
      </w:r>
      <w:r w:rsidR="00670BEF" w:rsidRPr="008678D1">
        <w:rPr>
          <w:rFonts w:hint="eastAsia"/>
        </w:rPr>
        <w:t>至此迈入街机的黄金年代。</w:t>
      </w:r>
    </w:p>
    <w:p w14:paraId="3A231A28" w14:textId="6FAF4220" w:rsidR="00F555CA" w:rsidRPr="008678D1" w:rsidRDefault="00F555CA" w:rsidP="00775D04">
      <w:pPr>
        <w:pStyle w:val="-"/>
        <w:ind w:firstLine="420"/>
      </w:pPr>
    </w:p>
    <w:p w14:paraId="3188BE69" w14:textId="065559DF" w:rsidR="00F555CA" w:rsidRPr="008678D1" w:rsidRDefault="00F555CA" w:rsidP="00775D04">
      <w:pPr>
        <w:pStyle w:val="-"/>
        <w:ind w:firstLine="420"/>
      </w:pPr>
      <w:r w:rsidRPr="008678D1">
        <w:rPr>
          <w:rFonts w:hint="eastAsia"/>
        </w:rPr>
        <w:t>短短五年内，电子游戏</w:t>
      </w:r>
      <w:r w:rsidR="000619E6" w:rsidRPr="008678D1">
        <w:rPr>
          <w:rFonts w:hint="eastAsia"/>
        </w:rPr>
        <w:t>便从《乓》开始，发展出了</w:t>
      </w:r>
      <w:r w:rsidR="002F278C" w:rsidRPr="008678D1">
        <w:rPr>
          <w:rFonts w:hint="eastAsia"/>
        </w:rPr>
        <w:t>一套丰沃的生态系统</w:t>
      </w:r>
      <w:r w:rsidR="00936315" w:rsidRPr="008678D1">
        <w:rPr>
          <w:rFonts w:hint="eastAsia"/>
        </w:rPr>
        <w:t>——种类繁多、平台多样、</w:t>
      </w:r>
      <w:r w:rsidR="00266585" w:rsidRPr="008678D1">
        <w:rPr>
          <w:rFonts w:hint="eastAsia"/>
        </w:rPr>
        <w:t>受众各异。而这</w:t>
      </w:r>
      <w:r w:rsidR="006724E5" w:rsidRPr="008678D1">
        <w:rPr>
          <w:rFonts w:hint="eastAsia"/>
        </w:rPr>
        <w:t>才刚刚开始</w:t>
      </w:r>
      <w:r w:rsidR="00442BC4" w:rsidRPr="008678D1">
        <w:rPr>
          <w:rFonts w:hint="eastAsia"/>
        </w:rPr>
        <w:t>罢了</w:t>
      </w:r>
      <w:r w:rsidR="006724E5" w:rsidRPr="008678D1">
        <w:rPr>
          <w:rFonts w:hint="eastAsia"/>
        </w:rPr>
        <w:t>。</w:t>
      </w:r>
    </w:p>
    <w:p w14:paraId="6B22B0AE" w14:textId="0A309D02" w:rsidR="00F7599F" w:rsidRPr="008678D1" w:rsidRDefault="00F7599F" w:rsidP="00775D04">
      <w:pPr>
        <w:pStyle w:val="-"/>
        <w:ind w:firstLine="420"/>
      </w:pPr>
    </w:p>
    <w:p w14:paraId="06041E56" w14:textId="670C7D17" w:rsidR="00F7599F" w:rsidRPr="008678D1" w:rsidRDefault="00F7599F" w:rsidP="00775D04">
      <w:pPr>
        <w:pStyle w:val="-"/>
        <w:ind w:firstLine="420"/>
      </w:pPr>
    </w:p>
    <w:p w14:paraId="6527CFDE" w14:textId="435E62CC" w:rsidR="00F7599F" w:rsidRPr="008678D1" w:rsidRDefault="00F7599F" w:rsidP="00775D04">
      <w:pPr>
        <w:pStyle w:val="-"/>
        <w:ind w:firstLine="420"/>
      </w:pPr>
    </w:p>
    <w:p w14:paraId="1700FC36" w14:textId="1BD85DC4" w:rsidR="00F7599F" w:rsidRPr="008678D1" w:rsidRDefault="00F7599F" w:rsidP="00775D04">
      <w:pPr>
        <w:pStyle w:val="-"/>
        <w:ind w:firstLine="420"/>
      </w:pPr>
    </w:p>
    <w:p w14:paraId="7676057C" w14:textId="28BD5DA2" w:rsidR="00F7599F" w:rsidRPr="008678D1" w:rsidRDefault="00F7599F" w:rsidP="00D526F4">
      <w:pPr>
        <w:pStyle w:val="-"/>
        <w:ind w:firstLineChars="0" w:firstLine="0"/>
      </w:pPr>
    </w:p>
    <w:p w14:paraId="03BDE5CC" w14:textId="5E53B2BB" w:rsidR="00F7599F" w:rsidRPr="008678D1" w:rsidRDefault="00F7599F" w:rsidP="00F7599F">
      <w:pPr>
        <w:pStyle w:val="-"/>
        <w:ind w:firstLine="420"/>
      </w:pPr>
      <w:r w:rsidRPr="008678D1">
        <w:rPr>
          <w:rFonts w:hint="eastAsia"/>
        </w:rPr>
        <w:t>趋势：</w:t>
      </w:r>
    </w:p>
    <w:p w14:paraId="4BFCA280" w14:textId="69BB286F" w:rsidR="00F7599F" w:rsidRPr="008678D1" w:rsidRDefault="00F7599F" w:rsidP="00F7599F">
      <w:pPr>
        <w:pStyle w:val="-"/>
        <w:ind w:firstLine="420"/>
      </w:pPr>
    </w:p>
    <w:p w14:paraId="4C0B0F8D" w14:textId="52FBAD66" w:rsidR="00F7599F" w:rsidRPr="008678D1" w:rsidRDefault="00F7599F" w:rsidP="00F7599F">
      <w:pPr>
        <w:pStyle w:val="-"/>
        <w:ind w:firstLine="420"/>
      </w:pPr>
      <w:r w:rsidRPr="008678D1">
        <w:rPr>
          <w:rFonts w:hint="eastAsia"/>
          <w:b/>
          <w:bCs/>
        </w:rPr>
        <w:t>PLATO</w:t>
      </w:r>
      <w:r w:rsidRPr="008678D1">
        <w:rPr>
          <w:b/>
          <w:bCs/>
        </w:rPr>
        <w:t xml:space="preserve"> </w:t>
      </w:r>
      <w:r w:rsidRPr="008678D1">
        <w:rPr>
          <w:rFonts w:hint="eastAsia"/>
          <w:b/>
          <w:bCs/>
        </w:rPr>
        <w:t>游戏：</w:t>
      </w:r>
      <w:r w:rsidRPr="008678D1">
        <w:rPr>
          <w:rFonts w:hint="eastAsia"/>
        </w:rPr>
        <w:t>家用电脑刚刚出现不久，但美国大学从</w:t>
      </w:r>
      <w:r w:rsidRPr="008678D1">
        <w:rPr>
          <w:rFonts w:hint="eastAsia"/>
        </w:rPr>
        <w:t xml:space="preserve"> </w:t>
      </w:r>
      <w:r w:rsidRPr="008678D1">
        <w:t xml:space="preserve">60 </w:t>
      </w:r>
      <w:r w:rsidRPr="008678D1">
        <w:rPr>
          <w:rFonts w:hint="eastAsia"/>
        </w:rPr>
        <w:t>年代开始就已经配备了大型教育用主机，其中最著名的便是</w:t>
      </w:r>
      <w:r w:rsidRPr="008678D1">
        <w:rPr>
          <w:rFonts w:hint="eastAsia"/>
        </w:rPr>
        <w:t xml:space="preserve"> PLATO</w:t>
      </w:r>
      <w:r w:rsidRPr="008678D1">
        <w:t xml:space="preserve"> </w:t>
      </w:r>
      <w:r w:rsidRPr="008678D1">
        <w:rPr>
          <w:rFonts w:hint="eastAsia"/>
        </w:rPr>
        <w:t>网络。学生们避过系统管理员的耳目，悄悄在上面制作并藏起了一些游戏。多亏主机性能强大，这些游戏得以拥有一些创新机制，雅达利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或是</w:t>
      </w:r>
      <w:r w:rsidRPr="008678D1">
        <w:rPr>
          <w:rFonts w:hint="eastAsia"/>
        </w:rPr>
        <w:t xml:space="preserve"> Apple</w:t>
      </w:r>
      <w:r w:rsidRPr="008678D1">
        <w:t xml:space="preserve"> </w:t>
      </w:r>
      <w:r w:rsidRPr="008678D1">
        <w:rPr>
          <w:rFonts w:hint="eastAsia"/>
        </w:rPr>
        <w:t>II</w:t>
      </w:r>
      <w:r w:rsidRPr="008678D1">
        <w:t xml:space="preserve"> </w:t>
      </w:r>
      <w:r w:rsidRPr="008678D1">
        <w:rPr>
          <w:rFonts w:hint="eastAsia"/>
        </w:rPr>
        <w:t>可无法提供这些。举例来说，</w:t>
      </w:r>
      <w:r w:rsidR="003119E9" w:rsidRPr="008678D1">
        <w:rPr>
          <w:rFonts w:hint="eastAsia"/>
        </w:rPr>
        <w:t>早在</w:t>
      </w:r>
      <w:r w:rsidR="003119E9" w:rsidRPr="008678D1">
        <w:t xml:space="preserve"> 1973 </w:t>
      </w:r>
      <w:r w:rsidR="003119E9" w:rsidRPr="008678D1">
        <w:rPr>
          <w:rFonts w:hint="eastAsia"/>
        </w:rPr>
        <w:t>年，全美各地大学校园内的学生就可以在《帝国》（</w:t>
      </w:r>
      <w:r w:rsidR="003119E9" w:rsidRPr="008678D1">
        <w:rPr>
          <w:rFonts w:hint="eastAsia"/>
        </w:rPr>
        <w:t>E</w:t>
      </w:r>
      <w:r w:rsidR="003119E9" w:rsidRPr="008678D1">
        <w:t>mpire</w:t>
      </w:r>
      <w:r w:rsidR="003119E9" w:rsidRPr="008678D1">
        <w:rPr>
          <w:rFonts w:hint="eastAsia"/>
        </w:rPr>
        <w:t>）中，线上联机、多人作战了！</w:t>
      </w:r>
    </w:p>
    <w:p w14:paraId="1C380423" w14:textId="7397D12D" w:rsidR="003119E9" w:rsidRPr="008678D1" w:rsidRDefault="00D526F4" w:rsidP="00F7599F">
      <w:pPr>
        <w:pStyle w:val="-"/>
        <w:ind w:firstLine="420"/>
      </w:pPr>
      <w:r w:rsidRPr="008678D1">
        <w:rPr>
          <w:noProof/>
        </w:rPr>
        <w:drawing>
          <wp:anchor distT="0" distB="0" distL="114300" distR="114300" simplePos="0" relativeHeight="251658240" behindDoc="1" locked="0" layoutInCell="1" allowOverlap="1" wp14:anchorId="4ED71104" wp14:editId="0AC9D168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2959100" cy="229171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9165C" w14:textId="0DB4FE98" w:rsidR="003119E9" w:rsidRPr="008678D1" w:rsidRDefault="003119E9" w:rsidP="00F7599F">
      <w:pPr>
        <w:pStyle w:val="-"/>
        <w:ind w:firstLine="420"/>
      </w:pPr>
    </w:p>
    <w:p w14:paraId="3D86D912" w14:textId="79BD9D8C" w:rsidR="003119E9" w:rsidRPr="008678D1" w:rsidRDefault="003119E9" w:rsidP="00F7599F">
      <w:pPr>
        <w:pStyle w:val="-"/>
        <w:ind w:firstLine="420"/>
      </w:pPr>
      <w:r w:rsidRPr="008678D1">
        <w:rPr>
          <w:rFonts w:hint="eastAsia"/>
          <w:b/>
          <w:bCs/>
        </w:rPr>
        <w:t>雅达利</w:t>
      </w:r>
      <w:r w:rsidRPr="008678D1">
        <w:rPr>
          <w:rFonts w:hint="eastAsia"/>
          <w:b/>
          <w:bCs/>
        </w:rPr>
        <w:t xml:space="preserve"> </w:t>
      </w:r>
      <w:r w:rsidRPr="008678D1">
        <w:rPr>
          <w:b/>
          <w:bCs/>
        </w:rPr>
        <w:t xml:space="preserve">V.S </w:t>
      </w:r>
      <w:r w:rsidRPr="008678D1">
        <w:rPr>
          <w:rFonts w:hint="eastAsia"/>
          <w:b/>
          <w:bCs/>
        </w:rPr>
        <w:t>动视：</w:t>
      </w:r>
      <w:r w:rsidRPr="008678D1">
        <w:rPr>
          <w:rFonts w:hint="eastAsia"/>
        </w:rPr>
        <w:t>雅达利对员工很是严苛——</w:t>
      </w:r>
      <w:r w:rsidR="006B4F60" w:rsidRPr="008678D1">
        <w:rPr>
          <w:rFonts w:hint="eastAsia"/>
        </w:rPr>
        <w:t>他们薪资不高，设计了游戏也得不到署名。一群开发者注意到自己的游戏利润丰厚，因此，他们于</w:t>
      </w:r>
      <w:r w:rsidR="006B4F60" w:rsidRPr="008678D1">
        <w:rPr>
          <w:rFonts w:hint="eastAsia"/>
        </w:rPr>
        <w:t>1</w:t>
      </w:r>
      <w:r w:rsidR="006B4F60" w:rsidRPr="008678D1">
        <w:t>979</w:t>
      </w:r>
      <w:r w:rsidR="006B4F60" w:rsidRPr="008678D1">
        <w:rPr>
          <w:rFonts w:hint="eastAsia"/>
        </w:rPr>
        <w:t>年离开了公司，自立门户，取名动视（</w:t>
      </w:r>
      <w:r w:rsidR="006B4F60" w:rsidRPr="008678D1">
        <w:rPr>
          <w:rFonts w:hint="eastAsia"/>
        </w:rPr>
        <w:t>A</w:t>
      </w:r>
      <w:r w:rsidR="006B4F60" w:rsidRPr="008678D1">
        <w:t>ctivision</w:t>
      </w:r>
      <w:r w:rsidR="006B4F60" w:rsidRPr="008678D1">
        <w:rPr>
          <w:rFonts w:hint="eastAsia"/>
        </w:rPr>
        <w:t>）。他们继续为雅达利</w:t>
      </w:r>
      <w:r w:rsidR="006B4F60" w:rsidRPr="008678D1">
        <w:rPr>
          <w:rFonts w:hint="eastAsia"/>
        </w:rPr>
        <w:t xml:space="preserve"> </w:t>
      </w:r>
      <w:r w:rsidR="006B4F60" w:rsidRPr="008678D1">
        <w:t xml:space="preserve">2600 </w:t>
      </w:r>
      <w:r w:rsidR="006B4F60" w:rsidRPr="008678D1">
        <w:rPr>
          <w:rFonts w:hint="eastAsia"/>
        </w:rPr>
        <w:t>开发游戏，而雅达利决定起诉他们。然而，庭审认为人们有权在自己的游戏机上想玩什么游戏就玩什么游戏。动</w:t>
      </w:r>
      <w:proofErr w:type="gramStart"/>
      <w:r w:rsidR="006B4F60" w:rsidRPr="008678D1">
        <w:rPr>
          <w:rFonts w:hint="eastAsia"/>
        </w:rPr>
        <w:t>视</w:t>
      </w:r>
      <w:r w:rsidR="00D526F4" w:rsidRPr="008678D1">
        <w:rPr>
          <w:rFonts w:hint="eastAsia"/>
        </w:rPr>
        <w:t>于是</w:t>
      </w:r>
      <w:r w:rsidR="006B4F60" w:rsidRPr="008678D1">
        <w:rPr>
          <w:rFonts w:hint="eastAsia"/>
        </w:rPr>
        <w:t>成</w:t>
      </w:r>
      <w:proofErr w:type="gramEnd"/>
      <w:r w:rsidR="006B4F60" w:rsidRPr="008678D1">
        <w:rPr>
          <w:rFonts w:hint="eastAsia"/>
        </w:rPr>
        <w:t>为了史上第一家第三方</w:t>
      </w:r>
      <w:r w:rsidR="00D526F4" w:rsidRPr="008678D1">
        <w:rPr>
          <w:rFonts w:hint="eastAsia"/>
        </w:rPr>
        <w:t>游戏</w:t>
      </w:r>
      <w:r w:rsidR="006B4F60" w:rsidRPr="008678D1">
        <w:rPr>
          <w:rFonts w:hint="eastAsia"/>
        </w:rPr>
        <w:t>发行商</w:t>
      </w:r>
      <w:r w:rsidR="00D526F4" w:rsidRPr="008678D1">
        <w:rPr>
          <w:rFonts w:hint="eastAsia"/>
        </w:rPr>
        <w:t>。此举在</w:t>
      </w:r>
      <w:r w:rsidR="006B4F60" w:rsidRPr="008678D1">
        <w:rPr>
          <w:rFonts w:hint="eastAsia"/>
        </w:rPr>
        <w:t>为他人推开</w:t>
      </w:r>
      <w:r w:rsidR="006B4F60" w:rsidRPr="008678D1">
        <w:rPr>
          <w:rFonts w:hint="eastAsia"/>
        </w:rPr>
        <w:lastRenderedPageBreak/>
        <w:t>商机大门</w:t>
      </w:r>
      <w:r w:rsidR="00D526F4" w:rsidRPr="008678D1">
        <w:rPr>
          <w:rFonts w:hint="eastAsia"/>
        </w:rPr>
        <w:t>的同时，也为</w:t>
      </w:r>
      <w:r w:rsidR="00D526F4" w:rsidRPr="008678D1">
        <w:rPr>
          <w:rFonts w:hint="eastAsia"/>
        </w:rPr>
        <w:t xml:space="preserve"> 1</w:t>
      </w:r>
      <w:r w:rsidR="00D526F4" w:rsidRPr="008678D1">
        <w:t xml:space="preserve">983 </w:t>
      </w:r>
      <w:r w:rsidR="00D526F4" w:rsidRPr="008678D1">
        <w:rPr>
          <w:rFonts w:hint="eastAsia"/>
        </w:rPr>
        <w:t>年美国游戏业大萧条</w:t>
      </w:r>
      <w:r w:rsidR="00D526F4" w:rsidRPr="008678D1">
        <w:rPr>
          <w:rStyle w:val="a9"/>
        </w:rPr>
        <w:footnoteReference w:id="2"/>
      </w:r>
      <w:r w:rsidR="00D526F4" w:rsidRPr="008678D1">
        <w:rPr>
          <w:rFonts w:hint="eastAsia"/>
        </w:rPr>
        <w:t>铺下了路。</w:t>
      </w:r>
    </w:p>
    <w:p w14:paraId="0FF7DC81" w14:textId="5B48BF41" w:rsidR="00D526F4" w:rsidRPr="008678D1" w:rsidRDefault="00D526F4" w:rsidP="00F7599F">
      <w:pPr>
        <w:pStyle w:val="-"/>
        <w:ind w:firstLine="420"/>
      </w:pPr>
    </w:p>
    <w:p w14:paraId="5978781F" w14:textId="2873543B" w:rsidR="00D526F4" w:rsidRPr="008678D1" w:rsidRDefault="0032626C" w:rsidP="0032626C">
      <w:pPr>
        <w:pStyle w:val="-"/>
        <w:ind w:firstLine="420"/>
      </w:pPr>
      <w:r w:rsidRPr="008678D1">
        <w:rPr>
          <w:rFonts w:hint="eastAsia"/>
          <w:noProof/>
        </w:rPr>
        <w:drawing>
          <wp:inline distT="0" distB="0" distL="0" distR="0" wp14:anchorId="38206864" wp14:editId="4E51854A">
            <wp:extent cx="1544514" cy="205195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713" cy="210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26E8" w14:textId="044336EE" w:rsidR="00D526F4" w:rsidRPr="008678D1" w:rsidRDefault="00D526F4" w:rsidP="00D526F4">
      <w:pPr>
        <w:pStyle w:val="af6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图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fldChar w:fldCharType="begin"/>
      </w:r>
      <w:r w:rsidRPr="008678D1">
        <w:rPr>
          <w:rFonts w:ascii="Times New Roman" w:eastAsia="微软雅黑" w:hAnsi="Times New Roman"/>
        </w:rPr>
        <w:instrText xml:space="preserve"> </w:instrText>
      </w:r>
      <w:r w:rsidRPr="008678D1">
        <w:rPr>
          <w:rFonts w:ascii="Times New Roman" w:eastAsia="微软雅黑" w:hAnsi="Times New Roman" w:hint="eastAsia"/>
        </w:rPr>
        <w:instrText xml:space="preserve">SEQ </w:instrText>
      </w:r>
      <w:r w:rsidRPr="008678D1">
        <w:rPr>
          <w:rFonts w:ascii="Times New Roman" w:eastAsia="微软雅黑" w:hAnsi="Times New Roman" w:hint="eastAsia"/>
        </w:rPr>
        <w:instrText>图</w:instrText>
      </w:r>
      <w:r w:rsidRPr="008678D1">
        <w:rPr>
          <w:rFonts w:ascii="Times New Roman" w:eastAsia="微软雅黑" w:hAnsi="Times New Roman" w:hint="eastAsia"/>
        </w:rPr>
        <w:instrText xml:space="preserve"> \* ARABIC</w:instrText>
      </w:r>
      <w:r w:rsidRPr="008678D1">
        <w:rPr>
          <w:rFonts w:ascii="Times New Roman" w:eastAsia="微软雅黑" w:hAnsi="Times New Roman"/>
        </w:rPr>
        <w:instrText xml:space="preserve"> </w:instrText>
      </w:r>
      <w:r w:rsidRPr="008678D1">
        <w:rPr>
          <w:rFonts w:ascii="Times New Roman" w:eastAsia="微软雅黑" w:hAnsi="Times New Roman"/>
        </w:rPr>
        <w:fldChar w:fldCharType="separate"/>
      </w:r>
      <w:r w:rsidR="008620FA" w:rsidRPr="008678D1">
        <w:rPr>
          <w:rFonts w:ascii="Times New Roman" w:eastAsia="微软雅黑" w:hAnsi="Times New Roman"/>
          <w:noProof/>
        </w:rPr>
        <w:t>2</w:t>
      </w:r>
      <w:r w:rsidRPr="008678D1">
        <w:rPr>
          <w:rFonts w:ascii="Times New Roman" w:eastAsia="微软雅黑" w:hAnsi="Times New Roman"/>
        </w:rPr>
        <w:fldChar w:fldCharType="end"/>
      </w:r>
      <w:r w:rsidRPr="008678D1">
        <w:rPr>
          <w:rFonts w:ascii="Times New Roman" w:eastAsia="微软雅黑" w:hAnsi="Times New Roman"/>
        </w:rPr>
        <w:t xml:space="preserve"> </w:t>
      </w:r>
      <w:r w:rsidR="0032626C" w:rsidRPr="008678D1">
        <w:rPr>
          <w:rFonts w:ascii="Times New Roman" w:eastAsia="微软雅黑" w:hAnsi="Times New Roman" w:hint="eastAsia"/>
        </w:rPr>
        <w:t>《</w:t>
      </w:r>
      <w:r w:rsidR="0032626C" w:rsidRPr="008678D1">
        <w:rPr>
          <w:rFonts w:ascii="Times New Roman" w:eastAsia="微软雅黑" w:hAnsi="Times New Roman" w:hint="eastAsia"/>
        </w:rPr>
        <w:t>B</w:t>
      </w:r>
      <w:r w:rsidR="0032626C" w:rsidRPr="008678D1">
        <w:rPr>
          <w:rFonts w:ascii="Times New Roman" w:eastAsia="微软雅黑" w:hAnsi="Times New Roman"/>
        </w:rPr>
        <w:t>oxing</w:t>
      </w:r>
      <w:r w:rsidR="0032626C" w:rsidRPr="008678D1">
        <w:rPr>
          <w:rFonts w:ascii="Times New Roman" w:eastAsia="微软雅黑" w:hAnsi="Times New Roman" w:hint="eastAsia"/>
        </w:rPr>
        <w:t>》是于</w:t>
      </w:r>
      <w:r w:rsidR="0032626C" w:rsidRPr="008678D1">
        <w:rPr>
          <w:rFonts w:ascii="Times New Roman" w:eastAsia="微软雅黑" w:hAnsi="Times New Roman"/>
        </w:rPr>
        <w:t xml:space="preserve"> 1980 </w:t>
      </w:r>
      <w:r w:rsidR="0032626C" w:rsidRPr="008678D1">
        <w:rPr>
          <w:rFonts w:ascii="Times New Roman" w:eastAsia="微软雅黑" w:hAnsi="Times New Roman" w:hint="eastAsia"/>
        </w:rPr>
        <w:t>年在雅达利</w:t>
      </w:r>
      <w:r w:rsidR="0032626C" w:rsidRPr="008678D1">
        <w:rPr>
          <w:rFonts w:ascii="Times New Roman" w:eastAsia="微软雅黑" w:hAnsi="Times New Roman" w:hint="eastAsia"/>
        </w:rPr>
        <w:t xml:space="preserve"> </w:t>
      </w:r>
      <w:r w:rsidR="0032626C" w:rsidRPr="008678D1">
        <w:rPr>
          <w:rFonts w:ascii="Times New Roman" w:eastAsia="微软雅黑" w:hAnsi="Times New Roman"/>
        </w:rPr>
        <w:t xml:space="preserve">2600 </w:t>
      </w:r>
      <w:r w:rsidR="0032626C" w:rsidRPr="008678D1">
        <w:rPr>
          <w:rFonts w:ascii="Times New Roman" w:eastAsia="微软雅黑" w:hAnsi="Times New Roman" w:hint="eastAsia"/>
        </w:rPr>
        <w:t>上发售的游戏，也是动视发售的最早一批游戏之一。</w:t>
      </w:r>
    </w:p>
    <w:p w14:paraId="3BCFE71F" w14:textId="31E26E4C" w:rsidR="0032626C" w:rsidRPr="008678D1" w:rsidRDefault="0032626C" w:rsidP="0032626C">
      <w:pPr>
        <w:rPr>
          <w:rFonts w:ascii="Times New Roman" w:eastAsia="微软雅黑" w:hAnsi="Times New Roman"/>
        </w:rPr>
      </w:pPr>
    </w:p>
    <w:p w14:paraId="56AE31E0" w14:textId="20D5E44E" w:rsidR="0032626C" w:rsidRPr="008678D1" w:rsidRDefault="0032626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B</w:t>
      </w:r>
      <w:r w:rsidRPr="008678D1">
        <w:rPr>
          <w:rFonts w:ascii="Times New Roman" w:eastAsia="微软雅黑" w:hAnsi="Times New Roman"/>
          <w:b/>
          <w:bCs/>
        </w:rPr>
        <w:t>BS</w:t>
      </w:r>
      <w:r w:rsidRPr="008678D1">
        <w:rPr>
          <w:rFonts w:ascii="Times New Roman" w:eastAsia="微软雅黑" w:hAnsi="Times New Roman" w:hint="eastAsia"/>
          <w:b/>
          <w:bCs/>
        </w:rPr>
        <w:t>：</w:t>
      </w:r>
      <w:r w:rsidR="00975DE9" w:rsidRPr="008678D1">
        <w:rPr>
          <w:rFonts w:ascii="Times New Roman" w:eastAsia="微软雅黑" w:hAnsi="Times New Roman" w:hint="eastAsia"/>
        </w:rPr>
        <w:t>诸如</w:t>
      </w:r>
      <w:r w:rsidR="00975DE9" w:rsidRPr="008678D1">
        <w:rPr>
          <w:rFonts w:ascii="Times New Roman" w:eastAsia="微软雅黑" w:hAnsi="Times New Roman" w:hint="eastAsia"/>
        </w:rPr>
        <w:t xml:space="preserve"> </w:t>
      </w:r>
      <w:r w:rsidR="00975DE9" w:rsidRPr="008678D1">
        <w:rPr>
          <w:rFonts w:ascii="Times New Roman" w:eastAsia="微软雅黑" w:hAnsi="Times New Roman"/>
        </w:rPr>
        <w:t xml:space="preserve">PLATO </w:t>
      </w:r>
      <w:r w:rsidR="00975DE9" w:rsidRPr="008678D1">
        <w:rPr>
          <w:rFonts w:ascii="Times New Roman" w:eastAsia="微软雅黑" w:hAnsi="Times New Roman" w:hint="eastAsia"/>
        </w:rPr>
        <w:t>网络的私人系统已经足以让其用户在线上留言，而家用电脑及调制解调器的到来很快令千家万户都能体验这一功能。最早的</w:t>
      </w:r>
      <w:r w:rsidR="00975DE9" w:rsidRPr="008678D1">
        <w:rPr>
          <w:rFonts w:ascii="Times New Roman" w:eastAsia="微软雅黑" w:hAnsi="Times New Roman" w:hint="eastAsia"/>
        </w:rPr>
        <w:t xml:space="preserve"> BBS</w:t>
      </w:r>
      <w:r w:rsidR="00975DE9" w:rsidRPr="008678D1">
        <w:rPr>
          <w:rFonts w:ascii="Times New Roman" w:eastAsia="微软雅黑" w:hAnsi="Times New Roman"/>
        </w:rPr>
        <w:t xml:space="preserve"> </w:t>
      </w:r>
      <w:r w:rsidR="00975DE9" w:rsidRPr="008678D1">
        <w:rPr>
          <w:rFonts w:ascii="Times New Roman" w:eastAsia="微软雅黑" w:hAnsi="Times New Roman" w:hint="eastAsia"/>
        </w:rPr>
        <w:t>（电子布告栏系统，</w:t>
      </w:r>
      <w:r w:rsidR="00975DE9" w:rsidRPr="008678D1">
        <w:rPr>
          <w:rFonts w:ascii="Times New Roman" w:eastAsia="微软雅黑" w:hAnsi="Times New Roman"/>
        </w:rPr>
        <w:t>Bulletin Board System</w:t>
      </w:r>
      <w:r w:rsidR="00975DE9" w:rsidRPr="008678D1">
        <w:rPr>
          <w:rFonts w:ascii="Times New Roman" w:eastAsia="微软雅黑" w:hAnsi="Times New Roman" w:hint="eastAsia"/>
        </w:rPr>
        <w:t>）于</w:t>
      </w:r>
      <w:r w:rsidR="00975DE9" w:rsidRPr="008678D1">
        <w:rPr>
          <w:rFonts w:ascii="Times New Roman" w:eastAsia="微软雅黑" w:hAnsi="Times New Roman"/>
        </w:rPr>
        <w:t xml:space="preserve"> 1978 </w:t>
      </w:r>
      <w:r w:rsidR="00975DE9" w:rsidRPr="008678D1">
        <w:rPr>
          <w:rFonts w:ascii="Times New Roman" w:eastAsia="微软雅黑" w:hAnsi="Times New Roman" w:hint="eastAsia"/>
        </w:rPr>
        <w:t>年上线，为芝加哥的电脑爱好者们提供了讨论的平台。</w:t>
      </w:r>
      <w:r w:rsidR="008620FA" w:rsidRPr="008678D1">
        <w:rPr>
          <w:rFonts w:ascii="Times New Roman" w:eastAsia="微软雅黑" w:hAnsi="Times New Roman" w:hint="eastAsia"/>
        </w:rPr>
        <w:t>经过多年的发展，</w:t>
      </w:r>
      <w:r w:rsidR="008620FA" w:rsidRPr="008678D1">
        <w:rPr>
          <w:rFonts w:ascii="Times New Roman" w:eastAsia="微软雅黑" w:hAnsi="Times New Roman" w:hint="eastAsia"/>
        </w:rPr>
        <w:t>BBS</w:t>
      </w:r>
      <w:r w:rsidR="008620FA" w:rsidRPr="008678D1">
        <w:rPr>
          <w:rFonts w:ascii="Times New Roman" w:eastAsia="微软雅黑" w:hAnsi="Times New Roman"/>
        </w:rPr>
        <w:t xml:space="preserve"> </w:t>
      </w:r>
      <w:r w:rsidR="008620FA" w:rsidRPr="008678D1">
        <w:rPr>
          <w:rFonts w:ascii="Times New Roman" w:eastAsia="微软雅黑" w:hAnsi="Times New Roman" w:hint="eastAsia"/>
        </w:rPr>
        <w:t>将为人们提供各式各样的服务——不管是线上游戏，还是有偿文件托管。</w:t>
      </w:r>
      <w:r w:rsidR="008620FA" w:rsidRPr="008678D1">
        <w:rPr>
          <w:rFonts w:ascii="Times New Roman" w:eastAsia="微软雅黑" w:hAnsi="Times New Roman" w:hint="eastAsia"/>
        </w:rPr>
        <w:t xml:space="preserve">BBS </w:t>
      </w:r>
      <w:r w:rsidR="008620FA" w:rsidRPr="008678D1">
        <w:rPr>
          <w:rFonts w:ascii="Times New Roman" w:eastAsia="微软雅黑" w:hAnsi="Times New Roman" w:hint="eastAsia"/>
        </w:rPr>
        <w:t>在</w:t>
      </w:r>
      <w:r w:rsidR="008620FA" w:rsidRPr="008678D1">
        <w:rPr>
          <w:rFonts w:ascii="Times New Roman" w:eastAsia="微软雅黑" w:hAnsi="Times New Roman" w:hint="eastAsia"/>
        </w:rPr>
        <w:t xml:space="preserve"> </w:t>
      </w:r>
      <w:r w:rsidR="008620FA" w:rsidRPr="008678D1">
        <w:rPr>
          <w:rFonts w:ascii="Times New Roman" w:eastAsia="微软雅黑" w:hAnsi="Times New Roman"/>
        </w:rPr>
        <w:t xml:space="preserve">90 </w:t>
      </w:r>
      <w:r w:rsidR="008620FA" w:rsidRPr="008678D1">
        <w:rPr>
          <w:rFonts w:ascii="Times New Roman" w:eastAsia="微软雅黑" w:hAnsi="Times New Roman" w:hint="eastAsia"/>
        </w:rPr>
        <w:t>年代中期最为火爆，随后逐渐被因特网所替代。</w:t>
      </w:r>
    </w:p>
    <w:p w14:paraId="48A43676" w14:textId="5ECA3A90" w:rsidR="008620FA" w:rsidRPr="008678D1" w:rsidRDefault="008620FA" w:rsidP="0032626C">
      <w:pPr>
        <w:ind w:firstLineChars="200" w:firstLine="420"/>
        <w:rPr>
          <w:rFonts w:ascii="Times New Roman" w:eastAsia="微软雅黑" w:hAnsi="Times New Roman"/>
        </w:rPr>
      </w:pPr>
    </w:p>
    <w:p w14:paraId="7C7878C1" w14:textId="77777777" w:rsidR="008620FA" w:rsidRPr="008678D1" w:rsidRDefault="008620FA" w:rsidP="008620FA">
      <w:pPr>
        <w:keepNext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4568960A" wp14:editId="5657732D">
            <wp:extent cx="3058031" cy="2291443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7" cy="230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7D28" w14:textId="7FB3D12D" w:rsidR="008620FA" w:rsidRPr="008678D1" w:rsidRDefault="008620FA" w:rsidP="008620FA">
      <w:pPr>
        <w:pStyle w:val="af6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</w:rPr>
        <w:t>图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/>
        </w:rPr>
        <w:fldChar w:fldCharType="begin"/>
      </w:r>
      <w:r w:rsidRPr="008678D1">
        <w:rPr>
          <w:rFonts w:ascii="Times New Roman" w:eastAsia="微软雅黑" w:hAnsi="Times New Roman"/>
        </w:rPr>
        <w:instrText xml:space="preserve"> SEQ </w:instrText>
      </w:r>
      <w:r w:rsidRPr="008678D1">
        <w:rPr>
          <w:rFonts w:ascii="Times New Roman" w:eastAsia="微软雅黑" w:hAnsi="Times New Roman"/>
        </w:rPr>
        <w:instrText>图</w:instrText>
      </w:r>
      <w:r w:rsidRPr="008678D1">
        <w:rPr>
          <w:rFonts w:ascii="Times New Roman" w:eastAsia="微软雅黑" w:hAnsi="Times New Roman"/>
        </w:rPr>
        <w:instrText xml:space="preserve"> \* ARABIC </w:instrText>
      </w:r>
      <w:r w:rsidRPr="008678D1">
        <w:rPr>
          <w:rFonts w:ascii="Times New Roman" w:eastAsia="微软雅黑" w:hAnsi="Times New Roman"/>
        </w:rPr>
        <w:fldChar w:fldCharType="separate"/>
      </w:r>
      <w:r w:rsidRPr="008678D1">
        <w:rPr>
          <w:rFonts w:ascii="Times New Roman" w:eastAsia="微软雅黑" w:hAnsi="Times New Roman"/>
          <w:noProof/>
        </w:rPr>
        <w:t>3</w:t>
      </w:r>
      <w:r w:rsidRPr="008678D1">
        <w:rPr>
          <w:rFonts w:ascii="Times New Roman" w:eastAsia="微软雅黑" w:hAnsi="Times New Roman"/>
        </w:rPr>
        <w:fldChar w:fldCharType="end"/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在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90 </w:t>
      </w:r>
      <w:r w:rsidRPr="008678D1">
        <w:rPr>
          <w:rFonts w:ascii="Times New Roman" w:eastAsia="微软雅黑" w:hAnsi="Times New Roman" w:hint="eastAsia"/>
        </w:rPr>
        <w:t>年代，诸如</w:t>
      </w:r>
      <w:r w:rsidRPr="008678D1">
        <w:rPr>
          <w:rFonts w:ascii="Times New Roman" w:eastAsia="微软雅黑" w:hAnsi="Times New Roman" w:hint="eastAsia"/>
        </w:rPr>
        <w:t xml:space="preserve"> </w:t>
      </w:r>
      <w:proofErr w:type="spellStart"/>
      <w:r w:rsidRPr="008678D1">
        <w:rPr>
          <w:rFonts w:ascii="Times New Roman" w:eastAsia="微软雅黑" w:hAnsi="Times New Roman"/>
        </w:rPr>
        <w:t>ExecPC</w:t>
      </w:r>
      <w:proofErr w:type="spellEnd"/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的</w:t>
      </w:r>
      <w:r w:rsidRPr="008678D1">
        <w:rPr>
          <w:rFonts w:ascii="Times New Roman" w:eastAsia="微软雅黑" w:hAnsi="Times New Roman" w:hint="eastAsia"/>
        </w:rPr>
        <w:t xml:space="preserve"> BBS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系统十分流行。人们可以在上面分享免付费游戏及共享游戏，如</w:t>
      </w:r>
      <w:r w:rsidRPr="008678D1">
        <w:rPr>
          <w:rFonts w:ascii="Times New Roman" w:eastAsia="微软雅黑" w:hAnsi="Times New Roman" w:hint="eastAsia"/>
        </w:rPr>
        <w:t>《毁灭战士》（</w:t>
      </w:r>
      <w:r w:rsidRPr="008678D1">
        <w:rPr>
          <w:rFonts w:ascii="Times New Roman" w:eastAsia="微软雅黑" w:hAnsi="Times New Roman" w:hint="eastAsia"/>
        </w:rPr>
        <w:t>D</w:t>
      </w:r>
      <w:r w:rsidRPr="008678D1">
        <w:rPr>
          <w:rFonts w:ascii="Times New Roman" w:eastAsia="微软雅黑" w:hAnsi="Times New Roman"/>
        </w:rPr>
        <w:t>oom</w:t>
      </w:r>
      <w:r w:rsidRPr="008678D1">
        <w:rPr>
          <w:rFonts w:ascii="Times New Roman" w:eastAsia="微软雅黑" w:hAnsi="Times New Roman" w:hint="eastAsia"/>
        </w:rPr>
        <w:t>）。</w:t>
      </w:r>
    </w:p>
    <w:p w14:paraId="6B8B6ADE" w14:textId="5E8FAC40" w:rsidR="008620FA" w:rsidRPr="008678D1" w:rsidRDefault="008620FA" w:rsidP="0032626C">
      <w:pPr>
        <w:ind w:firstLineChars="200" w:firstLine="420"/>
        <w:rPr>
          <w:rFonts w:ascii="Times New Roman" w:eastAsia="微软雅黑" w:hAnsi="Times New Roman"/>
        </w:rPr>
      </w:pPr>
    </w:p>
    <w:p w14:paraId="48CFF8C7" w14:textId="2263BFB1" w:rsidR="008620FA" w:rsidRPr="008678D1" w:rsidRDefault="008620FA" w:rsidP="0032626C">
      <w:pPr>
        <w:ind w:firstLineChars="200" w:firstLine="420"/>
        <w:rPr>
          <w:rFonts w:ascii="Times New Roman" w:eastAsia="微软雅黑" w:hAnsi="Times New Roman"/>
        </w:rPr>
      </w:pPr>
    </w:p>
    <w:p w14:paraId="67BDA936" w14:textId="72117A7E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</w:p>
    <w:p w14:paraId="239539F9" w14:textId="2EDDC539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</w:p>
    <w:p w14:paraId="0CE3E54A" w14:textId="1DE00999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</w:p>
    <w:p w14:paraId="0B83876C" w14:textId="4FEEE6BE" w:rsidR="007A2F5C" w:rsidRPr="008678D1" w:rsidRDefault="007A2F5C" w:rsidP="008678D1">
      <w:pPr>
        <w:rPr>
          <w:rFonts w:ascii="Times New Roman" w:eastAsia="微软雅黑" w:hAnsi="Times New Roman"/>
        </w:rPr>
      </w:pPr>
    </w:p>
    <w:p w14:paraId="1C81777F" w14:textId="2072A224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1</w:t>
      </w:r>
      <w:r w:rsidRPr="008678D1">
        <w:rPr>
          <w:rFonts w:ascii="Times New Roman" w:eastAsia="微软雅黑" w:hAnsi="Times New Roman"/>
        </w:rPr>
        <w:t xml:space="preserve">975 </w:t>
      </w:r>
      <w:r w:rsidRPr="008678D1">
        <w:rPr>
          <w:rFonts w:ascii="Times New Roman" w:eastAsia="微软雅黑" w:hAnsi="Times New Roman" w:hint="eastAsia"/>
        </w:rPr>
        <w:t>年：</w:t>
      </w:r>
    </w:p>
    <w:p w14:paraId="68C2FE8A" w14:textId="77777777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1B16DCD2" w14:textId="071A7184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A</w:t>
      </w:r>
      <w:r w:rsidRPr="008678D1">
        <w:rPr>
          <w:rFonts w:ascii="Times New Roman" w:eastAsia="微软雅黑" w:hAnsi="Times New Roman"/>
          <w:b/>
          <w:bCs/>
        </w:rPr>
        <w:t>ltair 8800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发售了。作为早期的先驱，它是第一台取得了商业成功的家用电脑，证明了市场对这一产业有所需求。</w:t>
      </w:r>
    </w:p>
    <w:p w14:paraId="56DF5E06" w14:textId="52270304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</w:p>
    <w:p w14:paraId="3DAB8D71" w14:textId="2C6EAAF0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41EF8067" wp14:editId="2601C1A5">
            <wp:extent cx="2019300" cy="11753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E02C" w14:textId="18E7AFA9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</w:p>
    <w:p w14:paraId="245A11AB" w14:textId="77777777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0B4A984D" w14:textId="523708D1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1</w:t>
      </w:r>
      <w:r w:rsidRPr="008678D1">
        <w:rPr>
          <w:rFonts w:ascii="Times New Roman" w:eastAsia="微软雅黑" w:hAnsi="Times New Roman"/>
        </w:rPr>
        <w:t xml:space="preserve">976 </w:t>
      </w:r>
      <w:r w:rsidRPr="008678D1">
        <w:rPr>
          <w:rFonts w:ascii="Times New Roman" w:eastAsia="微软雅黑" w:hAnsi="Times New Roman" w:hint="eastAsia"/>
        </w:rPr>
        <w:t>年：</w:t>
      </w:r>
      <w:r w:rsidRPr="008678D1">
        <w:rPr>
          <w:rFonts w:ascii="Times New Roman" w:eastAsia="微软雅黑" w:hAnsi="Times New Roman" w:hint="eastAsia"/>
        </w:rPr>
        <w:t xml:space="preserve"> </w:t>
      </w:r>
    </w:p>
    <w:p w14:paraId="2DEC02E0" w14:textId="77777777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639B5042" w14:textId="5B69FCFF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《巨洞冒险》</w:t>
      </w:r>
      <w:r w:rsidRPr="008678D1">
        <w:rPr>
          <w:rFonts w:ascii="Times New Roman" w:eastAsia="微软雅黑" w:hAnsi="Times New Roman" w:hint="eastAsia"/>
        </w:rPr>
        <w:t>（</w:t>
      </w:r>
      <w:r w:rsidRPr="008678D1">
        <w:rPr>
          <w:rFonts w:ascii="Times New Roman" w:eastAsia="微软雅黑" w:hAnsi="Times New Roman" w:hint="eastAsia"/>
        </w:rPr>
        <w:t>C</w:t>
      </w:r>
      <w:r w:rsidRPr="008678D1">
        <w:rPr>
          <w:rFonts w:ascii="Times New Roman" w:eastAsia="微软雅黑" w:hAnsi="Times New Roman"/>
        </w:rPr>
        <w:t>olossal Cave Adventure</w:t>
      </w:r>
      <w:r w:rsidRPr="008678D1">
        <w:rPr>
          <w:rFonts w:ascii="Times New Roman" w:eastAsia="微软雅黑" w:hAnsi="Times New Roman" w:hint="eastAsia"/>
        </w:rPr>
        <w:t>，又名《冒险者》</w:t>
      </w:r>
      <w:r w:rsidRPr="008678D1">
        <w:rPr>
          <w:rFonts w:ascii="Times New Roman" w:eastAsia="微软雅黑" w:hAnsi="Times New Roman" w:hint="eastAsia"/>
          <w:i/>
          <w:iCs/>
        </w:rPr>
        <w:t>ADVENT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或《大冒险》</w:t>
      </w:r>
      <w:r w:rsidRPr="008678D1">
        <w:rPr>
          <w:rFonts w:ascii="Times New Roman" w:eastAsia="微软雅黑" w:hAnsi="Times New Roman"/>
        </w:rPr>
        <w:t>Adventure</w:t>
      </w:r>
      <w:r w:rsidRPr="008678D1">
        <w:rPr>
          <w:rFonts w:ascii="Times New Roman" w:eastAsia="微软雅黑" w:hAnsi="Times New Roman" w:hint="eastAsia"/>
        </w:rPr>
        <w:t>）是由威廉·克罗塞以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PDP-10 </w:t>
      </w:r>
      <w:r w:rsidRPr="008678D1">
        <w:rPr>
          <w:rFonts w:ascii="Times New Roman" w:eastAsia="微软雅黑" w:hAnsi="Times New Roman" w:hint="eastAsia"/>
        </w:rPr>
        <w:t>主机为平台制作的游戏。它是史上第一作冒险游戏，对</w:t>
      </w:r>
      <w:r w:rsidRPr="008678D1">
        <w:rPr>
          <w:rFonts w:ascii="Times New Roman" w:eastAsia="微软雅黑" w:hAnsi="Times New Roman" w:hint="eastAsia"/>
        </w:rPr>
        <w:t xml:space="preserve"> RPG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和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roguelike </w:t>
      </w:r>
      <w:r w:rsidRPr="008678D1">
        <w:rPr>
          <w:rFonts w:ascii="Times New Roman" w:eastAsia="微软雅黑" w:hAnsi="Times New Roman" w:hint="eastAsia"/>
        </w:rPr>
        <w:t>游戏都影响深远。</w:t>
      </w:r>
    </w:p>
    <w:p w14:paraId="6452FC01" w14:textId="5E9AAF6B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</w:p>
    <w:p w14:paraId="6F487BC7" w14:textId="1011F400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5E72E15B" wp14:editId="6021E9C4">
            <wp:extent cx="2040890" cy="1540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D7FD" w14:textId="36B7F873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</w:p>
    <w:p w14:paraId="0CBABF63" w14:textId="77777777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4AC33136" w14:textId="0993F8C1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1</w:t>
      </w:r>
      <w:r w:rsidRPr="008678D1">
        <w:rPr>
          <w:rFonts w:ascii="Times New Roman" w:eastAsia="微软雅黑" w:hAnsi="Times New Roman"/>
        </w:rPr>
        <w:t>977</w:t>
      </w:r>
      <w:r w:rsidRPr="008678D1">
        <w:rPr>
          <w:rFonts w:ascii="Times New Roman" w:eastAsia="微软雅黑" w:hAnsi="Times New Roman" w:hint="eastAsia"/>
        </w:rPr>
        <w:t>年：</w:t>
      </w:r>
    </w:p>
    <w:p w14:paraId="64AE30D3" w14:textId="77777777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25543B52" w14:textId="7E0F3734" w:rsidR="007A2F5C" w:rsidRPr="008678D1" w:rsidRDefault="007A2F5C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雅达利</w:t>
      </w:r>
      <w:r w:rsidRPr="008678D1">
        <w:rPr>
          <w:rFonts w:ascii="Times New Roman" w:eastAsia="微软雅黑" w:hAnsi="Times New Roman" w:hint="eastAsia"/>
          <w:b/>
          <w:bCs/>
        </w:rPr>
        <w:t xml:space="preserve"> </w:t>
      </w:r>
      <w:r w:rsidRPr="008678D1">
        <w:rPr>
          <w:rFonts w:ascii="Times New Roman" w:eastAsia="微软雅黑" w:hAnsi="Times New Roman"/>
          <w:b/>
          <w:bCs/>
        </w:rPr>
        <w:t>2600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发售了。它是至今为止最为成功的早期电子游戏机，卖出了超过三千万台，且推广</w:t>
      </w:r>
      <w:r w:rsidRPr="008678D1">
        <w:rPr>
          <w:rFonts w:ascii="Times New Roman" w:eastAsia="微软雅黑" w:hAnsi="Times New Roman" w:hint="eastAsia"/>
        </w:rPr>
        <w:lastRenderedPageBreak/>
        <w:t>了</w:t>
      </w:r>
      <w:r w:rsidRPr="008678D1">
        <w:rPr>
          <w:rFonts w:ascii="Times New Roman" w:eastAsia="微软雅黑" w:hAnsi="Times New Roman" w:hint="eastAsia"/>
        </w:rPr>
        <w:t xml:space="preserve"> ROM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卡带的概念</w:t>
      </w:r>
      <w:r w:rsidR="008B31A9" w:rsidRPr="008678D1">
        <w:rPr>
          <w:rFonts w:ascii="Times New Roman" w:eastAsia="微软雅黑" w:hAnsi="Times New Roman" w:hint="eastAsia"/>
        </w:rPr>
        <w:t>。这一举动</w:t>
      </w:r>
      <w:r w:rsidRPr="008678D1">
        <w:rPr>
          <w:rFonts w:ascii="Times New Roman" w:eastAsia="微软雅黑" w:hAnsi="Times New Roman" w:hint="eastAsia"/>
        </w:rPr>
        <w:t>得以为电子游戏建立起一个庞大的数据库</w:t>
      </w:r>
      <w:r w:rsidR="008B31A9" w:rsidRPr="008678D1">
        <w:rPr>
          <w:rFonts w:ascii="Times New Roman" w:eastAsia="微软雅黑" w:hAnsi="Times New Roman" w:hint="eastAsia"/>
        </w:rPr>
        <w:t>，将游戏都收录其中</w:t>
      </w:r>
      <w:r w:rsidRPr="008678D1">
        <w:rPr>
          <w:rFonts w:ascii="Times New Roman" w:eastAsia="微软雅黑" w:hAnsi="Times New Roman" w:hint="eastAsia"/>
        </w:rPr>
        <w:t>。</w:t>
      </w:r>
    </w:p>
    <w:p w14:paraId="0D3135E1" w14:textId="33ECB4C2" w:rsidR="008620FA" w:rsidRPr="008678D1" w:rsidRDefault="008620FA" w:rsidP="0032626C">
      <w:pPr>
        <w:ind w:firstLineChars="200" w:firstLine="420"/>
        <w:rPr>
          <w:rFonts w:ascii="Times New Roman" w:eastAsia="微软雅黑" w:hAnsi="Times New Roman"/>
        </w:rPr>
      </w:pPr>
    </w:p>
    <w:p w14:paraId="1ADF3CE9" w14:textId="57668D13" w:rsidR="008620FA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06B84F04" wp14:editId="73DE321E">
            <wp:extent cx="2019300" cy="13608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097E" w14:textId="515BD65A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2A3077DA" w14:textId="77777777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  <w:b/>
          <w:bCs/>
        </w:rPr>
      </w:pPr>
    </w:p>
    <w:p w14:paraId="4B3B21A5" w14:textId="409EE127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A</w:t>
      </w:r>
      <w:r w:rsidRPr="008678D1">
        <w:rPr>
          <w:rFonts w:ascii="Times New Roman" w:eastAsia="微软雅黑" w:hAnsi="Times New Roman"/>
          <w:b/>
          <w:bCs/>
        </w:rPr>
        <w:t>pple II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是第一台大批量生产的家用电脑。与其同时期的竞争对手相比，它是唯一</w:t>
      </w:r>
      <w:proofErr w:type="gramStart"/>
      <w:r w:rsidRPr="008678D1">
        <w:rPr>
          <w:rFonts w:ascii="Times New Roman" w:eastAsia="微软雅黑" w:hAnsi="Times New Roman" w:hint="eastAsia"/>
        </w:rPr>
        <w:t>一</w:t>
      </w:r>
      <w:proofErr w:type="gramEnd"/>
      <w:r w:rsidRPr="008678D1">
        <w:rPr>
          <w:rFonts w:ascii="Times New Roman" w:eastAsia="微软雅黑" w:hAnsi="Times New Roman" w:hint="eastAsia"/>
        </w:rPr>
        <w:t>台彩色电脑，因此成为了当时流行的游戏设备。</w:t>
      </w:r>
    </w:p>
    <w:p w14:paraId="05780C67" w14:textId="69808915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0317D747" w14:textId="1091B379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7934FF4B" wp14:editId="41B324A5">
            <wp:extent cx="2063115" cy="14585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39A6" w14:textId="41DC8BD7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44ED9E95" w14:textId="734CE013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</w:p>
    <w:p w14:paraId="673D320F" w14:textId="29A82764" w:rsidR="008B31A9" w:rsidRPr="008678D1" w:rsidRDefault="008B31A9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VHS</w:t>
      </w:r>
      <w:r w:rsidRPr="008678D1">
        <w:rPr>
          <w:rFonts w:ascii="Times New Roman" w:eastAsia="微软雅黑" w:hAnsi="Times New Roman" w:hint="eastAsia"/>
        </w:rPr>
        <w:t>（家用录像系统，</w:t>
      </w:r>
      <w:r w:rsidRPr="008678D1">
        <w:rPr>
          <w:rFonts w:ascii="Times New Roman" w:eastAsia="微软雅黑" w:hAnsi="Times New Roman"/>
        </w:rPr>
        <w:t>Video Home System</w:t>
      </w:r>
      <w:r w:rsidRPr="008678D1">
        <w:rPr>
          <w:rFonts w:ascii="Times New Roman" w:eastAsia="微软雅黑" w:hAnsi="Times New Roman" w:hint="eastAsia"/>
        </w:rPr>
        <w:t>）开始在美国</w:t>
      </w:r>
      <w:r w:rsidR="000C1A71" w:rsidRPr="008678D1">
        <w:rPr>
          <w:rFonts w:ascii="Times New Roman" w:eastAsia="微软雅黑" w:hAnsi="Times New Roman" w:hint="eastAsia"/>
        </w:rPr>
        <w:t>发售，</w:t>
      </w:r>
      <w:r w:rsidR="00200154" w:rsidRPr="008678D1">
        <w:rPr>
          <w:rFonts w:ascii="Times New Roman" w:eastAsia="微软雅黑" w:hAnsi="Times New Roman" w:hint="eastAsia"/>
        </w:rPr>
        <w:t>同期</w:t>
      </w:r>
      <w:r w:rsidR="00611E41" w:rsidRPr="008678D1">
        <w:rPr>
          <w:rFonts w:ascii="Times New Roman" w:eastAsia="微软雅黑" w:hAnsi="Times New Roman" w:hint="eastAsia"/>
        </w:rPr>
        <w:t>市场</w:t>
      </w:r>
      <w:r w:rsidR="00200154" w:rsidRPr="008678D1">
        <w:rPr>
          <w:rFonts w:ascii="Times New Roman" w:eastAsia="微软雅黑" w:hAnsi="Times New Roman" w:hint="eastAsia"/>
        </w:rPr>
        <w:t>竞争对手包括</w:t>
      </w:r>
      <w:r w:rsidR="00200154" w:rsidRPr="008678D1">
        <w:rPr>
          <w:rFonts w:ascii="Times New Roman" w:eastAsia="微软雅黑" w:hAnsi="Times New Roman" w:hint="eastAsia"/>
        </w:rPr>
        <w:t xml:space="preserve"> </w:t>
      </w:r>
      <w:r w:rsidR="00200154" w:rsidRPr="008678D1">
        <w:rPr>
          <w:rFonts w:ascii="Times New Roman" w:eastAsia="微软雅黑" w:hAnsi="Times New Roman"/>
        </w:rPr>
        <w:t>Betamax</w:t>
      </w:r>
      <w:r w:rsidR="00200154" w:rsidRPr="008678D1">
        <w:rPr>
          <w:rStyle w:val="a9"/>
          <w:rFonts w:ascii="Times New Roman" w:eastAsia="微软雅黑" w:hAnsi="Times New Roman"/>
        </w:rPr>
        <w:footnoteReference w:id="3"/>
      </w:r>
      <w:r w:rsidR="00200154" w:rsidRPr="008678D1">
        <w:rPr>
          <w:rFonts w:ascii="Times New Roman" w:eastAsia="微软雅黑" w:hAnsi="Times New Roman"/>
        </w:rPr>
        <w:t xml:space="preserve"> </w:t>
      </w:r>
      <w:r w:rsidR="00200154" w:rsidRPr="008678D1">
        <w:rPr>
          <w:rFonts w:ascii="Times New Roman" w:eastAsia="微软雅黑" w:hAnsi="Times New Roman" w:hint="eastAsia"/>
        </w:rPr>
        <w:t>和</w:t>
      </w:r>
      <w:r w:rsidR="00AC4B97" w:rsidRPr="008678D1">
        <w:rPr>
          <w:rFonts w:ascii="Times New Roman" w:eastAsia="微软雅黑" w:hAnsi="Times New Roman" w:hint="eastAsia"/>
        </w:rPr>
        <w:t>激光视盘</w:t>
      </w:r>
      <w:r w:rsidR="004B73B3" w:rsidRPr="008678D1">
        <w:rPr>
          <w:rStyle w:val="a9"/>
          <w:rFonts w:ascii="Times New Roman" w:eastAsia="微软雅黑" w:hAnsi="Times New Roman"/>
        </w:rPr>
        <w:footnoteReference w:id="4"/>
      </w:r>
      <w:r w:rsidR="00611E41" w:rsidRPr="008678D1">
        <w:rPr>
          <w:rFonts w:ascii="Times New Roman" w:eastAsia="微软雅黑" w:hAnsi="Times New Roman" w:hint="eastAsia"/>
        </w:rPr>
        <w:t>。</w:t>
      </w:r>
      <w:r w:rsidR="00611E41" w:rsidRPr="008678D1">
        <w:rPr>
          <w:rFonts w:ascii="Times New Roman" w:eastAsia="微软雅黑" w:hAnsi="Times New Roman" w:hint="eastAsia"/>
        </w:rPr>
        <w:t>VHS</w:t>
      </w:r>
      <w:r w:rsidR="00611E41" w:rsidRPr="008678D1">
        <w:rPr>
          <w:rFonts w:ascii="Times New Roman" w:eastAsia="微软雅黑" w:hAnsi="Times New Roman"/>
        </w:rPr>
        <w:t xml:space="preserve"> </w:t>
      </w:r>
      <w:r w:rsidR="00611E41" w:rsidRPr="008678D1">
        <w:rPr>
          <w:rFonts w:ascii="Times New Roman" w:eastAsia="微软雅黑" w:hAnsi="Times New Roman" w:hint="eastAsia"/>
        </w:rPr>
        <w:t>将会笑到最后，直到</w:t>
      </w:r>
      <w:r w:rsidR="00611E41" w:rsidRPr="008678D1">
        <w:rPr>
          <w:rFonts w:ascii="Times New Roman" w:eastAsia="微软雅黑" w:hAnsi="Times New Roman" w:hint="eastAsia"/>
        </w:rPr>
        <w:t xml:space="preserve"> </w:t>
      </w:r>
      <w:r w:rsidR="00611E41" w:rsidRPr="008678D1">
        <w:rPr>
          <w:rFonts w:ascii="Times New Roman" w:eastAsia="微软雅黑" w:hAnsi="Times New Roman"/>
        </w:rPr>
        <w:t xml:space="preserve">2000 </w:t>
      </w:r>
      <w:r w:rsidR="00611E41" w:rsidRPr="008678D1">
        <w:rPr>
          <w:rFonts w:ascii="Times New Roman" w:eastAsia="微软雅黑" w:hAnsi="Times New Roman" w:hint="eastAsia"/>
        </w:rPr>
        <w:t>年初才会退出主流市场。</w:t>
      </w:r>
    </w:p>
    <w:p w14:paraId="32FBF495" w14:textId="130C99EB" w:rsidR="006C268A" w:rsidRPr="008678D1" w:rsidRDefault="006C268A" w:rsidP="0032626C">
      <w:pPr>
        <w:ind w:firstLineChars="200" w:firstLine="420"/>
        <w:rPr>
          <w:rFonts w:ascii="Times New Roman" w:eastAsia="微软雅黑" w:hAnsi="Times New Roman"/>
        </w:rPr>
      </w:pPr>
    </w:p>
    <w:p w14:paraId="65798CBC" w14:textId="00C7C5B9" w:rsidR="006C268A" w:rsidRPr="008678D1" w:rsidRDefault="006C268A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01E5184C" wp14:editId="5E2D0939">
            <wp:extent cx="2063115" cy="1235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4872" w14:textId="008F25B9" w:rsidR="006C268A" w:rsidRPr="008678D1" w:rsidRDefault="006C268A" w:rsidP="0032626C">
      <w:pPr>
        <w:ind w:firstLineChars="200" w:firstLine="420"/>
        <w:rPr>
          <w:rFonts w:ascii="Times New Roman" w:eastAsia="微软雅黑" w:hAnsi="Times New Roman"/>
        </w:rPr>
      </w:pPr>
    </w:p>
    <w:p w14:paraId="0EA6C868" w14:textId="0AF900E9" w:rsidR="006C268A" w:rsidRPr="008678D1" w:rsidRDefault="006C268A" w:rsidP="0032626C">
      <w:pPr>
        <w:ind w:firstLineChars="200" w:firstLine="420"/>
        <w:rPr>
          <w:rFonts w:ascii="Times New Roman" w:eastAsia="微软雅黑" w:hAnsi="Times New Roman"/>
        </w:rPr>
      </w:pPr>
    </w:p>
    <w:p w14:paraId="7DBDBD8A" w14:textId="5109F90F" w:rsidR="00F83318" w:rsidRPr="008678D1" w:rsidRDefault="00F83318" w:rsidP="00F83318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TRS-</w:t>
      </w:r>
      <w:r w:rsidRPr="008678D1">
        <w:rPr>
          <w:rFonts w:ascii="Times New Roman" w:eastAsia="微软雅黑" w:hAnsi="Times New Roman"/>
          <w:b/>
          <w:bCs/>
        </w:rPr>
        <w:t>80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电脑问世。</w:t>
      </w:r>
      <w:r w:rsidR="00E52ED5" w:rsidRPr="008678D1">
        <w:rPr>
          <w:rFonts w:ascii="Times New Roman" w:eastAsia="微软雅黑" w:hAnsi="Times New Roman" w:hint="eastAsia"/>
        </w:rPr>
        <w:t>它由大型连锁电子设备商</w:t>
      </w:r>
      <w:r w:rsidR="00E52ED5" w:rsidRPr="008678D1">
        <w:rPr>
          <w:rFonts w:ascii="Times New Roman" w:eastAsia="微软雅黑" w:hAnsi="Times New Roman" w:hint="eastAsia"/>
        </w:rPr>
        <w:t xml:space="preserve"> </w:t>
      </w:r>
      <w:r w:rsidR="00E52ED5" w:rsidRPr="008678D1">
        <w:rPr>
          <w:rFonts w:ascii="Times New Roman" w:eastAsia="微软雅黑" w:hAnsi="Times New Roman"/>
        </w:rPr>
        <w:t xml:space="preserve">Radio Shack </w:t>
      </w:r>
      <w:r w:rsidR="00E52ED5" w:rsidRPr="008678D1">
        <w:rPr>
          <w:rFonts w:ascii="Times New Roman" w:eastAsia="微软雅黑" w:hAnsi="Times New Roman" w:hint="eastAsia"/>
        </w:rPr>
        <w:t>的老板坦迪设计制作，多年以来都卖得</w:t>
      </w:r>
      <w:r w:rsidR="00E52ED5" w:rsidRPr="008678D1">
        <w:rPr>
          <w:rFonts w:ascii="Times New Roman" w:eastAsia="微软雅黑" w:hAnsi="Times New Roman" w:hint="eastAsia"/>
        </w:rPr>
        <w:t>比</w:t>
      </w:r>
      <w:r w:rsidR="00E52ED5" w:rsidRPr="008678D1">
        <w:rPr>
          <w:rFonts w:ascii="Times New Roman" w:eastAsia="微软雅黑" w:hAnsi="Times New Roman" w:hint="eastAsia"/>
        </w:rPr>
        <w:t xml:space="preserve"> A</w:t>
      </w:r>
      <w:r w:rsidR="00E52ED5" w:rsidRPr="008678D1">
        <w:rPr>
          <w:rFonts w:ascii="Times New Roman" w:eastAsia="微软雅黑" w:hAnsi="Times New Roman"/>
        </w:rPr>
        <w:t xml:space="preserve">pple II </w:t>
      </w:r>
      <w:r w:rsidR="00E52ED5" w:rsidRPr="008678D1">
        <w:rPr>
          <w:rFonts w:ascii="Times New Roman" w:eastAsia="微软雅黑" w:hAnsi="Times New Roman" w:hint="eastAsia"/>
        </w:rPr>
        <w:t>要好上许多。</w:t>
      </w:r>
    </w:p>
    <w:p w14:paraId="0DA48EB1" w14:textId="06A490FD" w:rsidR="006C268A" w:rsidRPr="008678D1" w:rsidRDefault="006C268A" w:rsidP="0032626C">
      <w:pPr>
        <w:ind w:firstLineChars="200" w:firstLine="420"/>
        <w:rPr>
          <w:rFonts w:ascii="Times New Roman" w:eastAsia="微软雅黑" w:hAnsi="Times New Roman"/>
        </w:rPr>
      </w:pPr>
    </w:p>
    <w:p w14:paraId="725AF9E5" w14:textId="69E5C5C0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0002B6BE" wp14:editId="5F4B616F">
            <wp:extent cx="1997710" cy="1311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1A6C" w14:textId="0ECD6845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7925DA08" w14:textId="6126C296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2703D5C0" w14:textId="54F62AD0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Co</w:t>
      </w:r>
      <w:r w:rsidRPr="008678D1">
        <w:rPr>
          <w:rFonts w:ascii="Times New Roman" w:eastAsia="微软雅黑" w:hAnsi="Times New Roman"/>
          <w:b/>
          <w:bCs/>
        </w:rPr>
        <w:t>mmodore PET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发售。最初的型号因键盘区过小而遭到批评，但后续的型号取得了极大的成功。</w:t>
      </w:r>
    </w:p>
    <w:p w14:paraId="02D55A70" w14:textId="4DFB2B3E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37B6B7FA" w14:textId="2B8B4867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7C4886C8" wp14:editId="764C6D08">
            <wp:extent cx="1953895" cy="1556385"/>
            <wp:effectExtent l="0" t="0" r="825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57C9" w14:textId="58594A1F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747D6AEA" w14:textId="0A7B832E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3F642C0A" w14:textId="4DC32CA2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1</w:t>
      </w:r>
      <w:r w:rsidRPr="008678D1">
        <w:rPr>
          <w:rFonts w:ascii="Times New Roman" w:eastAsia="微软雅黑" w:hAnsi="Times New Roman"/>
        </w:rPr>
        <w:t>978</w:t>
      </w:r>
      <w:r w:rsidRPr="008678D1">
        <w:rPr>
          <w:rFonts w:ascii="Times New Roman" w:eastAsia="微软雅黑" w:hAnsi="Times New Roman" w:hint="eastAsia"/>
        </w:rPr>
        <w:t>年：</w:t>
      </w:r>
    </w:p>
    <w:p w14:paraId="539433C5" w14:textId="7792DC23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5814272B" w14:textId="59338512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《太空侵略者》</w:t>
      </w:r>
      <w:r w:rsidRPr="008678D1">
        <w:rPr>
          <w:rFonts w:ascii="Times New Roman" w:eastAsia="微软雅黑" w:hAnsi="Times New Roman" w:hint="eastAsia"/>
        </w:rPr>
        <w:t>发售。作为一部开创性的经典之作，它带起了街机以及电子游戏整体的流行风尚。它在雅达利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2600 </w:t>
      </w:r>
      <w:r w:rsidRPr="008678D1">
        <w:rPr>
          <w:rFonts w:ascii="Times New Roman" w:eastAsia="微软雅黑" w:hAnsi="Times New Roman" w:hint="eastAsia"/>
        </w:rPr>
        <w:t>上的移植版也取得了巨大成功，是史上第一部销售额逾百万份的电子游戏。</w:t>
      </w:r>
    </w:p>
    <w:p w14:paraId="2884DA28" w14:textId="0BB2097A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482231BC" w14:textId="4E7853B2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lastRenderedPageBreak/>
        <w:drawing>
          <wp:inline distT="0" distB="0" distL="0" distR="0" wp14:anchorId="37943014" wp14:editId="0298082F">
            <wp:extent cx="1540329" cy="2180251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885" cy="219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B4B1" w14:textId="208D7339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6D8A1FDB" w14:textId="66F4FFB4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60029300" w14:textId="214737EF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1</w:t>
      </w:r>
      <w:r w:rsidRPr="008678D1">
        <w:rPr>
          <w:rFonts w:ascii="Times New Roman" w:eastAsia="微软雅黑" w:hAnsi="Times New Roman"/>
        </w:rPr>
        <w:t>979</w:t>
      </w:r>
      <w:r w:rsidRPr="008678D1">
        <w:rPr>
          <w:rFonts w:ascii="Times New Roman" w:eastAsia="微软雅黑" w:hAnsi="Times New Roman" w:hint="eastAsia"/>
        </w:rPr>
        <w:t>年：</w:t>
      </w:r>
    </w:p>
    <w:p w14:paraId="44399C99" w14:textId="71396C13" w:rsidR="00E52ED5" w:rsidRPr="008678D1" w:rsidRDefault="00E52ED5" w:rsidP="0032626C">
      <w:pPr>
        <w:ind w:firstLineChars="200" w:firstLine="420"/>
        <w:rPr>
          <w:rFonts w:ascii="Times New Roman" w:eastAsia="微软雅黑" w:hAnsi="Times New Roman"/>
        </w:rPr>
      </w:pPr>
    </w:p>
    <w:p w14:paraId="42F41495" w14:textId="3607AD29" w:rsidR="00E52ED5" w:rsidRPr="008678D1" w:rsidRDefault="0076086B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雅达利</w:t>
      </w:r>
      <w:r w:rsidRPr="008678D1">
        <w:rPr>
          <w:rFonts w:ascii="Times New Roman" w:eastAsia="微软雅黑" w:hAnsi="Times New Roman" w:hint="eastAsia"/>
          <w:b/>
          <w:bCs/>
        </w:rPr>
        <w:t xml:space="preserve"> </w:t>
      </w:r>
      <w:r w:rsidRPr="008678D1">
        <w:rPr>
          <w:rFonts w:ascii="Times New Roman" w:eastAsia="微软雅黑" w:hAnsi="Times New Roman"/>
          <w:b/>
          <w:bCs/>
        </w:rPr>
        <w:t xml:space="preserve">8-bit </w:t>
      </w:r>
      <w:r w:rsidRPr="008678D1">
        <w:rPr>
          <w:rFonts w:ascii="Times New Roman" w:eastAsia="微软雅黑" w:hAnsi="Times New Roman" w:hint="eastAsia"/>
        </w:rPr>
        <w:t>家用机系列开始发行。它不仅是一台价格低廉的家用电脑，还有一处可以放游戏卡带的卡槽，这一设计的流行使得游戏能与电脑兼容。</w:t>
      </w:r>
    </w:p>
    <w:p w14:paraId="696EDA29" w14:textId="5CB45453" w:rsidR="0076086B" w:rsidRPr="008678D1" w:rsidRDefault="0076086B" w:rsidP="0032626C">
      <w:pPr>
        <w:ind w:firstLineChars="200" w:firstLine="420"/>
        <w:rPr>
          <w:rFonts w:ascii="Times New Roman" w:eastAsia="微软雅黑" w:hAnsi="Times New Roman"/>
        </w:rPr>
      </w:pPr>
    </w:p>
    <w:p w14:paraId="0D13D08B" w14:textId="3E65506D" w:rsidR="0076086B" w:rsidRPr="008678D1" w:rsidRDefault="0076086B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0D952F1D" wp14:editId="1BF919F3">
            <wp:extent cx="2040890" cy="11703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1DF97" w14:textId="30FB5875" w:rsidR="0076086B" w:rsidRPr="008678D1" w:rsidRDefault="0076086B" w:rsidP="0032626C">
      <w:pPr>
        <w:ind w:firstLineChars="200" w:firstLine="420"/>
        <w:rPr>
          <w:rFonts w:ascii="Times New Roman" w:eastAsia="微软雅黑" w:hAnsi="Times New Roman"/>
        </w:rPr>
      </w:pPr>
    </w:p>
    <w:p w14:paraId="357D479D" w14:textId="223113F9" w:rsidR="0076086B" w:rsidRPr="008678D1" w:rsidRDefault="0076086B" w:rsidP="0032626C">
      <w:pPr>
        <w:ind w:firstLineChars="200" w:firstLine="420"/>
        <w:rPr>
          <w:rFonts w:ascii="Times New Roman" w:eastAsia="微软雅黑" w:hAnsi="Times New Roman"/>
        </w:rPr>
      </w:pPr>
    </w:p>
    <w:p w14:paraId="4FD80B4D" w14:textId="6AF4D788" w:rsidR="0076086B" w:rsidRPr="008678D1" w:rsidRDefault="0076086B" w:rsidP="0032626C">
      <w:pPr>
        <w:ind w:firstLineChars="200" w:firstLine="420"/>
        <w:rPr>
          <w:rFonts w:ascii="Times New Roman" w:eastAsia="微软雅黑" w:hAnsi="Times New Roman"/>
        </w:rPr>
      </w:pPr>
      <w:proofErr w:type="spellStart"/>
      <w:r w:rsidRPr="008678D1">
        <w:rPr>
          <w:rFonts w:ascii="Times New Roman" w:eastAsia="微软雅黑" w:hAnsi="Times New Roman"/>
          <w:b/>
          <w:bCs/>
        </w:rPr>
        <w:t>Intellivision</w:t>
      </w:r>
      <w:proofErr w:type="spellEnd"/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问世。</w:t>
      </w:r>
      <w:r w:rsidR="008678D1" w:rsidRPr="008678D1">
        <w:rPr>
          <w:rFonts w:ascii="Times New Roman" w:eastAsia="微软雅黑" w:hAnsi="Times New Roman" w:hint="eastAsia"/>
        </w:rPr>
        <w:t>这台游戏机由玩具大厂美泰制作，主打更加优质的图像及正版游戏，甚至还内置语音模块。它是雅达利</w:t>
      </w:r>
      <w:r w:rsidR="008678D1" w:rsidRPr="008678D1">
        <w:rPr>
          <w:rFonts w:ascii="Times New Roman" w:eastAsia="微软雅黑" w:hAnsi="Times New Roman" w:hint="eastAsia"/>
        </w:rPr>
        <w:t xml:space="preserve"> </w:t>
      </w:r>
      <w:r w:rsidR="008678D1" w:rsidRPr="008678D1">
        <w:rPr>
          <w:rFonts w:ascii="Times New Roman" w:eastAsia="微软雅黑" w:hAnsi="Times New Roman"/>
        </w:rPr>
        <w:t xml:space="preserve">2600 </w:t>
      </w:r>
      <w:r w:rsidR="008678D1" w:rsidRPr="008678D1">
        <w:rPr>
          <w:rFonts w:ascii="Times New Roman" w:eastAsia="微软雅黑" w:hAnsi="Times New Roman" w:hint="eastAsia"/>
        </w:rPr>
        <w:t>最大的竞争对手，卖出了大约三百万台。</w:t>
      </w:r>
    </w:p>
    <w:p w14:paraId="4DFD6F0C" w14:textId="0E99F5E8" w:rsidR="008678D1" w:rsidRPr="008678D1" w:rsidRDefault="008678D1" w:rsidP="0032626C">
      <w:pPr>
        <w:ind w:firstLineChars="200" w:firstLine="420"/>
        <w:rPr>
          <w:rFonts w:ascii="Times New Roman" w:eastAsia="微软雅黑" w:hAnsi="Times New Roman"/>
        </w:rPr>
      </w:pPr>
    </w:p>
    <w:p w14:paraId="437B70E4" w14:textId="794EE0A6" w:rsidR="008678D1" w:rsidRPr="008678D1" w:rsidRDefault="008678D1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56FF9D56" wp14:editId="2FCD7D5B">
            <wp:extent cx="2019300" cy="10394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78D1" w:rsidRPr="008678D1" w:rsidSect="00D656DC">
      <w:headerReference w:type="default" r:id="rId26"/>
      <w:footerReference w:type="default" r:id="rId27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Vita Astora" w:date="2020-09-04T20:21:00Z" w:initials="VA">
    <w:p w14:paraId="06178F6F" w14:textId="7127C648" w:rsidR="00BC66FF" w:rsidRDefault="00BC66FF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搜不到这个游戏</w:t>
      </w:r>
      <w:r w:rsidR="00066181">
        <w:rPr>
          <w:rFonts w:hint="eastAsia"/>
        </w:rPr>
        <w:t>的中文名</w:t>
      </w:r>
    </w:p>
  </w:comment>
  <w:comment w:id="2" w:author="Vita Astora" w:date="2020-09-04T21:11:00Z" w:initials="VA">
    <w:p w14:paraId="396DC8C4" w14:textId="19D1DB9E" w:rsidR="00EF33D0" w:rsidRDefault="00EF33D0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不是很确定，麻烦校对了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6178F6F" w15:done="0"/>
  <w15:commentEx w15:paraId="396DC8C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6178F6F" w16cid:durableId="22FD203A"/>
  <w16cid:commentId w16cid:paraId="396DC8C4" w16cid:durableId="22FD2B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0428F" w14:textId="77777777" w:rsidR="007E080D" w:rsidRDefault="007E080D" w:rsidP="00F841EF">
      <w:r>
        <w:separator/>
      </w:r>
    </w:p>
  </w:endnote>
  <w:endnote w:type="continuationSeparator" w:id="0">
    <w:p w14:paraId="6CEA251B" w14:textId="77777777" w:rsidR="007E080D" w:rsidRDefault="007E080D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DC1D8A" w14:textId="0219AEEB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  <w:r w:rsidR="00C5440F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DEE70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BD603" w14:textId="77777777" w:rsidR="007E080D" w:rsidRDefault="007E080D" w:rsidP="00F841EF">
      <w:r>
        <w:separator/>
      </w:r>
    </w:p>
  </w:footnote>
  <w:footnote w:type="continuationSeparator" w:id="0">
    <w:p w14:paraId="211C70F6" w14:textId="77777777" w:rsidR="007E080D" w:rsidRDefault="007E080D" w:rsidP="00F841EF">
      <w:r>
        <w:continuationSeparator/>
      </w:r>
    </w:p>
  </w:footnote>
  <w:footnote w:id="1">
    <w:p w14:paraId="02571F9D" w14:textId="3C6E9D8B" w:rsidR="00C5440F" w:rsidRDefault="00C5440F" w:rsidP="00183717">
      <w:pPr>
        <w:pStyle w:val="a5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米罗华奥德赛：</w:t>
      </w:r>
      <w:r w:rsidRPr="00C5440F">
        <w:rPr>
          <w:rFonts w:hint="eastAsia"/>
        </w:rPr>
        <w:t>全球第一款商业家用电子游戏机</w:t>
      </w:r>
      <w:r>
        <w:rPr>
          <w:rFonts w:hint="eastAsia"/>
        </w:rPr>
        <w:t>，</w:t>
      </w:r>
      <w:r w:rsidRPr="00C5440F">
        <w:rPr>
          <w:rFonts w:hint="eastAsia"/>
        </w:rPr>
        <w:t>使用媒体为印刷电路板，配件有光线枪</w:t>
      </w:r>
      <w:r>
        <w:rPr>
          <w:rFonts w:hint="eastAsia"/>
        </w:rPr>
        <w:t>。</w:t>
      </w:r>
    </w:p>
  </w:footnote>
  <w:footnote w:id="2">
    <w:p w14:paraId="4A789BB8" w14:textId="110815BE" w:rsidR="00D526F4" w:rsidRDefault="00D526F4">
      <w:pPr>
        <w:pStyle w:val="a7"/>
      </w:pPr>
      <w:r>
        <w:rPr>
          <w:rStyle w:val="a9"/>
        </w:rPr>
        <w:footnoteRef/>
      </w:r>
      <w:r>
        <w:t xml:space="preserve"> </w:t>
      </w:r>
      <w:r w:rsidRPr="00D526F4">
        <w:t>1983年美国游戏业大萧条（英语：Video game crash of 1983）是美国电子游戏历史在1983年至1984年间的市场萧条。它终结了第二世代的电视游戏市场，使部分北美地区开发电视游戏的公司被迫宣告破产，对美国和加拿大的游戏市场影响深远。</w:t>
      </w:r>
    </w:p>
  </w:footnote>
  <w:footnote w:id="3">
    <w:p w14:paraId="09C7003E" w14:textId="7568365C" w:rsidR="00200154" w:rsidRDefault="00200154">
      <w:pPr>
        <w:pStyle w:val="a7"/>
      </w:pPr>
      <w:r>
        <w:rPr>
          <w:rStyle w:val="a9"/>
        </w:rPr>
        <w:footnoteRef/>
      </w:r>
      <w:r>
        <w:t xml:space="preserve"> </w:t>
      </w:r>
      <w:r w:rsidRPr="00200154">
        <w:t>Sony</w:t>
      </w:r>
      <w:r>
        <w:t xml:space="preserve"> </w:t>
      </w:r>
      <w:r w:rsidRPr="00200154">
        <w:t>的</w:t>
      </w:r>
      <w:r>
        <w:rPr>
          <w:rFonts w:hint="eastAsia"/>
        </w:rPr>
        <w:t xml:space="preserve"> </w:t>
      </w:r>
      <w:r w:rsidRPr="00200154">
        <w:t>Betamax，简称</w:t>
      </w:r>
      <w:r>
        <w:rPr>
          <w:rFonts w:hint="eastAsia"/>
        </w:rPr>
        <w:t xml:space="preserve"> </w:t>
      </w:r>
      <w:r w:rsidRPr="00200154">
        <w:t>Beta，是一种年份较早的专业用</w:t>
      </w:r>
      <w:r>
        <w:t xml:space="preserve"> </w:t>
      </w:r>
      <w:r w:rsidRPr="00200154">
        <w:t>19.1</w:t>
      </w:r>
      <w:r>
        <w:t xml:space="preserve"> </w:t>
      </w:r>
      <w:r w:rsidRPr="00200154">
        <w:t>毫米（0.75英寸） U-</w:t>
      </w:r>
      <w:proofErr w:type="spellStart"/>
      <w:r w:rsidRPr="00200154">
        <w:t>matic</w:t>
      </w:r>
      <w:proofErr w:type="spellEnd"/>
      <w:r>
        <w:t xml:space="preserve"> </w:t>
      </w:r>
      <w:r w:rsidRPr="00200154">
        <w:t>录像带演进而来的 12.7</w:t>
      </w:r>
      <w:r>
        <w:t xml:space="preserve"> </w:t>
      </w:r>
      <w:r w:rsidRPr="00200154">
        <w:t>毫米（0.50英寸） 家用录像带格式。</w:t>
      </w:r>
    </w:p>
  </w:footnote>
  <w:footnote w:id="4">
    <w:p w14:paraId="67B83C12" w14:textId="09FEF736" w:rsidR="004B73B3" w:rsidRDefault="004B73B3">
      <w:pPr>
        <w:pStyle w:val="a7"/>
      </w:pPr>
      <w:r>
        <w:rPr>
          <w:rStyle w:val="a9"/>
        </w:rPr>
        <w:footnoteRef/>
      </w:r>
      <w:r>
        <w:t xml:space="preserve"> </w:t>
      </w:r>
      <w:r w:rsidRPr="004B73B3">
        <w:rPr>
          <w:rFonts w:hint="eastAsia"/>
        </w:rPr>
        <w:t>激光视盘（英文：</w:t>
      </w:r>
      <w:proofErr w:type="spellStart"/>
      <w:r w:rsidRPr="004B73B3">
        <w:t>LaserDisc</w:t>
      </w:r>
      <w:proofErr w:type="spellEnd"/>
      <w:r w:rsidRPr="004B73B3">
        <w:t>，缩写：LD），是种于</w:t>
      </w:r>
      <w:r>
        <w:rPr>
          <w:rFonts w:hint="eastAsia"/>
        </w:rPr>
        <w:t xml:space="preserve"> </w:t>
      </w:r>
      <w:r w:rsidRPr="004B73B3">
        <w:t>1980至</w:t>
      </w:r>
      <w:r>
        <w:rPr>
          <w:rFonts w:hint="eastAsia"/>
        </w:rPr>
        <w:t xml:space="preserve"> </w:t>
      </w:r>
      <w:r w:rsidRPr="004B73B3">
        <w:t>90</w:t>
      </w:r>
      <w:r>
        <w:t xml:space="preserve"> </w:t>
      </w:r>
      <w:r w:rsidRPr="004B73B3">
        <w:t>年代中流行的影像存储媒体，主要用作存储电影，后被</w:t>
      </w:r>
      <w:r>
        <w:rPr>
          <w:rFonts w:hint="eastAsia"/>
        </w:rPr>
        <w:t xml:space="preserve"> </w:t>
      </w:r>
      <w:r w:rsidRPr="004B73B3">
        <w:t>VCD</w:t>
      </w:r>
      <w:r>
        <w:t xml:space="preserve"> </w:t>
      </w:r>
      <w:r w:rsidRPr="004B73B3">
        <w:t>或数字多功能影音光盘完全代替</w:t>
      </w:r>
      <w:r>
        <w:rPr>
          <w:rFonts w:hint="eastAsi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D0AC5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8BB4C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Vita Astora">
    <w15:presenceInfo w15:providerId="Windows Live" w15:userId="f589937ac1ce2a5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88"/>
    <w:rsid w:val="000064DB"/>
    <w:rsid w:val="00045DB7"/>
    <w:rsid w:val="00055882"/>
    <w:rsid w:val="000619E6"/>
    <w:rsid w:val="00066181"/>
    <w:rsid w:val="00074264"/>
    <w:rsid w:val="000843BA"/>
    <w:rsid w:val="00087AE0"/>
    <w:rsid w:val="000A4D1E"/>
    <w:rsid w:val="000B34CB"/>
    <w:rsid w:val="000C1A71"/>
    <w:rsid w:val="000C21DA"/>
    <w:rsid w:val="000D2DEB"/>
    <w:rsid w:val="000D4A80"/>
    <w:rsid w:val="000E4E1E"/>
    <w:rsid w:val="000F3035"/>
    <w:rsid w:val="001149BA"/>
    <w:rsid w:val="00117365"/>
    <w:rsid w:val="00132BB4"/>
    <w:rsid w:val="00150BAB"/>
    <w:rsid w:val="00153EE2"/>
    <w:rsid w:val="0015750A"/>
    <w:rsid w:val="001613E4"/>
    <w:rsid w:val="0016522A"/>
    <w:rsid w:val="001806CB"/>
    <w:rsid w:val="00183717"/>
    <w:rsid w:val="00184F88"/>
    <w:rsid w:val="001A3F48"/>
    <w:rsid w:val="001B3B4D"/>
    <w:rsid w:val="001D0E73"/>
    <w:rsid w:val="001D25ED"/>
    <w:rsid w:val="001D5185"/>
    <w:rsid w:val="001D5E94"/>
    <w:rsid w:val="001F3F1F"/>
    <w:rsid w:val="001F6039"/>
    <w:rsid w:val="00200154"/>
    <w:rsid w:val="00234451"/>
    <w:rsid w:val="002450CA"/>
    <w:rsid w:val="002602A7"/>
    <w:rsid w:val="00266585"/>
    <w:rsid w:val="00277C9B"/>
    <w:rsid w:val="00285E6A"/>
    <w:rsid w:val="002B06AA"/>
    <w:rsid w:val="002B0E8A"/>
    <w:rsid w:val="002D01D3"/>
    <w:rsid w:val="002D5991"/>
    <w:rsid w:val="002E07FA"/>
    <w:rsid w:val="002F278C"/>
    <w:rsid w:val="002F3408"/>
    <w:rsid w:val="003119E9"/>
    <w:rsid w:val="00314841"/>
    <w:rsid w:val="00315FF6"/>
    <w:rsid w:val="003249D9"/>
    <w:rsid w:val="0032626C"/>
    <w:rsid w:val="003278F3"/>
    <w:rsid w:val="00333CDD"/>
    <w:rsid w:val="00362338"/>
    <w:rsid w:val="00366B4E"/>
    <w:rsid w:val="00385064"/>
    <w:rsid w:val="00385C4B"/>
    <w:rsid w:val="003938A4"/>
    <w:rsid w:val="003A5E2D"/>
    <w:rsid w:val="003D6BC1"/>
    <w:rsid w:val="003E13C6"/>
    <w:rsid w:val="003E1B15"/>
    <w:rsid w:val="003F442C"/>
    <w:rsid w:val="00412ACB"/>
    <w:rsid w:val="00414798"/>
    <w:rsid w:val="00442BC4"/>
    <w:rsid w:val="00445F1D"/>
    <w:rsid w:val="004A697E"/>
    <w:rsid w:val="004B4D18"/>
    <w:rsid w:val="004B73B3"/>
    <w:rsid w:val="004C323F"/>
    <w:rsid w:val="004E01EE"/>
    <w:rsid w:val="005062C4"/>
    <w:rsid w:val="00523F5E"/>
    <w:rsid w:val="00527A53"/>
    <w:rsid w:val="00532598"/>
    <w:rsid w:val="00594354"/>
    <w:rsid w:val="005A2AD5"/>
    <w:rsid w:val="005A7F23"/>
    <w:rsid w:val="005B5FBD"/>
    <w:rsid w:val="005C7A29"/>
    <w:rsid w:val="005E1D00"/>
    <w:rsid w:val="00611E41"/>
    <w:rsid w:val="00621D8F"/>
    <w:rsid w:val="006530AD"/>
    <w:rsid w:val="00657B80"/>
    <w:rsid w:val="006610BC"/>
    <w:rsid w:val="00661441"/>
    <w:rsid w:val="006637B1"/>
    <w:rsid w:val="00664DA0"/>
    <w:rsid w:val="00670BEF"/>
    <w:rsid w:val="006722AD"/>
    <w:rsid w:val="006724E5"/>
    <w:rsid w:val="0067675A"/>
    <w:rsid w:val="00683C02"/>
    <w:rsid w:val="00694FCF"/>
    <w:rsid w:val="006A4348"/>
    <w:rsid w:val="006B2C72"/>
    <w:rsid w:val="006B4F60"/>
    <w:rsid w:val="006C268A"/>
    <w:rsid w:val="006F4D28"/>
    <w:rsid w:val="00702268"/>
    <w:rsid w:val="0071094A"/>
    <w:rsid w:val="0071381A"/>
    <w:rsid w:val="00730438"/>
    <w:rsid w:val="00731BF1"/>
    <w:rsid w:val="00733CD6"/>
    <w:rsid w:val="0076086B"/>
    <w:rsid w:val="007752FB"/>
    <w:rsid w:val="00775D04"/>
    <w:rsid w:val="007869FA"/>
    <w:rsid w:val="007A2BD6"/>
    <w:rsid w:val="007A2F5C"/>
    <w:rsid w:val="007B26DE"/>
    <w:rsid w:val="007E080D"/>
    <w:rsid w:val="00801633"/>
    <w:rsid w:val="00804F76"/>
    <w:rsid w:val="00806138"/>
    <w:rsid w:val="00835D99"/>
    <w:rsid w:val="008451DD"/>
    <w:rsid w:val="008523E8"/>
    <w:rsid w:val="00861514"/>
    <w:rsid w:val="008620FA"/>
    <w:rsid w:val="0086513B"/>
    <w:rsid w:val="008678D1"/>
    <w:rsid w:val="00876728"/>
    <w:rsid w:val="008945CA"/>
    <w:rsid w:val="008A620A"/>
    <w:rsid w:val="008B31A9"/>
    <w:rsid w:val="008D4384"/>
    <w:rsid w:val="008D5696"/>
    <w:rsid w:val="008E3CB4"/>
    <w:rsid w:val="008E5B82"/>
    <w:rsid w:val="008F2B87"/>
    <w:rsid w:val="00931FA2"/>
    <w:rsid w:val="00936315"/>
    <w:rsid w:val="00937B95"/>
    <w:rsid w:val="00947A1E"/>
    <w:rsid w:val="00960341"/>
    <w:rsid w:val="0097206B"/>
    <w:rsid w:val="00975DE9"/>
    <w:rsid w:val="00997C81"/>
    <w:rsid w:val="009C45E4"/>
    <w:rsid w:val="009D50C3"/>
    <w:rsid w:val="00A1588B"/>
    <w:rsid w:val="00A27EDC"/>
    <w:rsid w:val="00A3384D"/>
    <w:rsid w:val="00A37EDB"/>
    <w:rsid w:val="00A47A89"/>
    <w:rsid w:val="00A50650"/>
    <w:rsid w:val="00A56A0B"/>
    <w:rsid w:val="00A633EF"/>
    <w:rsid w:val="00A77C9C"/>
    <w:rsid w:val="00A8527F"/>
    <w:rsid w:val="00A85812"/>
    <w:rsid w:val="00A867B3"/>
    <w:rsid w:val="00A8783F"/>
    <w:rsid w:val="00A92E45"/>
    <w:rsid w:val="00AA606A"/>
    <w:rsid w:val="00AA68E8"/>
    <w:rsid w:val="00AC153E"/>
    <w:rsid w:val="00AC3916"/>
    <w:rsid w:val="00AC437D"/>
    <w:rsid w:val="00AC4B97"/>
    <w:rsid w:val="00AD0816"/>
    <w:rsid w:val="00B10A40"/>
    <w:rsid w:val="00B2352C"/>
    <w:rsid w:val="00B25851"/>
    <w:rsid w:val="00B415B0"/>
    <w:rsid w:val="00B42D39"/>
    <w:rsid w:val="00B50715"/>
    <w:rsid w:val="00B62941"/>
    <w:rsid w:val="00BA2914"/>
    <w:rsid w:val="00BB574F"/>
    <w:rsid w:val="00BC66FF"/>
    <w:rsid w:val="00BE0E9A"/>
    <w:rsid w:val="00BE1C72"/>
    <w:rsid w:val="00BE2F3F"/>
    <w:rsid w:val="00BE5251"/>
    <w:rsid w:val="00BE6D7B"/>
    <w:rsid w:val="00BF11F4"/>
    <w:rsid w:val="00C05EC2"/>
    <w:rsid w:val="00C36086"/>
    <w:rsid w:val="00C5440F"/>
    <w:rsid w:val="00C61659"/>
    <w:rsid w:val="00C7080D"/>
    <w:rsid w:val="00CE2F7E"/>
    <w:rsid w:val="00D02128"/>
    <w:rsid w:val="00D03F08"/>
    <w:rsid w:val="00D24281"/>
    <w:rsid w:val="00D2473E"/>
    <w:rsid w:val="00D31CE8"/>
    <w:rsid w:val="00D43879"/>
    <w:rsid w:val="00D47D43"/>
    <w:rsid w:val="00D526F4"/>
    <w:rsid w:val="00D62021"/>
    <w:rsid w:val="00D656DC"/>
    <w:rsid w:val="00D91672"/>
    <w:rsid w:val="00DA3E65"/>
    <w:rsid w:val="00DC7054"/>
    <w:rsid w:val="00DF08D2"/>
    <w:rsid w:val="00DF1BD2"/>
    <w:rsid w:val="00E06D6C"/>
    <w:rsid w:val="00E1534E"/>
    <w:rsid w:val="00E20D0F"/>
    <w:rsid w:val="00E377C2"/>
    <w:rsid w:val="00E52ED5"/>
    <w:rsid w:val="00E61F41"/>
    <w:rsid w:val="00E8016A"/>
    <w:rsid w:val="00E93798"/>
    <w:rsid w:val="00E977BB"/>
    <w:rsid w:val="00EA35E2"/>
    <w:rsid w:val="00EE2E4F"/>
    <w:rsid w:val="00EF33D0"/>
    <w:rsid w:val="00F27EC2"/>
    <w:rsid w:val="00F505B5"/>
    <w:rsid w:val="00F555CA"/>
    <w:rsid w:val="00F7028E"/>
    <w:rsid w:val="00F734E7"/>
    <w:rsid w:val="00F75076"/>
    <w:rsid w:val="00F7599F"/>
    <w:rsid w:val="00F800C8"/>
    <w:rsid w:val="00F83318"/>
    <w:rsid w:val="00F841EF"/>
    <w:rsid w:val="00FD3E5E"/>
    <w:rsid w:val="00FE1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88FF9"/>
  <w15:chartTrackingRefBased/>
  <w15:docId w15:val="{79D3031B-4F92-4FD4-B733-F79DAEDE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Balloon Text"/>
    <w:basedOn w:val="a"/>
    <w:link w:val="af0"/>
    <w:uiPriority w:val="99"/>
    <w:semiHidden/>
    <w:unhideWhenUsed/>
    <w:rsid w:val="005B5FBD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5B5FBD"/>
    <w:rPr>
      <w:sz w:val="18"/>
      <w:szCs w:val="18"/>
    </w:rPr>
  </w:style>
  <w:style w:type="character" w:styleId="af1">
    <w:name w:val="annotation reference"/>
    <w:basedOn w:val="a0"/>
    <w:uiPriority w:val="99"/>
    <w:semiHidden/>
    <w:unhideWhenUsed/>
    <w:rsid w:val="00C5440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C5440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C5440F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5440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C5440F"/>
    <w:rPr>
      <w:b/>
      <w:bCs/>
    </w:rPr>
  </w:style>
  <w:style w:type="paragraph" w:styleId="af6">
    <w:name w:val="caption"/>
    <w:basedOn w:val="a"/>
    <w:next w:val="a"/>
    <w:uiPriority w:val="35"/>
    <w:unhideWhenUsed/>
    <w:qFormat/>
    <w:rsid w:val="003119E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header" Target="header1.xml"/><Relationship Id="rId12" Type="http://schemas.microsoft.com/office/2016/09/relationships/commentsIds" Target="commentsIds.xml"/><Relationship Id="rId17" Type="http://schemas.openxmlformats.org/officeDocument/2006/relationships/image" Target="media/image6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3.emf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0940;&#24605;&#28458;\Documents\CRPG%20Book\&#31456;&#33410;&#27169;&#29256;2020083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B7EA0-4B81-480A-BE41-F721E0802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章节模版20200831.dotx</Template>
  <TotalTime>277</TotalTime>
  <Pages>5</Pages>
  <Words>446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凌思漪</dc:creator>
  <cp:keywords/>
  <dc:description/>
  <cp:lastModifiedBy>Fan Quan</cp:lastModifiedBy>
  <cp:revision>10</cp:revision>
  <dcterms:created xsi:type="dcterms:W3CDTF">2020-09-05T12:00:00Z</dcterms:created>
  <dcterms:modified xsi:type="dcterms:W3CDTF">2020-09-08T02:06:00Z</dcterms:modified>
</cp:coreProperties>
</file>