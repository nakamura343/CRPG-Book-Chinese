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CDBD" w14:textId="464BAC08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D96091" wp14:editId="26D8F9A3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1868" y="1802"/>
                            <a:ext cx="6141798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7E83B" w14:textId="5D636A38" w:rsidR="00F96429" w:rsidRPr="003D1B06" w:rsidRDefault="00FF3760" w:rsidP="00FF376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Activision, 1989, MS-DOS</w:t>
                              </w:r>
                            </w:p>
                            <w:p w14:paraId="2E64FF58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96091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//7gAOQWRvYmUAZAAAAAAB/9sAQwAGBAQIBAgO&#10;CgoOEg8QDw4RExQUExYTERQbGhcXFRUXFx4cFxUVGhocIxoVHR8fHx8iHx8fHx8fHx8fHx8fHx8f&#10;/9sAQwEHBgYIBwgRDg4TGhURFRofIxoaGh8fHx8iHx8fHx8fHx8fHx8fJiYmJiYfLCwsLCwsLCws&#10;LCwsLCwsLCwsLCws/9sAQwIHBgYIBwgRDg4TGhURFRofIxoaGh8fHx8iHx8fHx8fHx8fHx8fJiYm&#10;JiYfLCwsLCwsLCwsLCwsLCwsLCwsLCws/8AAEQgC8QbBAwAiAAERAQIRAv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18;top:18;width:61418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3407E83B" w14:textId="5D636A38" w:rsidR="00F96429" w:rsidRPr="003D1B06" w:rsidRDefault="00FF3760" w:rsidP="00FF3760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Activision, 1989, MS-DOS</w:t>
                        </w:r>
                      </w:p>
                      <w:p w14:paraId="2E64FF58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E4714F">
        <w:rPr>
          <w:rFonts w:hint="eastAsia"/>
        </w:rPr>
        <w:t>预言奇兵：天龙城的陷落</w:t>
      </w:r>
      <w:r w:rsidR="00DB684D">
        <w:rPr>
          <w:rFonts w:hint="eastAsia"/>
        </w:rPr>
        <w:t>》（</w:t>
      </w:r>
      <w:r w:rsidR="00E4714F">
        <w:rPr>
          <w:rFonts w:hint="eastAsia"/>
        </w:rPr>
        <w:t>P</w:t>
      </w:r>
      <w:r w:rsidR="00E4714F">
        <w:t>rophecy I: The Fall of Trinadon</w:t>
      </w:r>
      <w:r w:rsidR="00DB684D">
        <w:rPr>
          <w:rFonts w:hint="eastAsia"/>
        </w:rPr>
        <w:t>）</w:t>
      </w:r>
    </w:p>
    <w:p w14:paraId="71AEC617" w14:textId="19280480" w:rsidR="0016522A" w:rsidRDefault="008F2B87" w:rsidP="00F734E7">
      <w:r w:rsidRPr="008F2B87">
        <w:rPr>
          <w:rFonts w:hint="eastAsia"/>
        </w:rPr>
        <w:t>作者：</w:t>
      </w:r>
      <w:r w:rsidR="0067689C">
        <w:t>QX</w:t>
      </w:r>
    </w:p>
    <w:p w14:paraId="58F258EA" w14:textId="7C941B10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67689C">
        <w:rPr>
          <w:rFonts w:hint="eastAsia"/>
        </w:rPr>
        <w:t>F</w:t>
      </w:r>
      <w:r w:rsidR="0067689C">
        <w:t>Q</w:t>
      </w:r>
    </w:p>
    <w:p w14:paraId="6449ECE3" w14:textId="02B1B248" w:rsidR="0016522A" w:rsidRDefault="009A39A0" w:rsidP="00F734E7">
      <w:r>
        <w:pict w14:anchorId="795CB02B">
          <v:rect id="_x0000_i1025" style="width:261.65pt;height:1pt" o:hrpct="500" o:hrstd="t" o:hrnoshade="t" o:hr="t" fillcolor="#cfcdcd [2894]" stroked="f"/>
        </w:pict>
      </w:r>
    </w:p>
    <w:p w14:paraId="03119F2E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94FF8DE" w14:textId="721D1EF0" w:rsidR="0067689C" w:rsidRDefault="0067689C" w:rsidP="00F348C6">
      <w:pPr>
        <w:pStyle w:val="-"/>
        <w:ind w:firstLine="420"/>
      </w:pPr>
      <w:r>
        <w:rPr>
          <w:rFonts w:hint="eastAsia"/>
        </w:rPr>
        <w:t>动作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的时代在</w:t>
      </w:r>
      <w:r>
        <w:rPr>
          <w:rFonts w:hint="eastAsia"/>
        </w:rPr>
        <w:t xml:space="preserve"> </w:t>
      </w:r>
      <w:r>
        <w:t xml:space="preserve">20 </w:t>
      </w:r>
      <w:r>
        <w:rPr>
          <w:rFonts w:hint="eastAsia"/>
        </w:rPr>
        <w:t>世纪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年代末还尚未到来，或许这就是《预言奇兵：天龙城的陷落》</w:t>
      </w:r>
      <w:r>
        <w:rPr>
          <w:rStyle w:val="FootnoteReference"/>
        </w:rPr>
        <w:footnoteReference w:id="1"/>
      </w:r>
      <w:r w:rsidR="000B095D">
        <w:rPr>
          <w:rStyle w:val="FootnoteReference"/>
        </w:rPr>
        <w:footnoteReference w:id="2"/>
      </w:r>
      <w:r>
        <w:rPr>
          <w:rFonts w:hint="eastAsia"/>
        </w:rPr>
        <w:t>从来没有多少受众并且在今天已经被遗忘的原因</w:t>
      </w:r>
      <w:r w:rsidR="004F3A77">
        <w:rPr>
          <w:rFonts w:hint="eastAsia"/>
        </w:rPr>
        <w:t>吧</w:t>
      </w:r>
      <w:r>
        <w:rPr>
          <w:rFonts w:hint="eastAsia"/>
        </w:rPr>
        <w:t>。</w:t>
      </w:r>
    </w:p>
    <w:p w14:paraId="5E06BA96" w14:textId="45D94469" w:rsidR="00294EC0" w:rsidRDefault="00F76574" w:rsidP="00F348C6">
      <w:pPr>
        <w:pStyle w:val="-"/>
        <w:ind w:firstLine="420"/>
      </w:pPr>
      <w:r>
        <w:rPr>
          <w:rFonts w:hint="eastAsia"/>
        </w:rPr>
        <w:t>游戏所使用的</w:t>
      </w:r>
      <w:r>
        <w:rPr>
          <w:rFonts w:hint="eastAsia"/>
        </w:rPr>
        <w:t xml:space="preserve"> VGA</w:t>
      </w:r>
      <w:r>
        <w:t xml:space="preserve"> </w:t>
      </w:r>
      <w:r>
        <w:rPr>
          <w:rFonts w:hint="eastAsia"/>
        </w:rPr>
        <w:t>画面也不是特别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酷，只使用了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本身的扬声器播放音效和音乐，而且交互界面也非常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优雅。尽管如此，《预言奇兵》依旧以一种简单易懂的方式</w:t>
      </w:r>
      <w:r w:rsidR="00527D19">
        <w:rPr>
          <w:rFonts w:hint="eastAsia"/>
        </w:rPr>
        <w:t>传递着多到令人惊讶的乐趣。</w:t>
      </w:r>
    </w:p>
    <w:p w14:paraId="34BE3AC7" w14:textId="77777777" w:rsidR="00527D19" w:rsidRDefault="00527D19" w:rsidP="00527D19">
      <w:pPr>
        <w:pStyle w:val="-"/>
        <w:ind w:firstLineChars="0" w:firstLine="0"/>
      </w:pPr>
    </w:p>
    <w:p w14:paraId="653D3D09" w14:textId="77777777" w:rsidR="00527D19" w:rsidRDefault="00527D19" w:rsidP="00527D19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234C1DC8" wp14:editId="16647C74">
            <wp:extent cx="2959200" cy="2220279"/>
            <wp:effectExtent l="0" t="0" r="0" b="889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5BD1" w14:textId="3AAAA963" w:rsidR="00527D19" w:rsidRDefault="00527D19" w:rsidP="00527D1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5B2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每个区域都会在屏幕上显示一段简短但</w:t>
      </w:r>
      <w:r w:rsidR="00FA5B2F">
        <w:rPr>
          <w:rFonts w:hint="eastAsia"/>
        </w:rPr>
        <w:t>生动的描述性文字，让整个场景都充满了灵气。</w:t>
      </w:r>
    </w:p>
    <w:p w14:paraId="6EC975B6" w14:textId="77777777" w:rsidR="00527D19" w:rsidRDefault="00527D19" w:rsidP="00F348C6">
      <w:pPr>
        <w:pStyle w:val="-"/>
        <w:ind w:firstLine="420"/>
      </w:pPr>
    </w:p>
    <w:p w14:paraId="6D838A21" w14:textId="77777777" w:rsidR="00FA5B2F" w:rsidRDefault="00FA5B2F" w:rsidP="00FA5B2F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B264324" wp14:editId="384FE6F2">
            <wp:extent cx="2959200" cy="2220279"/>
            <wp:effectExtent l="0" t="0" r="0" b="889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8867" w14:textId="055C471D" w:rsidR="00FA5B2F" w:rsidRDefault="00FA5B2F" w:rsidP="00FA5B2F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276BA3">
        <w:rPr>
          <w:rFonts w:hint="eastAsia"/>
        </w:rPr>
        <w:t>可以在咒语的前面加上前缀：“</w:t>
      </w:r>
      <w:proofErr w:type="spellStart"/>
      <w:r w:rsidR="00276BA3">
        <w:rPr>
          <w:rFonts w:hint="eastAsia"/>
        </w:rPr>
        <w:t>Harlok</w:t>
      </w:r>
      <w:proofErr w:type="spellEnd"/>
      <w:r w:rsidR="00276BA3">
        <w:rPr>
          <w:rFonts w:hint="eastAsia"/>
        </w:rPr>
        <w:t>”可以治疗</w:t>
      </w:r>
      <w:r w:rsidR="00276BA3">
        <w:rPr>
          <w:rFonts w:hint="eastAsia"/>
        </w:rPr>
        <w:t xml:space="preserve"> </w:t>
      </w:r>
      <w:r w:rsidR="00276BA3">
        <w:t xml:space="preserve">10 </w:t>
      </w:r>
      <w:r w:rsidR="00276BA3">
        <w:rPr>
          <w:rFonts w:hint="eastAsia"/>
        </w:rPr>
        <w:t>点</w:t>
      </w:r>
      <w:r w:rsidR="00276BA3">
        <w:rPr>
          <w:rFonts w:hint="eastAsia"/>
        </w:rPr>
        <w:t xml:space="preserve"> HP</w:t>
      </w:r>
      <w:r w:rsidR="00276BA3">
        <w:rPr>
          <w:rFonts w:hint="eastAsia"/>
        </w:rPr>
        <w:t>，而“</w:t>
      </w:r>
      <w:proofErr w:type="spellStart"/>
      <w:r w:rsidR="00276BA3">
        <w:rPr>
          <w:rFonts w:hint="eastAsia"/>
        </w:rPr>
        <w:t>KruHarlok</w:t>
      </w:r>
      <w:proofErr w:type="spellEnd"/>
      <w:r w:rsidR="00276BA3">
        <w:rPr>
          <w:rFonts w:hint="eastAsia"/>
        </w:rPr>
        <w:t>”可以治疗</w:t>
      </w:r>
      <w:r w:rsidR="00276BA3">
        <w:rPr>
          <w:rFonts w:hint="eastAsia"/>
        </w:rPr>
        <w:t xml:space="preserve"> </w:t>
      </w:r>
      <w:r w:rsidR="00276BA3">
        <w:t xml:space="preserve">30 </w:t>
      </w:r>
      <w:r w:rsidR="00276BA3">
        <w:rPr>
          <w:rFonts w:hint="eastAsia"/>
        </w:rPr>
        <w:t>点</w:t>
      </w:r>
      <w:r w:rsidR="00276BA3">
        <w:rPr>
          <w:rFonts w:hint="eastAsia"/>
        </w:rPr>
        <w:t xml:space="preserve"> HP</w:t>
      </w:r>
      <w:r w:rsidR="00276BA3">
        <w:t xml:space="preserve"> </w:t>
      </w:r>
      <w:r w:rsidR="00276BA3">
        <w:rPr>
          <w:rFonts w:hint="eastAsia"/>
        </w:rPr>
        <w:t>但消耗也更大。</w:t>
      </w:r>
    </w:p>
    <w:p w14:paraId="519001AB" w14:textId="77777777" w:rsidR="00FA5B2F" w:rsidRDefault="00FA5B2F" w:rsidP="00F348C6">
      <w:pPr>
        <w:pStyle w:val="-"/>
        <w:ind w:firstLine="420"/>
      </w:pPr>
    </w:p>
    <w:p w14:paraId="451C5453" w14:textId="3E332046" w:rsidR="00276BA3" w:rsidRDefault="00276BA3" w:rsidP="00F348C6">
      <w:pPr>
        <w:pStyle w:val="-"/>
        <w:ind w:firstLine="420"/>
      </w:pPr>
      <w:r>
        <w:rPr>
          <w:rFonts w:hint="eastAsia"/>
        </w:rPr>
        <w:t>游戏一开始就直奔主题。</w:t>
      </w:r>
      <w:r w:rsidR="00807FBD">
        <w:rPr>
          <w:rFonts w:hint="eastAsia"/>
        </w:rPr>
        <w:t>主角显然是因为睡着而从一场在自己城市中的屠杀中幸存了下来。他及时醒来</w:t>
      </w:r>
      <w:r w:rsidR="00AE35EE">
        <w:rPr>
          <w:rFonts w:hint="eastAsia"/>
        </w:rPr>
        <w:t>并开始了他的使命——找到并消灭克雷兰王（</w:t>
      </w:r>
      <w:r w:rsidR="00AE35EE">
        <w:rPr>
          <w:rFonts w:hint="eastAsia"/>
        </w:rPr>
        <w:t>Lord</w:t>
      </w:r>
      <w:r w:rsidR="00AE35EE">
        <w:t xml:space="preserve"> </w:t>
      </w:r>
      <w:proofErr w:type="spellStart"/>
      <w:r w:rsidR="00AE35EE">
        <w:rPr>
          <w:rFonts w:hint="eastAsia"/>
        </w:rPr>
        <w:t>Krellane</w:t>
      </w:r>
      <w:proofErr w:type="spellEnd"/>
      <w:r w:rsidR="00AE35EE">
        <w:rPr>
          <w:rFonts w:hint="eastAsia"/>
        </w:rPr>
        <w:t>）来替他的乡亲们复仇。</w:t>
      </w:r>
    </w:p>
    <w:p w14:paraId="4A69EE94" w14:textId="497F8D27" w:rsidR="00AE35EE" w:rsidRDefault="00D841D2" w:rsidP="00F348C6">
      <w:pPr>
        <w:pStyle w:val="-"/>
        <w:ind w:firstLine="420"/>
      </w:pPr>
      <w:r>
        <w:rPr>
          <w:rFonts w:hint="eastAsia"/>
        </w:rPr>
        <w:t>就像同时期的其他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一样，《预言奇兵》</w:t>
      </w:r>
      <w:r w:rsidR="006C57B9">
        <w:rPr>
          <w:rFonts w:hint="eastAsia"/>
        </w:rPr>
        <w:t>使用了类似《龙与地下城》（</w:t>
      </w:r>
      <w:r w:rsidR="006C57B9">
        <w:rPr>
          <w:rFonts w:hint="eastAsia"/>
        </w:rPr>
        <w:t>Dungeons</w:t>
      </w:r>
      <w:r w:rsidR="006C57B9">
        <w:t xml:space="preserve"> </w:t>
      </w:r>
      <w:r w:rsidR="006C57B9">
        <w:rPr>
          <w:rFonts w:hint="eastAsia"/>
        </w:rPr>
        <w:t>&amp;</w:t>
      </w:r>
      <w:r w:rsidR="006C57B9">
        <w:t xml:space="preserve"> </w:t>
      </w:r>
      <w:r w:rsidR="006C57B9">
        <w:rPr>
          <w:rFonts w:hint="eastAsia"/>
        </w:rPr>
        <w:t>Dragons</w:t>
      </w:r>
      <w:r w:rsidR="006C57B9">
        <w:rPr>
          <w:rFonts w:hint="eastAsia"/>
        </w:rPr>
        <w:t>）中的属性</w:t>
      </w:r>
      <w:proofErr w:type="gramStart"/>
      <w:r w:rsidR="006C57B9">
        <w:rPr>
          <w:rFonts w:hint="eastAsia"/>
        </w:rPr>
        <w:t>值方案</w:t>
      </w:r>
      <w:proofErr w:type="gramEnd"/>
      <w:r w:rsidR="006C57B9">
        <w:rPr>
          <w:rFonts w:hint="eastAsia"/>
        </w:rPr>
        <w:t>和说明性文字。但也有一些新鲜元素，比如类似《塞尔达》（</w:t>
      </w:r>
      <w:r w:rsidR="006C57B9">
        <w:rPr>
          <w:rFonts w:hint="eastAsia"/>
        </w:rPr>
        <w:t>Zelda</w:t>
      </w:r>
      <w:r w:rsidR="006C57B9">
        <w:rPr>
          <w:rFonts w:hint="eastAsia"/>
        </w:rPr>
        <w:t>）的实时战斗系统，命中与否取决于玩家的反应速度</w:t>
      </w:r>
      <w:r w:rsidR="004F5255">
        <w:rPr>
          <w:rFonts w:hint="eastAsia"/>
        </w:rPr>
        <w:t>，而伤害量则是依据角色的属性值和装备加成计算而来的。</w:t>
      </w:r>
    </w:p>
    <w:p w14:paraId="3D56EBAF" w14:textId="529CF409" w:rsidR="004F5255" w:rsidRDefault="00FF08B9" w:rsidP="00F348C6">
      <w:pPr>
        <w:pStyle w:val="-"/>
        <w:ind w:firstLine="420"/>
      </w:pPr>
      <w:r>
        <w:rPr>
          <w:rFonts w:hint="eastAsia"/>
        </w:rPr>
        <w:t>游戏中可以找到非常多样的装备。尽管各个部位的护</w:t>
      </w:r>
      <w:proofErr w:type="gramStart"/>
      <w:r>
        <w:rPr>
          <w:rFonts w:hint="eastAsia"/>
        </w:rPr>
        <w:t>甲并不</w:t>
      </w:r>
      <w:proofErr w:type="gramEnd"/>
      <w:r>
        <w:rPr>
          <w:rFonts w:hint="eastAsia"/>
        </w:rPr>
        <w:t>会影响角色的外观，但是</w:t>
      </w:r>
      <w:r w:rsidR="004A35A2">
        <w:rPr>
          <w:rFonts w:hint="eastAsia"/>
        </w:rPr>
        <w:t>武器和护盾是可以显示出来的。而这在游戏中是很重要的，因为武器的大小直接与攻击范围有关。</w:t>
      </w:r>
    </w:p>
    <w:p w14:paraId="6A4AED5C" w14:textId="2E59CA8A" w:rsidR="004A35A2" w:rsidRDefault="00831B40" w:rsidP="00F348C6">
      <w:pPr>
        <w:pStyle w:val="-"/>
        <w:ind w:firstLine="420"/>
      </w:pPr>
      <w:r>
        <w:rPr>
          <w:rFonts w:hint="eastAsia"/>
        </w:rPr>
        <w:t>很难再想出来一个更简单</w:t>
      </w:r>
      <w:r w:rsidR="00371307">
        <w:rPr>
          <w:rFonts w:hint="eastAsia"/>
        </w:rPr>
        <w:t>，同时又能保证一些基础咒语能在整个游玩过程中都能用得上</w:t>
      </w:r>
      <w:r>
        <w:rPr>
          <w:rFonts w:hint="eastAsia"/>
        </w:rPr>
        <w:t>的系统</w:t>
      </w:r>
      <w:r w:rsidR="00371307">
        <w:rPr>
          <w:rFonts w:hint="eastAsia"/>
        </w:rPr>
        <w:t>了。</w:t>
      </w:r>
    </w:p>
    <w:p w14:paraId="45BBDB36" w14:textId="38C5425B" w:rsidR="00371307" w:rsidRDefault="00371307" w:rsidP="00F348C6">
      <w:pPr>
        <w:pStyle w:val="-"/>
        <w:ind w:firstLine="420"/>
      </w:pPr>
      <w:r>
        <w:rPr>
          <w:rFonts w:hint="eastAsia"/>
        </w:rPr>
        <w:t>当然，也存在一些</w:t>
      </w:r>
      <w:r w:rsidR="004F3A77">
        <w:rPr>
          <w:rFonts w:hint="eastAsia"/>
        </w:rPr>
        <w:t>脱离</w:t>
      </w:r>
      <w:r>
        <w:rPr>
          <w:rFonts w:hint="eastAsia"/>
        </w:rPr>
        <w:t>时代的</w:t>
      </w:r>
      <w:r w:rsidR="004F3A77">
        <w:rPr>
          <w:rFonts w:hint="eastAsia"/>
        </w:rPr>
        <w:t>槽点</w:t>
      </w:r>
      <w:r>
        <w:rPr>
          <w:rFonts w:hint="eastAsia"/>
        </w:rPr>
        <w:t>，包括基于手册的反拷贝机制、加载时随机生成的纹理</w:t>
      </w:r>
      <w:r w:rsidR="009F3923">
        <w:rPr>
          <w:rFonts w:hint="eastAsia"/>
        </w:rPr>
        <w:t>、模棱两可的谜题、受处理器速度影响的玩法、以及使用</w:t>
      </w:r>
      <w:r w:rsidR="009F3923">
        <w:rPr>
          <w:rFonts w:hint="eastAsia"/>
        </w:rPr>
        <w:t xml:space="preserve"> </w:t>
      </w:r>
      <w:proofErr w:type="spellStart"/>
      <w:r w:rsidR="009F3923">
        <w:rPr>
          <w:rFonts w:hint="eastAsia"/>
        </w:rPr>
        <w:t>QuickBASIC</w:t>
      </w:r>
      <w:proofErr w:type="spellEnd"/>
      <w:r w:rsidR="009F3923">
        <w:rPr>
          <w:rStyle w:val="FootnoteReference"/>
        </w:rPr>
        <w:footnoteReference w:id="3"/>
      </w:r>
      <w:r w:rsidR="009F3923">
        <w:t xml:space="preserve"> </w:t>
      </w:r>
      <w:r w:rsidR="009F3923">
        <w:rPr>
          <w:rFonts w:hint="eastAsia"/>
        </w:rPr>
        <w:t>制作的音效和音乐（还有字体）。</w:t>
      </w:r>
    </w:p>
    <w:p w14:paraId="0FB3E15D" w14:textId="1C09B181" w:rsidR="00710D5F" w:rsidRPr="00E07734" w:rsidRDefault="0091670D" w:rsidP="00234699">
      <w:pPr>
        <w:pStyle w:val="-"/>
        <w:ind w:firstLine="420"/>
      </w:pPr>
      <w:r>
        <w:rPr>
          <w:rFonts w:hint="eastAsia"/>
        </w:rPr>
        <w:t>无论从我第一次买这个游戏到现在过了多长时间，我依然可以找到重玩《预言奇兵》的乐趣——这是对这款</w:t>
      </w:r>
      <w:r>
        <w:rPr>
          <w:rFonts w:hint="eastAsia"/>
        </w:rPr>
        <w:t xml:space="preserve"> </w:t>
      </w:r>
      <w:r>
        <w:t xml:space="preserve">1980 </w:t>
      </w:r>
      <w:r>
        <w:rPr>
          <w:rFonts w:hint="eastAsia"/>
        </w:rPr>
        <w:t>年代推出的动作</w:t>
      </w:r>
      <w:r>
        <w:rPr>
          <w:rFonts w:hint="eastAsia"/>
        </w:rPr>
        <w:t xml:space="preserve"> RPG</w:t>
      </w:r>
      <w:r>
        <w:t xml:space="preserve"> </w:t>
      </w:r>
      <w:r w:rsidR="00234699">
        <w:rPr>
          <w:rFonts w:hint="eastAsia"/>
        </w:rPr>
        <w:t>很高的评价了。</w:t>
      </w:r>
    </w:p>
    <w:sectPr w:rsidR="00710D5F" w:rsidRPr="00E07734" w:rsidSect="00A8527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003AF" w14:textId="77777777" w:rsidR="009A39A0" w:rsidRDefault="009A39A0" w:rsidP="00F841EF">
      <w:r>
        <w:separator/>
      </w:r>
    </w:p>
  </w:endnote>
  <w:endnote w:type="continuationSeparator" w:id="0">
    <w:p w14:paraId="6ABD1843" w14:textId="77777777" w:rsidR="009A39A0" w:rsidRDefault="009A39A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0C37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788F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04389" w14:textId="77777777" w:rsidR="009A39A0" w:rsidRDefault="009A39A0" w:rsidP="00F841EF">
      <w:r>
        <w:separator/>
      </w:r>
    </w:p>
  </w:footnote>
  <w:footnote w:type="continuationSeparator" w:id="0">
    <w:p w14:paraId="61C7436A" w14:textId="77777777" w:rsidR="009A39A0" w:rsidRDefault="009A39A0" w:rsidP="00F841EF">
      <w:r>
        <w:continuationSeparator/>
      </w:r>
    </w:p>
  </w:footnote>
  <w:footnote w:id="1">
    <w:p w14:paraId="118F38AE" w14:textId="731DBE55" w:rsidR="0067689C" w:rsidRPr="0067689C" w:rsidRDefault="0067689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译者注：子标题为原创翻译。</w:t>
      </w:r>
    </w:p>
  </w:footnote>
  <w:footnote w:id="2">
    <w:p w14:paraId="010A7250" w14:textId="1608AA14" w:rsidR="000B095D" w:rsidRPr="000B095D" w:rsidRDefault="000B095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游戏命名为《Prophecy I》是因为游戏的作者 Richard</w:t>
      </w:r>
      <w:r>
        <w:t xml:space="preserve"> </w:t>
      </w:r>
      <w:r>
        <w:rPr>
          <w:rFonts w:hint="eastAsia"/>
        </w:rPr>
        <w:t>Seaborne</w:t>
      </w:r>
      <w:r>
        <w:t xml:space="preserve"> </w:t>
      </w:r>
      <w:r>
        <w:rPr>
          <w:rFonts w:hint="eastAsia"/>
        </w:rPr>
        <w:t>计划要做一个系列。他没能从动视拿到经费，所以他跑去 EA</w:t>
      </w:r>
      <w:r>
        <w:t xml:space="preserve"> </w:t>
      </w:r>
      <w:r>
        <w:rPr>
          <w:rFonts w:hint="eastAsia"/>
        </w:rPr>
        <w:t>制作</w:t>
      </w:r>
      <w:r w:rsidR="00294EC0">
        <w:rPr>
          <w:rFonts w:hint="eastAsia"/>
        </w:rPr>
        <w:t>了</w:t>
      </w:r>
      <w:r>
        <w:rPr>
          <w:rFonts w:hint="eastAsia"/>
        </w:rPr>
        <w:t>《逃离地狱》（Escape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Hell，1</w:t>
      </w:r>
      <w:r>
        <w:t>990</w:t>
      </w:r>
      <w:r>
        <w:rPr>
          <w:rFonts w:hint="eastAsia"/>
        </w:rPr>
        <w:t>）</w:t>
      </w:r>
      <w:r w:rsidR="00294EC0">
        <w:rPr>
          <w:rFonts w:hint="eastAsia"/>
        </w:rPr>
        <w:t>。</w:t>
      </w:r>
    </w:p>
  </w:footnote>
  <w:footnote w:id="3">
    <w:p w14:paraId="246FA5C4" w14:textId="33BECF54" w:rsidR="009F3923" w:rsidRPr="009F3923" w:rsidRDefault="009F392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 w:rsidR="00D3225A">
        <w:rPr>
          <w:rFonts w:hint="eastAsia"/>
        </w:rPr>
        <w:t>由微软推出的 BASIC</w:t>
      </w:r>
      <w:r w:rsidR="00D3225A">
        <w:t xml:space="preserve"> </w:t>
      </w:r>
      <w:r w:rsidR="00D3225A">
        <w:rPr>
          <w:rFonts w:hint="eastAsia"/>
        </w:rPr>
        <w:t>编程语言的一个变种</w:t>
      </w:r>
      <w:r w:rsidR="0091670D">
        <w:rPr>
          <w:rFonts w:hint="eastAsia"/>
        </w:rPr>
        <w:t>，包括其</w:t>
      </w:r>
      <w:r w:rsidR="00D3225A">
        <w:rPr>
          <w:rFonts w:hint="eastAsia"/>
        </w:rPr>
        <w:t>集成开发环境</w:t>
      </w:r>
      <w:r w:rsidR="0091670D">
        <w:rPr>
          <w:rFonts w:hint="eastAsia"/>
        </w:rPr>
        <w:t>和编译器。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29B50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B533B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4F"/>
    <w:rsid w:val="00007178"/>
    <w:rsid w:val="00045DB7"/>
    <w:rsid w:val="00055882"/>
    <w:rsid w:val="00062CAA"/>
    <w:rsid w:val="00064042"/>
    <w:rsid w:val="00087AE0"/>
    <w:rsid w:val="000A6A0B"/>
    <w:rsid w:val="000B095D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34699"/>
    <w:rsid w:val="002425D0"/>
    <w:rsid w:val="002466B9"/>
    <w:rsid w:val="002602A7"/>
    <w:rsid w:val="0026784B"/>
    <w:rsid w:val="00270C80"/>
    <w:rsid w:val="00273981"/>
    <w:rsid w:val="00276BA3"/>
    <w:rsid w:val="00285E6A"/>
    <w:rsid w:val="00294EC0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1307"/>
    <w:rsid w:val="00373773"/>
    <w:rsid w:val="003845EC"/>
    <w:rsid w:val="00385064"/>
    <w:rsid w:val="00385C4B"/>
    <w:rsid w:val="003D1B06"/>
    <w:rsid w:val="003E13C6"/>
    <w:rsid w:val="003F442C"/>
    <w:rsid w:val="003F7E6F"/>
    <w:rsid w:val="00412ACB"/>
    <w:rsid w:val="00427A03"/>
    <w:rsid w:val="004367FE"/>
    <w:rsid w:val="00445F1D"/>
    <w:rsid w:val="00473DBD"/>
    <w:rsid w:val="00493887"/>
    <w:rsid w:val="004A35A2"/>
    <w:rsid w:val="004B4D18"/>
    <w:rsid w:val="004B7AB8"/>
    <w:rsid w:val="004C323F"/>
    <w:rsid w:val="004C691F"/>
    <w:rsid w:val="004E0BB8"/>
    <w:rsid w:val="004F3A77"/>
    <w:rsid w:val="004F5255"/>
    <w:rsid w:val="005062C4"/>
    <w:rsid w:val="00527D19"/>
    <w:rsid w:val="00532598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7689C"/>
    <w:rsid w:val="00694FCF"/>
    <w:rsid w:val="006B2C72"/>
    <w:rsid w:val="006B3758"/>
    <w:rsid w:val="006C57B9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D71D1"/>
    <w:rsid w:val="00804F76"/>
    <w:rsid w:val="00806138"/>
    <w:rsid w:val="00807FBD"/>
    <w:rsid w:val="00831B40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1670D"/>
    <w:rsid w:val="0092047D"/>
    <w:rsid w:val="0092507E"/>
    <w:rsid w:val="00937B95"/>
    <w:rsid w:val="00960341"/>
    <w:rsid w:val="0097206B"/>
    <w:rsid w:val="009851AC"/>
    <w:rsid w:val="00986ADD"/>
    <w:rsid w:val="009A39A0"/>
    <w:rsid w:val="009B5ACC"/>
    <w:rsid w:val="009C45E4"/>
    <w:rsid w:val="009D21CC"/>
    <w:rsid w:val="009F3923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E35EE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36086"/>
    <w:rsid w:val="00C61659"/>
    <w:rsid w:val="00C7080D"/>
    <w:rsid w:val="00CE2F7E"/>
    <w:rsid w:val="00D02128"/>
    <w:rsid w:val="00D03448"/>
    <w:rsid w:val="00D2473E"/>
    <w:rsid w:val="00D3225A"/>
    <w:rsid w:val="00D40B17"/>
    <w:rsid w:val="00D43879"/>
    <w:rsid w:val="00D47D43"/>
    <w:rsid w:val="00D62021"/>
    <w:rsid w:val="00D841D2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4714F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F27EC2"/>
    <w:rsid w:val="00F30A58"/>
    <w:rsid w:val="00F348C6"/>
    <w:rsid w:val="00F46451"/>
    <w:rsid w:val="00F4686B"/>
    <w:rsid w:val="00F505B5"/>
    <w:rsid w:val="00F734E7"/>
    <w:rsid w:val="00F75076"/>
    <w:rsid w:val="00F76574"/>
    <w:rsid w:val="00F800C8"/>
    <w:rsid w:val="00F8075D"/>
    <w:rsid w:val="00F841EF"/>
    <w:rsid w:val="00F96429"/>
    <w:rsid w:val="00FA259E"/>
    <w:rsid w:val="00FA5B2F"/>
    <w:rsid w:val="00FD78FB"/>
    <w:rsid w:val="00FF08B9"/>
    <w:rsid w:val="00FF340E"/>
    <w:rsid w:val="00FF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FA992"/>
  <w15:chartTrackingRefBased/>
  <w15:docId w15:val="{E1CE6ADC-EAFD-4C2F-B649-50283D83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review模版20210412.dotx</Template>
  <TotalTime>57</TotalTime>
  <Pages>2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8</cp:revision>
  <dcterms:created xsi:type="dcterms:W3CDTF">2021-04-15T06:39:00Z</dcterms:created>
  <dcterms:modified xsi:type="dcterms:W3CDTF">2021-04-16T22:34:00Z</dcterms:modified>
</cp:coreProperties>
</file>