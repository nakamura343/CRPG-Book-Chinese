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EC5B7" w14:textId="4F9EF925" w:rsidR="0016522A" w:rsidRPr="00F734E7" w:rsidRDefault="000C1A81" w:rsidP="00DB684D">
      <w:pPr>
        <w:pStyle w:val="3"/>
      </w:pPr>
      <w:r>
        <w:rPr>
          <w:rFonts w:hint="eastAsia"/>
          <w:noProof/>
        </w:rPr>
        <mc:AlternateContent>
          <mc:Choice Requires="wpg">
            <w:drawing>
              <wp:anchor distT="0" distB="0" distL="114300" distR="114300" simplePos="0" relativeHeight="251660288" behindDoc="0" locked="0" layoutInCell="1" allowOverlap="1" wp14:anchorId="6E115DBD" wp14:editId="54091239">
                <wp:simplePos x="0" y="0"/>
                <wp:positionH relativeFrom="margin">
                  <wp:align>right</wp:align>
                </wp:positionH>
                <wp:positionV relativeFrom="paragraph">
                  <wp:posOffset>563825</wp:posOffset>
                </wp:positionV>
                <wp:extent cx="6185535" cy="3408680"/>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6185535" cy="3408680"/>
                          <a:chOff x="0" y="1033"/>
                          <a:chExt cx="6185535" cy="3408680"/>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1033"/>
                            <a:ext cx="6185535" cy="2676364"/>
                          </a:xfrm>
                          <a:prstGeom prst="rect">
                            <a:avLst/>
                          </a:prstGeom>
                        </pic:spPr>
                      </pic:pic>
                      <wps:wsp>
                        <wps:cNvPr id="3" name="文本框 3"/>
                        <wps:cNvSpPr txBox="1"/>
                        <wps:spPr>
                          <a:xfrm>
                            <a:off x="0" y="2687083"/>
                            <a:ext cx="6185535" cy="722630"/>
                          </a:xfrm>
                          <a:prstGeom prst="rect">
                            <a:avLst/>
                          </a:prstGeom>
                          <a:solidFill>
                            <a:prstClr val="white"/>
                          </a:solidFill>
                          <a:ln>
                            <a:noFill/>
                          </a:ln>
                        </wps:spPr>
                        <wps:txbx>
                          <w:txbxContent>
                            <w:p w14:paraId="72EA9ED8" w14:textId="77777777" w:rsidR="00835129" w:rsidRDefault="00835129" w:rsidP="00F96429">
                              <w:pPr>
                                <w:jc w:val="center"/>
                              </w:pPr>
                              <w:r>
                                <w:t>Origin Systems, 1985 Amiga, C64, Apple II, MS-DOS and Atari ST</w:t>
                              </w:r>
                            </w:p>
                            <w:p w14:paraId="1995252D" w14:textId="07BCE46F" w:rsidR="000C1A81" w:rsidRDefault="00F96429" w:rsidP="008978D8">
                              <w:pPr>
                                <w:jc w:val="center"/>
                                <w:rPr>
                                  <w:rFonts w:hint="eastAsia"/>
                                </w:rPr>
                              </w:pPr>
                              <w:r>
                                <w:rPr>
                                  <w:rFonts w:hint="eastAsia"/>
                                </w:rPr>
                                <w:t>*</w:t>
                              </w:r>
                              <w:r w:rsidR="00835129">
                                <w:rPr>
                                  <w:rFonts w:hint="eastAsia"/>
                                </w:rPr>
                                <w:t>粉丝制作了</w:t>
                              </w:r>
                              <w:r w:rsidR="00835129">
                                <w:t xml:space="preserve"> DOS </w:t>
                              </w:r>
                              <w:r w:rsidR="00835129">
                                <w:rPr>
                                  <w:rFonts w:hint="eastAsia"/>
                                </w:rPr>
                                <w:t>版本的同人升级版。</w:t>
                              </w:r>
                              <w:hyperlink r:id="rId9" w:history="1">
                                <w:r w:rsidR="004749FE" w:rsidRPr="004749FE">
                                  <w:rPr>
                                    <w:rStyle w:val="aa"/>
                                    <w:rFonts w:hint="eastAsia"/>
                                  </w:rPr>
                                  <w:t>此版本</w:t>
                                </w:r>
                              </w:hyperlink>
                              <w:r w:rsidR="004749FE">
                                <w:rPr>
                                  <w:rFonts w:hint="eastAsia"/>
                                </w:rPr>
                                <w:t xml:space="preserve">修复了一些 </w:t>
                              </w:r>
                              <w:r w:rsidR="004749FE">
                                <w:t>bug</w:t>
                              </w:r>
                              <w:r w:rsidR="004749FE">
                                <w:rPr>
                                  <w:rFonts w:hint="eastAsia"/>
                                </w:rPr>
                                <w:t xml:space="preserve">s，优化了游戏画面，界面 </w:t>
                              </w:r>
                              <w:r w:rsidR="004749FE">
                                <w:t xml:space="preserve">UI </w:t>
                              </w:r>
                              <w:r w:rsidR="004749FE">
                                <w:rPr>
                                  <w:rFonts w:hint="eastAsia"/>
                                </w:rPr>
                                <w:t>以及音乐。</w:t>
                              </w:r>
                              <w:r w:rsidR="008978D8">
                                <w:rPr>
                                  <w:rFonts w:hint="eastAsia"/>
                                </w:rPr>
                                <w:t xml:space="preserve"> </w:t>
                              </w:r>
                              <w:r w:rsidR="008978D8">
                                <w:t xml:space="preserve">        </w:t>
                              </w:r>
                            </w:p>
                            <w:p w14:paraId="7E3A3884" w14:textId="5111A61B" w:rsidR="008978D8" w:rsidRPr="000C1A81" w:rsidRDefault="008978D8" w:rsidP="008978D8">
                              <w:pPr>
                                <w:jc w:val="center"/>
                                <w:rPr>
                                  <w:rFonts w:hint="eastAsia"/>
                                </w:rPr>
                              </w:pPr>
                              <w:r>
                                <w:rPr>
                                  <w:rFonts w:hint="eastAsia"/>
                                </w:rPr>
                                <w:t>*粉丝克里斯·霍普金斯制作的</w:t>
                              </w:r>
                              <w:hyperlink r:id="rId10" w:history="1">
                                <w:r w:rsidRPr="008978D8">
                                  <w:rPr>
                                    <w:rStyle w:val="aa"/>
                                    <w:rFonts w:hint="eastAsia"/>
                                  </w:rPr>
                                  <w:t xml:space="preserve">《创世纪 </w:t>
                                </w:r>
                                <w:r w:rsidRPr="008978D8">
                                  <w:rPr>
                                    <w:rStyle w:val="aa"/>
                                  </w:rPr>
                                  <w:t xml:space="preserve">4 </w:t>
                                </w:r>
                                <w:r w:rsidRPr="008978D8">
                                  <w:rPr>
                                    <w:rStyle w:val="aa"/>
                                    <w:rFonts w:hint="eastAsia"/>
                                  </w:rPr>
                                  <w:t>第二段：兄弟，我的圣者呢？》</w:t>
                                </w:r>
                              </w:hyperlink>
                              <w:r>
                                <w:rPr>
                                  <w:rFonts w:hint="eastAsia"/>
                                </w:rPr>
                                <w:t xml:space="preserve">是对创世纪系列的模仿。故事发生在《创世纪 </w:t>
                              </w:r>
                              <w:r>
                                <w:t>4</w:t>
                              </w:r>
                              <w:r>
                                <w:rPr>
                                  <w:rFonts w:hint="eastAsia"/>
                                </w:rPr>
                                <w:t xml:space="preserve">》和《创世纪 </w:t>
                              </w:r>
                              <w:r>
                                <w:t>5</w:t>
                              </w:r>
                              <w:r>
                                <w:rPr>
                                  <w:rFonts w:hint="eastAsia"/>
                                </w:rPr>
                                <w:t>》之间。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115DBD" id="组合 4" o:spid="_x0000_s1026" style="position:absolute;left:0;text-align:left;margin-left:435.85pt;margin-top:44.4pt;width:487.05pt;height:268.4pt;z-index:251660288;mso-position-horizontal:right;mso-position-horizontal-relative:margin;mso-width-relative:margin;mso-height-relative:margin" coordorigin=",10" coordsize="61855,3408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10;width:61855;height:26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">
                  <v:imagedata r:id="rId11" o:title=""/>
                </v:shape>
                <v:shapetype id="_x0000_t202" coordsize="21600,21600" o:spt="202" path="m,l,21600r21600,l21600,xe">
                  <v:stroke joinstyle="miter"/>
                  <v:path gradientshapeok="t" o:connecttype="rect"/>
                </v:shapetype>
                <v:shape id="文本框 3" o:spid="_x0000_s1028" type="#_x0000_t202" style="position:absolute;top:26870;width:61855;height:7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72EA9ED8" w14:textId="77777777" w:rsidR="00835129" w:rsidRDefault="00835129" w:rsidP="00F96429">
                        <w:pPr>
                          <w:jc w:val="center"/>
                        </w:pPr>
                        <w:r>
                          <w:t>Origin Systems, 1985 Amiga, C64, Apple II, MS-DOS and Atari ST</w:t>
                        </w:r>
                      </w:p>
                      <w:p w14:paraId="1995252D" w14:textId="07BCE46F" w:rsidR="000C1A81" w:rsidRDefault="00F96429" w:rsidP="008978D8">
                        <w:pPr>
                          <w:jc w:val="center"/>
                          <w:rPr>
                            <w:rFonts w:hint="eastAsia"/>
                          </w:rPr>
                        </w:pPr>
                        <w:r>
                          <w:rPr>
                            <w:rFonts w:hint="eastAsia"/>
                          </w:rPr>
                          <w:t>*</w:t>
                        </w:r>
                        <w:r w:rsidR="00835129">
                          <w:rPr>
                            <w:rFonts w:hint="eastAsia"/>
                          </w:rPr>
                          <w:t>粉丝制作了</w:t>
                        </w:r>
                        <w:r w:rsidR="00835129">
                          <w:t xml:space="preserve"> DOS </w:t>
                        </w:r>
                        <w:r w:rsidR="00835129">
                          <w:rPr>
                            <w:rFonts w:hint="eastAsia"/>
                          </w:rPr>
                          <w:t>版本的同人升级版。</w:t>
                        </w:r>
                        <w:hyperlink r:id="rId12" w:history="1">
                          <w:r w:rsidR="004749FE" w:rsidRPr="004749FE">
                            <w:rPr>
                              <w:rStyle w:val="aa"/>
                              <w:rFonts w:hint="eastAsia"/>
                            </w:rPr>
                            <w:t>此版本</w:t>
                          </w:r>
                        </w:hyperlink>
                        <w:r w:rsidR="004749FE">
                          <w:rPr>
                            <w:rFonts w:hint="eastAsia"/>
                          </w:rPr>
                          <w:t xml:space="preserve">修复了一些 </w:t>
                        </w:r>
                        <w:r w:rsidR="004749FE">
                          <w:t>bug</w:t>
                        </w:r>
                        <w:r w:rsidR="004749FE">
                          <w:rPr>
                            <w:rFonts w:hint="eastAsia"/>
                          </w:rPr>
                          <w:t xml:space="preserve">s，优化了游戏画面，界面 </w:t>
                        </w:r>
                        <w:r w:rsidR="004749FE">
                          <w:t xml:space="preserve">UI </w:t>
                        </w:r>
                        <w:r w:rsidR="004749FE">
                          <w:rPr>
                            <w:rFonts w:hint="eastAsia"/>
                          </w:rPr>
                          <w:t>以及音乐。</w:t>
                        </w:r>
                        <w:r w:rsidR="008978D8">
                          <w:rPr>
                            <w:rFonts w:hint="eastAsia"/>
                          </w:rPr>
                          <w:t xml:space="preserve"> </w:t>
                        </w:r>
                        <w:r w:rsidR="008978D8">
                          <w:t xml:space="preserve">        </w:t>
                        </w:r>
                      </w:p>
                      <w:p w14:paraId="7E3A3884" w14:textId="5111A61B" w:rsidR="008978D8" w:rsidRPr="000C1A81" w:rsidRDefault="008978D8" w:rsidP="008978D8">
                        <w:pPr>
                          <w:jc w:val="center"/>
                          <w:rPr>
                            <w:rFonts w:hint="eastAsia"/>
                          </w:rPr>
                        </w:pPr>
                        <w:r>
                          <w:rPr>
                            <w:rFonts w:hint="eastAsia"/>
                          </w:rPr>
                          <w:t>*粉丝克里斯·霍普金斯制作的</w:t>
                        </w:r>
                        <w:hyperlink r:id="rId13" w:history="1">
                          <w:r w:rsidRPr="008978D8">
                            <w:rPr>
                              <w:rStyle w:val="aa"/>
                              <w:rFonts w:hint="eastAsia"/>
                            </w:rPr>
                            <w:t xml:space="preserve">《创世纪 </w:t>
                          </w:r>
                          <w:r w:rsidRPr="008978D8">
                            <w:rPr>
                              <w:rStyle w:val="aa"/>
                            </w:rPr>
                            <w:t xml:space="preserve">4 </w:t>
                          </w:r>
                          <w:r w:rsidRPr="008978D8">
                            <w:rPr>
                              <w:rStyle w:val="aa"/>
                              <w:rFonts w:hint="eastAsia"/>
                            </w:rPr>
                            <w:t>第二段：兄弟，我的圣者呢？》</w:t>
                          </w:r>
                        </w:hyperlink>
                        <w:r>
                          <w:rPr>
                            <w:rFonts w:hint="eastAsia"/>
                          </w:rPr>
                          <w:t xml:space="preserve">是对创世纪系列的模仿。故事发生在《创世纪 </w:t>
                        </w:r>
                        <w:r>
                          <w:t>4</w:t>
                        </w:r>
                        <w:r>
                          <w:rPr>
                            <w:rFonts w:hint="eastAsia"/>
                          </w:rPr>
                          <w:t xml:space="preserve">》和《创世纪 </w:t>
                        </w:r>
                        <w:r>
                          <w:t>5</w:t>
                        </w:r>
                        <w:r>
                          <w:rPr>
                            <w:rFonts w:hint="eastAsia"/>
                          </w:rPr>
                          <w:t>》之间。</w:t>
                        </w:r>
                      </w:p>
                    </w:txbxContent>
                  </v:textbox>
                </v:shape>
                <w10:wrap type="topAndBottom" anchorx="margin"/>
              </v:group>
            </w:pict>
          </mc:Fallback>
        </mc:AlternateContent>
      </w:r>
      <w:r w:rsidR="00DB684D">
        <w:rPr>
          <w:rFonts w:hint="eastAsia"/>
        </w:rPr>
        <w:t>《</w:t>
      </w:r>
      <w:r w:rsidR="00835129" w:rsidRPr="00835129">
        <w:rPr>
          <w:rFonts w:hint="eastAsia"/>
        </w:rPr>
        <w:t>创世纪</w:t>
      </w:r>
      <w:r w:rsidR="00835129" w:rsidRPr="00835129">
        <w:rPr>
          <w:rFonts w:hint="eastAsia"/>
        </w:rPr>
        <w:t xml:space="preserve"> 4</w:t>
      </w:r>
      <w:r w:rsidR="00835129" w:rsidRPr="00835129">
        <w:rPr>
          <w:rFonts w:hint="eastAsia"/>
        </w:rPr>
        <w:t>：圣者的传奇</w:t>
      </w:r>
      <w:r w:rsidR="00DB684D">
        <w:rPr>
          <w:rFonts w:hint="eastAsia"/>
        </w:rPr>
        <w:t>》（</w:t>
      </w:r>
      <w:r w:rsidR="00835129">
        <w:t>Ultima IV: Quest of the Avatar</w:t>
      </w:r>
      <w:r w:rsidR="00DB684D">
        <w:rPr>
          <w:rFonts w:hint="eastAsia"/>
        </w:rPr>
        <w:t>）</w:t>
      </w:r>
    </w:p>
    <w:p w14:paraId="3BC3EB67" w14:textId="233909F7" w:rsidR="0016522A" w:rsidRDefault="008F2B87" w:rsidP="00F734E7">
      <w:r w:rsidRPr="008F2B87">
        <w:rPr>
          <w:rFonts w:hint="eastAsia"/>
        </w:rPr>
        <w:t>作者：</w:t>
      </w:r>
      <w:r w:rsidR="004749FE">
        <w:t>SC</w:t>
      </w:r>
    </w:p>
    <w:p w14:paraId="662A93E0" w14:textId="3DAAC3C1" w:rsidR="0016522A" w:rsidRPr="008F2B87" w:rsidRDefault="0016522A" w:rsidP="008F2B87">
      <w:pPr>
        <w:jc w:val="left"/>
      </w:pPr>
      <w:r w:rsidRPr="008F2B87">
        <w:rPr>
          <w:rFonts w:hint="eastAsia"/>
        </w:rPr>
        <w:t>翻译：</w:t>
      </w:r>
      <w:proofErr w:type="spellStart"/>
      <w:r w:rsidR="004749FE">
        <w:t>LightningChris</w:t>
      </w:r>
      <w:proofErr w:type="spellEnd"/>
    </w:p>
    <w:p w14:paraId="0A77E0D4" w14:textId="77777777" w:rsidR="0016522A" w:rsidRDefault="0092507E" w:rsidP="00F734E7">
      <w:r>
        <w:rPr>
          <w:noProof/>
        </w:rPr>
        <mc:AlternateContent>
          <mc:Choice Requires="wps">
            <w:drawing>
              <wp:anchor distT="45720" distB="45720" distL="114300" distR="114300" simplePos="0" relativeHeight="251662336" behindDoc="0" locked="0" layoutInCell="1" allowOverlap="1" wp14:anchorId="36F35525" wp14:editId="30164635">
                <wp:simplePos x="0" y="0"/>
                <wp:positionH relativeFrom="margin">
                  <wp:align>right</wp:align>
                </wp:positionH>
                <wp:positionV relativeFrom="paragraph">
                  <wp:posOffset>249362</wp:posOffset>
                </wp:positionV>
                <wp:extent cx="6169660" cy="1404620"/>
                <wp:effectExtent l="0" t="0" r="2540" b="571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22845DC8" w14:textId="455AF3BF" w:rsidR="00B64617" w:rsidRDefault="0092507E">
                            <w:pPr>
                              <w:rPr>
                                <w:rFonts w:ascii="Times New Roman" w:eastAsia="楷体" w:hAnsi="Times New Roman"/>
                              </w:rPr>
                            </w:pPr>
                            <w:r w:rsidRPr="00E81749">
                              <w:rPr>
                                <w:rFonts w:ascii="Times New Roman" w:eastAsia="楷体" w:hAnsi="Times New Roman" w:hint="eastAsia"/>
                              </w:rPr>
                              <w:t>“</w:t>
                            </w:r>
                            <w:r w:rsidR="004749FE">
                              <w:rPr>
                                <w:rFonts w:ascii="Times New Roman" w:eastAsia="楷体" w:hAnsi="Times New Roman" w:hint="eastAsia"/>
                              </w:rPr>
                              <w:t>重点不在于你是否有足够大的力量或是足够强的火力去通关，重点应该是：你学到了什么？从游戏的开始到最后</w:t>
                            </w:r>
                            <w:r w:rsidR="00B43770">
                              <w:rPr>
                                <w:rFonts w:ascii="Times New Roman" w:eastAsia="楷体" w:hAnsi="Times New Roman" w:hint="eastAsia"/>
                              </w:rPr>
                              <w:t>你学到了什么东西使你成为了解决这些问题的合适人选？</w:t>
                            </w:r>
                            <w:r w:rsidRPr="00E81749">
                              <w:rPr>
                                <w:rFonts w:ascii="Times New Roman" w:eastAsia="楷体" w:hAnsi="Times New Roman" w:hint="eastAsia"/>
                              </w:rPr>
                              <w:t>”</w:t>
                            </w:r>
                          </w:p>
                          <w:p w14:paraId="4B0E8AF0" w14:textId="77777777" w:rsidR="003F7E6F" w:rsidRPr="00B43770" w:rsidRDefault="003F7E6F">
                            <w:pPr>
                              <w:rPr>
                                <w:rFonts w:ascii="Times New Roman" w:eastAsia="楷体" w:hAnsi="Times New Roman"/>
                              </w:rPr>
                            </w:pPr>
                          </w:p>
                          <w:p w14:paraId="07F4E565" w14:textId="740E2808"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hyperlink r:id="rId14" w:history="1">
                              <w:r w:rsidR="00B43770" w:rsidRPr="00B43770">
                                <w:rPr>
                                  <w:rStyle w:val="aa"/>
                                </w:rPr>
                                <w:t>Richard Garriott</w:t>
                              </w:r>
                            </w:hyperlink>
                          </w:p>
                          <w:p w14:paraId="7BBD4044" w14:textId="65555FDA" w:rsidR="00F96429" w:rsidRPr="00E81749" w:rsidRDefault="002169D6" w:rsidP="00B43770">
                            <w:pPr>
                              <w:jc w:val="right"/>
                              <w:rPr>
                                <w:rFonts w:ascii="Times New Roman" w:eastAsia="楷体" w:hAnsi="Times New Roman"/>
                              </w:rPr>
                            </w:pPr>
                            <w:r w:rsidRPr="00E81749">
                              <w:rPr>
                                <w:rFonts w:ascii="Times New Roman" w:eastAsia="楷体" w:hAnsi="Times New Roman" w:hint="eastAsia"/>
                              </w:rPr>
                              <w:t>《</w:t>
                            </w:r>
                            <w:r w:rsidR="00B43770">
                              <w:rPr>
                                <w:rFonts w:ascii="Times New Roman" w:eastAsia="楷体" w:hAnsi="Times New Roman" w:hint="eastAsia"/>
                              </w:rPr>
                              <w:t>创世纪</w:t>
                            </w:r>
                            <w:r w:rsidR="00B43770">
                              <w:rPr>
                                <w:rFonts w:ascii="Times New Roman" w:eastAsia="楷体" w:hAnsi="Times New Roman" w:hint="eastAsia"/>
                              </w:rPr>
                              <w:t xml:space="preserve"> </w:t>
                            </w:r>
                            <w:r w:rsidR="00B43770">
                              <w:rPr>
                                <w:rFonts w:ascii="Times New Roman" w:eastAsia="楷体" w:hAnsi="Times New Roman"/>
                              </w:rPr>
                              <w:t>4</w:t>
                            </w:r>
                            <w:r w:rsidRPr="00E81749">
                              <w:rPr>
                                <w:rFonts w:ascii="Times New Roman" w:eastAsia="楷体" w:hAnsi="Times New Roman" w:hint="eastAsia"/>
                              </w:rPr>
                              <w:t>》</w:t>
                            </w:r>
                            <w:r w:rsidR="00B43770">
                              <w:rPr>
                                <w:rFonts w:ascii="Times New Roman" w:eastAsia="楷体" w:hAnsi="Times New Roman" w:hint="eastAsia"/>
                              </w:rPr>
                              <w:t>创作者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35525" id="文本框 2" o:spid="_x0000_s1029" type="#_x0000_t202" style="position:absolute;left:0;text-align:left;margin-left:434.6pt;margin-top:19.65pt;width:485.8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" stroked="f">
                <v:textbox style="mso-fit-shape-to-text:t">
                  <w:txbxContent>
                    <w:p w14:paraId="22845DC8" w14:textId="455AF3BF" w:rsidR="00B64617" w:rsidRDefault="0092507E">
                      <w:pPr>
                        <w:rPr>
                          <w:rFonts w:ascii="Times New Roman" w:eastAsia="楷体" w:hAnsi="Times New Roman"/>
                        </w:rPr>
                      </w:pPr>
                      <w:r w:rsidRPr="00E81749">
                        <w:rPr>
                          <w:rFonts w:ascii="Times New Roman" w:eastAsia="楷体" w:hAnsi="Times New Roman" w:hint="eastAsia"/>
                        </w:rPr>
                        <w:t>“</w:t>
                      </w:r>
                      <w:r w:rsidR="004749FE">
                        <w:rPr>
                          <w:rFonts w:ascii="Times New Roman" w:eastAsia="楷体" w:hAnsi="Times New Roman" w:hint="eastAsia"/>
                        </w:rPr>
                        <w:t>重点不在于你是否有足够大的力量或是足够强的火力去通关，重点应该是：你学到了什么？从游戏的开始到最后</w:t>
                      </w:r>
                      <w:r w:rsidR="00B43770">
                        <w:rPr>
                          <w:rFonts w:ascii="Times New Roman" w:eastAsia="楷体" w:hAnsi="Times New Roman" w:hint="eastAsia"/>
                        </w:rPr>
                        <w:t>你学到了什么东西使你成为了解决这些问题的合适人选？</w:t>
                      </w:r>
                      <w:r w:rsidRPr="00E81749">
                        <w:rPr>
                          <w:rFonts w:ascii="Times New Roman" w:eastAsia="楷体" w:hAnsi="Times New Roman" w:hint="eastAsia"/>
                        </w:rPr>
                        <w:t>”</w:t>
                      </w:r>
                    </w:p>
                    <w:p w14:paraId="4B0E8AF0" w14:textId="77777777" w:rsidR="003F7E6F" w:rsidRPr="00B43770" w:rsidRDefault="003F7E6F">
                      <w:pPr>
                        <w:rPr>
                          <w:rFonts w:ascii="Times New Roman" w:eastAsia="楷体" w:hAnsi="Times New Roman"/>
                        </w:rPr>
                      </w:pPr>
                    </w:p>
                    <w:p w14:paraId="07F4E565" w14:textId="740E2808"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hyperlink r:id="rId15" w:history="1">
                        <w:r w:rsidR="00B43770" w:rsidRPr="00B43770">
                          <w:rPr>
                            <w:rStyle w:val="aa"/>
                          </w:rPr>
                          <w:t>Richard Garriott</w:t>
                        </w:r>
                      </w:hyperlink>
                    </w:p>
                    <w:p w14:paraId="7BBD4044" w14:textId="65555FDA" w:rsidR="00F96429" w:rsidRPr="00E81749" w:rsidRDefault="002169D6" w:rsidP="00B43770">
                      <w:pPr>
                        <w:jc w:val="right"/>
                        <w:rPr>
                          <w:rFonts w:ascii="Times New Roman" w:eastAsia="楷体" w:hAnsi="Times New Roman"/>
                        </w:rPr>
                      </w:pPr>
                      <w:r w:rsidRPr="00E81749">
                        <w:rPr>
                          <w:rFonts w:ascii="Times New Roman" w:eastAsia="楷体" w:hAnsi="Times New Roman" w:hint="eastAsia"/>
                        </w:rPr>
                        <w:t>《</w:t>
                      </w:r>
                      <w:r w:rsidR="00B43770">
                        <w:rPr>
                          <w:rFonts w:ascii="Times New Roman" w:eastAsia="楷体" w:hAnsi="Times New Roman" w:hint="eastAsia"/>
                        </w:rPr>
                        <w:t>创世纪</w:t>
                      </w:r>
                      <w:r w:rsidR="00B43770">
                        <w:rPr>
                          <w:rFonts w:ascii="Times New Roman" w:eastAsia="楷体" w:hAnsi="Times New Roman" w:hint="eastAsia"/>
                        </w:rPr>
                        <w:t xml:space="preserve"> </w:t>
                      </w:r>
                      <w:r w:rsidR="00B43770">
                        <w:rPr>
                          <w:rFonts w:ascii="Times New Roman" w:eastAsia="楷体" w:hAnsi="Times New Roman"/>
                        </w:rPr>
                        <w:t>4</w:t>
                      </w:r>
                      <w:r w:rsidRPr="00E81749">
                        <w:rPr>
                          <w:rFonts w:ascii="Times New Roman" w:eastAsia="楷体" w:hAnsi="Times New Roman" w:hint="eastAsia"/>
                        </w:rPr>
                        <w:t>》</w:t>
                      </w:r>
                      <w:r w:rsidR="00B43770">
                        <w:rPr>
                          <w:rFonts w:ascii="Times New Roman" w:eastAsia="楷体" w:hAnsi="Times New Roman" w:hint="eastAsia"/>
                        </w:rPr>
                        <w:t>创作者</w:t>
                      </w:r>
                    </w:p>
                  </w:txbxContent>
                </v:textbox>
                <w10:wrap type="topAndBottom" anchorx="margin"/>
              </v:shape>
            </w:pict>
          </mc:Fallback>
        </mc:AlternateContent>
      </w:r>
      <w:r w:rsidR="00DE41EF">
        <w:rPr>
          <w:noProof/>
        </w:rPr>
        <w:pict w14:anchorId="619029F5">
          <v:rect id="_x0000_i1025" alt="" style="width:335.55pt;height:.05pt;mso-width-percent:0;mso-height-percent:0;mso-width-percent:0;mso-height-percent:0" o:hrpct="808" o:hrstd="t" o:hrnoshade="t" o:hr="t" fillcolor="#cfcdcd [2894]" stroked="f"/>
        </w:pict>
      </w:r>
    </w:p>
    <w:p w14:paraId="33F8E06F" w14:textId="77777777" w:rsidR="0016522A" w:rsidRDefault="0016522A" w:rsidP="00F734E7">
      <w:pPr>
        <w:sectPr w:rsidR="0016522A" w:rsidSect="00F800C8">
          <w:headerReference w:type="default" r:id="rId16"/>
          <w:footerReference w:type="default" r:id="rId17"/>
          <w:pgSz w:w="11906" w:h="16838"/>
          <w:pgMar w:top="1440" w:right="1080" w:bottom="1440" w:left="1080" w:header="567" w:footer="567" w:gutter="0"/>
          <w:cols w:space="425"/>
          <w:docGrid w:type="lines" w:linePitch="312"/>
          <w15:footnoteColumns w:val="1"/>
        </w:sectPr>
      </w:pPr>
    </w:p>
    <w:p w14:paraId="6DC6DDBC" w14:textId="6809BA37" w:rsidR="00F348C6" w:rsidRDefault="0067480B" w:rsidP="00F348C6">
      <w:pPr>
        <w:pStyle w:val="-"/>
        <w:ind w:firstLine="420"/>
      </w:pPr>
      <w:r>
        <w:rPr>
          <w:rFonts w:hint="eastAsia"/>
        </w:rPr>
        <w:t>这是个挺老的游戏了，最初只是给</w:t>
      </w:r>
      <w:r>
        <w:t xml:space="preserve"> 8-bit 64K </w:t>
      </w:r>
      <w:r>
        <w:rPr>
          <w:rFonts w:hint="eastAsia"/>
        </w:rPr>
        <w:t>显存的系统以及</w:t>
      </w:r>
      <w:r>
        <w:rPr>
          <w:rFonts w:hint="eastAsia"/>
        </w:rPr>
        <w:t xml:space="preserve"> </w:t>
      </w:r>
      <w:r>
        <w:t xml:space="preserve">1 </w:t>
      </w:r>
      <w:r>
        <w:rPr>
          <w:rFonts w:hint="eastAsia"/>
        </w:rPr>
        <w:t>兆赫的</w:t>
      </w:r>
      <w:r>
        <w:rPr>
          <w:rFonts w:hint="eastAsia"/>
        </w:rPr>
        <w:t xml:space="preserve"> CPU</w:t>
      </w:r>
      <w:r>
        <w:t xml:space="preserve"> </w:t>
      </w:r>
      <w:r>
        <w:rPr>
          <w:rFonts w:hint="eastAsia"/>
        </w:rPr>
        <w:t>所设计的。尽管如此，《创世纪</w:t>
      </w:r>
      <w:r>
        <w:rPr>
          <w:rFonts w:hint="eastAsia"/>
        </w:rPr>
        <w:t xml:space="preserve"> </w:t>
      </w:r>
      <w:r>
        <w:t>4</w:t>
      </w:r>
      <w:r>
        <w:rPr>
          <w:rFonts w:hint="eastAsia"/>
        </w:rPr>
        <w:t>：圣者的传奇》</w:t>
      </w:r>
      <w:r w:rsidRPr="0067480B">
        <w:rPr>
          <w:rFonts w:hint="eastAsia"/>
        </w:rPr>
        <w:t>（</w:t>
      </w:r>
      <w:r w:rsidRPr="0067480B">
        <w:t>Ultima IV: Quest of the Avatar</w:t>
      </w:r>
      <w:r w:rsidR="007B3820">
        <w:rPr>
          <w:rFonts w:hint="eastAsia"/>
        </w:rPr>
        <w:t>，</w:t>
      </w:r>
      <w:r>
        <w:rPr>
          <w:rFonts w:hint="eastAsia"/>
        </w:rPr>
        <w:t>以下简称创世纪</w:t>
      </w:r>
      <w:r>
        <w:rPr>
          <w:rFonts w:hint="eastAsia"/>
        </w:rPr>
        <w:t xml:space="preserve"> </w:t>
      </w:r>
      <w:r>
        <w:t>4</w:t>
      </w:r>
      <w:r>
        <w:rPr>
          <w:rFonts w:hint="eastAsia"/>
        </w:rPr>
        <w:t>）的成就也是超凡的。</w:t>
      </w:r>
    </w:p>
    <w:p w14:paraId="5839BB47" w14:textId="12BBC7D2" w:rsidR="00A64A1C" w:rsidRDefault="00A64A1C" w:rsidP="00F348C6">
      <w:pPr>
        <w:pStyle w:val="-"/>
        <w:ind w:firstLine="420"/>
      </w:pPr>
      <w:r>
        <w:rPr>
          <w:rFonts w:hint="eastAsia"/>
        </w:rPr>
        <w:t>游戏开始于一种新奇的角色创建方式：一个吉普赛女人拿着她的仿塔罗牌，并展示不同的场景，每种场景都有两种方式去回应。整个回应都没有唯一的正确答案。</w:t>
      </w:r>
    </w:p>
    <w:p w14:paraId="1371051D" w14:textId="6DED7653" w:rsidR="007C015E" w:rsidRDefault="00A64A1C" w:rsidP="007C015E">
      <w:pPr>
        <w:pStyle w:val="-"/>
        <w:keepNext/>
        <w:ind w:firstLine="420"/>
      </w:pPr>
      <w:r>
        <w:rPr>
          <w:rFonts w:hint="eastAsia"/>
        </w:rPr>
        <w:t>这个角色创建是为了探测你内心深处的观点，为了探测你的伦理道德，最后给你一个最符合你内心的职业。每种职业都代表了</w:t>
      </w:r>
      <w:r>
        <w:rPr>
          <w:rFonts w:hint="eastAsia"/>
        </w:rPr>
        <w:t xml:space="preserve"> 8</w:t>
      </w:r>
      <w:r>
        <w:t xml:space="preserve"> </w:t>
      </w:r>
      <w:r>
        <w:rPr>
          <w:rFonts w:hint="eastAsia"/>
        </w:rPr>
        <w:t>种美德中的其中一种：</w:t>
      </w:r>
      <w:r w:rsidR="00C45328">
        <w:rPr>
          <w:rFonts w:hint="eastAsia"/>
        </w:rPr>
        <w:t>英勇</w:t>
      </w:r>
      <w:r>
        <w:rPr>
          <w:rFonts w:hint="eastAsia"/>
        </w:rPr>
        <w:t>（战士），荣耀（侠客），灵性（漫游者），谦卑（牧师），正直（法师），自我牺牲（铁匠），怜悯（吟游诗人），正义（德鲁伊）。</w:t>
      </w:r>
      <w:r w:rsidR="007333AA">
        <w:rPr>
          <w:rFonts w:hint="eastAsia"/>
          <w:noProof/>
        </w:rPr>
        <w:drawing>
          <wp:inline distT="0" distB="0" distL="0" distR="0" wp14:anchorId="6CBF4684" wp14:editId="588E1ACC">
            <wp:extent cx="2625513" cy="1969135"/>
            <wp:effectExtent l="0" t="0" r="3810" b="0"/>
            <wp:docPr id="1" name="图片 1"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屏幕的照片上有文字&#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5513" cy="1969135"/>
                    </a:xfrm>
                    <a:prstGeom prst="rect">
                      <a:avLst/>
                    </a:prstGeom>
                  </pic:spPr>
                </pic:pic>
              </a:graphicData>
            </a:graphic>
          </wp:inline>
        </w:drawing>
      </w:r>
    </w:p>
    <w:p w14:paraId="1CD004F6" w14:textId="32581081" w:rsidR="007C015E" w:rsidRDefault="007C015E" w:rsidP="007C015E">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759B">
        <w:rPr>
          <w:noProof/>
        </w:rPr>
        <w:t>1</w:t>
      </w:r>
      <w:r>
        <w:fldChar w:fldCharType="end"/>
      </w:r>
      <w:r>
        <w:t xml:space="preserve"> </w:t>
      </w:r>
      <w:r>
        <w:rPr>
          <w:rFonts w:hint="eastAsia"/>
        </w:rPr>
        <w:t>月亮门能让你快速传送；船能帮助你前往无法到达的地方。</w:t>
      </w:r>
    </w:p>
    <w:p w14:paraId="48ED7989" w14:textId="735B054A" w:rsidR="00A64A1C" w:rsidRPr="007C015E" w:rsidRDefault="00A64A1C" w:rsidP="007C015E">
      <w:pPr>
        <w:pStyle w:val="af"/>
      </w:pPr>
    </w:p>
    <w:p w14:paraId="05E845A6" w14:textId="1AAE71CF" w:rsidR="00DB58CA" w:rsidRDefault="00AB0B65" w:rsidP="0042556F">
      <w:pPr>
        <w:pStyle w:val="-"/>
        <w:ind w:firstLine="420"/>
      </w:pPr>
      <w:r>
        <w:rPr>
          <w:rFonts w:hint="eastAsia"/>
        </w:rPr>
        <w:t>对于其他游戏来说，角色创建就算是结束了。接下来你就</w:t>
      </w:r>
      <w:r w:rsidR="00E32107">
        <w:rPr>
          <w:rFonts w:hint="eastAsia"/>
        </w:rPr>
        <w:t>用你创建好的法师、战士、吟游诗人或是别的任何职业继续玩下去就行了——也就是打打</w:t>
      </w:r>
      <w:r w:rsidR="00E32107">
        <w:rPr>
          <w:rFonts w:hint="eastAsia"/>
        </w:rPr>
        <w:lastRenderedPageBreak/>
        <w:t>怪，搜刮下战利品并顺便拯救下世界罢了。但在创世纪</w:t>
      </w:r>
      <w:r w:rsidR="00E32107">
        <w:rPr>
          <w:rFonts w:hint="eastAsia"/>
        </w:rPr>
        <w:t xml:space="preserve"> </w:t>
      </w:r>
      <w:r w:rsidR="00E32107">
        <w:t xml:space="preserve">4 </w:t>
      </w:r>
      <w:r w:rsidR="00E32107">
        <w:rPr>
          <w:rFonts w:hint="eastAsia"/>
        </w:rPr>
        <w:t>中，这仅仅是你角色创建的开始，后面还会有一段很长的旅程。这段旅程需要你不断的去完善你的角色，去不断的补全</w:t>
      </w:r>
      <w:r w:rsidR="00E32107">
        <w:rPr>
          <w:rFonts w:hint="eastAsia"/>
        </w:rPr>
        <w:t xml:space="preserve"> </w:t>
      </w:r>
      <w:r w:rsidR="00E32107">
        <w:t xml:space="preserve">8 </w:t>
      </w:r>
      <w:r w:rsidR="00E32107">
        <w:rPr>
          <w:rFonts w:hint="eastAsia"/>
        </w:rPr>
        <w:t>种美德，最后成为圣者。</w:t>
      </w:r>
    </w:p>
    <w:p w14:paraId="0DB5FC21" w14:textId="77777777" w:rsidR="0042556F" w:rsidRDefault="0042556F" w:rsidP="0042556F">
      <w:pPr>
        <w:pStyle w:val="-"/>
        <w:ind w:firstLineChars="0" w:firstLine="0"/>
      </w:pPr>
    </w:p>
    <w:p w14:paraId="7C740146" w14:textId="77777777" w:rsidR="0042556F" w:rsidRDefault="0042556F" w:rsidP="0042556F">
      <w:pPr>
        <w:pStyle w:val="-"/>
        <w:keepNext/>
        <w:ind w:firstLineChars="0" w:firstLine="0"/>
      </w:pPr>
      <w:r>
        <w:rPr>
          <w:rFonts w:hint="eastAsia"/>
          <w:noProof/>
        </w:rPr>
        <w:drawing>
          <wp:inline distT="0" distB="0" distL="0" distR="0" wp14:anchorId="726E8A6E" wp14:editId="69B6345F">
            <wp:extent cx="2959200" cy="2219400"/>
            <wp:effectExtent l="0" t="0" r="0" b="3175"/>
            <wp:docPr id="6" name="图片 6"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游戏机里面的人物&#10;&#10;低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013E90CB" w14:textId="516DD26C" w:rsidR="0042556F" w:rsidRDefault="0042556F" w:rsidP="0042556F">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759B">
        <w:rPr>
          <w:noProof/>
        </w:rPr>
        <w:t>2</w:t>
      </w:r>
      <w:r>
        <w:fldChar w:fldCharType="end"/>
      </w:r>
      <w:r>
        <w:t xml:space="preserve"> </w:t>
      </w:r>
      <w:r>
        <w:rPr>
          <w:rFonts w:hint="eastAsia"/>
        </w:rPr>
        <w:t>用吉卜赛式塔罗牌创建你的角色。你的选择永远是对的，至少对你来说是这样的。</w:t>
      </w:r>
    </w:p>
    <w:p w14:paraId="5C467AD0" w14:textId="77777777" w:rsidR="0042556F" w:rsidRPr="0042556F" w:rsidRDefault="0042556F" w:rsidP="0042556F">
      <w:pPr>
        <w:rPr>
          <w:rFonts w:hint="eastAsia"/>
        </w:rPr>
      </w:pPr>
    </w:p>
    <w:p w14:paraId="25A1B671" w14:textId="558BC802" w:rsidR="00DB58CA" w:rsidRDefault="00DB58CA" w:rsidP="00DB58CA">
      <w:pPr>
        <w:pStyle w:val="-"/>
        <w:ind w:firstLine="420"/>
      </w:pPr>
      <w:r>
        <w:rPr>
          <w:rFonts w:hint="eastAsia"/>
        </w:rPr>
        <w:t>从未有其他游戏，无论是之前还是之后，有过这样的设计。其他游戏都专注于让你成为一个更强的勇士或是法师，它们完全都只关注于发展战斗或是法术的高超技艺。</w:t>
      </w:r>
      <w:r w:rsidR="00D81351">
        <w:rPr>
          <w:rFonts w:hint="eastAsia"/>
        </w:rPr>
        <w:t>而游戏中的战斗则就是达到这个目的的一种办法，所以我们能很简单的看出为啥别的</w:t>
      </w:r>
      <w:r w:rsidR="00D81351">
        <w:rPr>
          <w:rFonts w:hint="eastAsia"/>
        </w:rPr>
        <w:t xml:space="preserve"> </w:t>
      </w:r>
      <w:r w:rsidR="00D81351">
        <w:t>CRPG</w:t>
      </w:r>
      <w:r w:rsidR="00D81351">
        <w:rPr>
          <w:rFonts w:hint="eastAsia"/>
        </w:rPr>
        <w:t xml:space="preserve"> </w:t>
      </w:r>
      <w:r w:rsidR="00D81351">
        <w:rPr>
          <w:rFonts w:hint="eastAsia"/>
        </w:rPr>
        <w:t>都有这么多的战斗环节。战斗是进步的主要方式，在有些情况下，它也是唯一一</w:t>
      </w:r>
      <w:r w:rsidR="00C45328">
        <w:rPr>
          <w:rFonts w:hint="eastAsia"/>
        </w:rPr>
        <w:t>种进步方式</w:t>
      </w:r>
      <w:r w:rsidR="00D81351">
        <w:rPr>
          <w:rFonts w:hint="eastAsia"/>
        </w:rPr>
        <w:t>。</w:t>
      </w:r>
    </w:p>
    <w:p w14:paraId="73D9654D" w14:textId="5516284C" w:rsidR="00C45328" w:rsidRDefault="00C45328" w:rsidP="00DB58CA">
      <w:pPr>
        <w:pStyle w:val="-"/>
        <w:ind w:firstLine="420"/>
      </w:pPr>
      <w:r>
        <w:rPr>
          <w:rFonts w:hint="eastAsia"/>
        </w:rPr>
        <w:t>不过你当然会在《创世纪</w:t>
      </w:r>
      <w:r>
        <w:rPr>
          <w:rFonts w:hint="eastAsia"/>
        </w:rPr>
        <w:t xml:space="preserve"> </w:t>
      </w:r>
      <w:r>
        <w:t>4</w:t>
      </w:r>
      <w:r>
        <w:rPr>
          <w:rFonts w:hint="eastAsia"/>
        </w:rPr>
        <w:t>》中进行战斗。战斗是你证明你的英勇的方式，不过英勇只是八大美德之一而已。其他七种美德的发展取决于你如何对待他人和对他人的行为作出反应。</w:t>
      </w:r>
    </w:p>
    <w:p w14:paraId="4E14CF57" w14:textId="2B96B92E" w:rsidR="004F6EC9" w:rsidRDefault="004F6EC9" w:rsidP="00DB58CA">
      <w:pPr>
        <w:pStyle w:val="-"/>
        <w:ind w:firstLine="420"/>
      </w:pPr>
      <w:r>
        <w:rPr>
          <w:rFonts w:hint="eastAsia"/>
        </w:rPr>
        <w:t>游戏也没有洗点可言。</w:t>
      </w:r>
      <w:r w:rsidR="008C3EF2">
        <w:rPr>
          <w:rFonts w:hint="eastAsia"/>
        </w:rPr>
        <w:t>每一个</w:t>
      </w:r>
      <w:r w:rsidR="008C3EF2">
        <w:t xml:space="preserve"> “</w:t>
      </w:r>
      <w:r w:rsidR="008C3EF2">
        <w:rPr>
          <w:rFonts w:hint="eastAsia"/>
        </w:rPr>
        <w:t>八分之一</w:t>
      </w:r>
      <w:r w:rsidR="008C3EF2">
        <w:t xml:space="preserve">” </w:t>
      </w:r>
      <w:r w:rsidR="008C3EF2">
        <w:rPr>
          <w:rFonts w:hint="eastAsia"/>
        </w:rPr>
        <w:t>（每种美德的启明）都很难得到并且不是永久的。《创世纪</w:t>
      </w:r>
      <w:r w:rsidR="008C3EF2">
        <w:rPr>
          <w:rFonts w:hint="eastAsia"/>
        </w:rPr>
        <w:t xml:space="preserve"> </w:t>
      </w:r>
      <w:r w:rsidR="008C3EF2">
        <w:t>4</w:t>
      </w:r>
      <w:r w:rsidR="008C3EF2">
        <w:rPr>
          <w:rFonts w:hint="eastAsia"/>
        </w:rPr>
        <w:t>》观察着你的每一步举动。如果你决策失误的话，你就会失去这些</w:t>
      </w:r>
      <w:r w:rsidR="008C3EF2">
        <w:rPr>
          <w:rFonts w:hint="eastAsia"/>
        </w:rPr>
        <w:t xml:space="preserve"> </w:t>
      </w:r>
      <w:r w:rsidR="008C3EF2">
        <w:t>“</w:t>
      </w:r>
      <w:r w:rsidR="008C3EF2">
        <w:rPr>
          <w:rFonts w:hint="eastAsia"/>
        </w:rPr>
        <w:t>八分之一</w:t>
      </w:r>
      <w:r w:rsidR="008C3EF2">
        <w:t>”</w:t>
      </w:r>
      <w:r w:rsidR="008C3EF2">
        <w:rPr>
          <w:rFonts w:hint="eastAsia"/>
        </w:rPr>
        <w:t>。只有真正的圣者才能通关本游戏。</w:t>
      </w:r>
    </w:p>
    <w:p w14:paraId="504AE9F5" w14:textId="3FEA7C47" w:rsidR="000A3E1A" w:rsidRDefault="000A3E1A" w:rsidP="00DB58CA">
      <w:pPr>
        <w:pStyle w:val="-"/>
        <w:ind w:firstLine="420"/>
      </w:pPr>
      <w:r>
        <w:rPr>
          <w:rFonts w:hint="eastAsia"/>
        </w:rPr>
        <w:t>而且《创世纪</w:t>
      </w:r>
      <w:r>
        <w:rPr>
          <w:rFonts w:hint="eastAsia"/>
        </w:rPr>
        <w:t xml:space="preserve"> </w:t>
      </w:r>
      <w:r>
        <w:t>4</w:t>
      </w:r>
      <w:r>
        <w:rPr>
          <w:rFonts w:hint="eastAsia"/>
        </w:rPr>
        <w:t>》是开放设计的。你可以在任何时间去到任何地方，游戏并不是线性的。游戏里有很多事可以干，而且还有很多物品可以收集，最重</w:t>
      </w:r>
      <w:r>
        <w:rPr>
          <w:rFonts w:hint="eastAsia"/>
        </w:rPr>
        <w:t>要的是，这些事都可以以任何顺序去完成。</w:t>
      </w:r>
      <w:r w:rsidR="003932E9">
        <w:rPr>
          <w:rFonts w:hint="eastAsia"/>
        </w:rPr>
        <w:t>当然，最后</w:t>
      </w:r>
      <w:r w:rsidR="005F370B">
        <w:rPr>
          <w:rFonts w:hint="eastAsia"/>
        </w:rPr>
        <w:t>一切都会引向终局。在那之前，玩家对于自己要干什么以及去哪里都有着很大的自主权。</w:t>
      </w:r>
    </w:p>
    <w:p w14:paraId="21AE9207" w14:textId="5D0179D2" w:rsidR="00527030" w:rsidRDefault="00527030" w:rsidP="00DB58CA">
      <w:pPr>
        <w:pStyle w:val="-"/>
        <w:ind w:firstLine="420"/>
      </w:pPr>
      <w:r>
        <w:rPr>
          <w:rFonts w:hint="eastAsia"/>
        </w:rPr>
        <w:t>虽然战斗不是游戏的重点，但战斗在游戏里还是蛮常见的。游戏里的战斗是以回合制的形式展开的。</w:t>
      </w:r>
      <w:r w:rsidR="00E2360C">
        <w:rPr>
          <w:rFonts w:hint="eastAsia"/>
        </w:rPr>
        <w:t>里面的对手等级都控制的很好，所以你不会觉得很困难，尤其是刚出新手村的时候。你探索的时候不用担心半路冲出一堆兽人把你干死。而且，如果敌人死伤惨重的话，他们会选择逃跑。</w:t>
      </w:r>
    </w:p>
    <w:p w14:paraId="1CAB579D" w14:textId="3085DB31" w:rsidR="00127AB9" w:rsidRDefault="00127AB9" w:rsidP="00DB58CA">
      <w:pPr>
        <w:pStyle w:val="-"/>
        <w:ind w:firstLine="420"/>
      </w:pPr>
      <w:r>
        <w:rPr>
          <w:rFonts w:hint="eastAsia"/>
        </w:rPr>
        <w:t>你在冒险旅程中也不会是孤身一人。渐渐的，你的团队会召集到</w:t>
      </w:r>
      <w:r>
        <w:rPr>
          <w:rFonts w:hint="eastAsia"/>
        </w:rPr>
        <w:t xml:space="preserve"> </w:t>
      </w:r>
      <w:r>
        <w:t xml:space="preserve">7 </w:t>
      </w:r>
      <w:r>
        <w:rPr>
          <w:rFonts w:hint="eastAsia"/>
        </w:rPr>
        <w:t>个人。他们代表了其他七种美德，你在日后的旅程中也会时刻需要他们帮忙。游戏里升级并不是很重要，你最多只能达到八级。</w:t>
      </w:r>
    </w:p>
    <w:p w14:paraId="1A36C450" w14:textId="00EADBB4" w:rsidR="00127AB9" w:rsidRDefault="00127AB9" w:rsidP="00DB58CA">
      <w:pPr>
        <w:pStyle w:val="-"/>
        <w:ind w:firstLine="420"/>
      </w:pPr>
      <w:r>
        <w:rPr>
          <w:rFonts w:hint="eastAsia"/>
        </w:rPr>
        <w:t>对话一直都是《创世纪》系列的一大重点</w:t>
      </w:r>
      <w:r w:rsidR="00BB5FEB">
        <w:rPr>
          <w:rFonts w:hint="eastAsia"/>
        </w:rPr>
        <w:t>，即使前作对话数量也算不上多。游戏里很重要的一点是人们之所以给你提供信息是因为他们喜欢你、信任你或者是尊敬你。这些信任与尊重是你在游玩过程中慢慢积攒起来的。</w:t>
      </w:r>
      <w:r w:rsidR="008A1FE9">
        <w:rPr>
          <w:rFonts w:hint="eastAsia"/>
        </w:rPr>
        <w:t>越当你接近“圣者”的定位人们就越会愿意告诉你重要的信息。</w:t>
      </w:r>
    </w:p>
    <w:p w14:paraId="4CFB344C" w14:textId="4CAD0761" w:rsidR="00A334BD" w:rsidRDefault="00A334BD" w:rsidP="00DB58CA">
      <w:pPr>
        <w:pStyle w:val="-"/>
        <w:ind w:firstLine="420"/>
      </w:pPr>
      <w:r>
        <w:rPr>
          <w:rFonts w:hint="eastAsia"/>
        </w:rPr>
        <w:t>《创世纪</w:t>
      </w:r>
      <w:r>
        <w:rPr>
          <w:rFonts w:hint="eastAsia"/>
        </w:rPr>
        <w:t xml:space="preserve"> </w:t>
      </w:r>
      <w:r>
        <w:t>4</w:t>
      </w:r>
      <w:r>
        <w:rPr>
          <w:rFonts w:hint="eastAsia"/>
        </w:rPr>
        <w:t>》不像其他游戏一样有很多的“交易”</w:t>
      </w:r>
      <w:r>
        <w:rPr>
          <w:rStyle w:val="a9"/>
        </w:rPr>
        <w:footnoteReference w:id="1"/>
      </w:r>
      <w:r>
        <w:rPr>
          <w:rFonts w:hint="eastAsia"/>
        </w:rPr>
        <w:t>。就是那种“你想要</w:t>
      </w:r>
      <w:r>
        <w:rPr>
          <w:rFonts w:hint="eastAsia"/>
        </w:rPr>
        <w:t xml:space="preserve"> </w:t>
      </w:r>
      <w:r>
        <w:t xml:space="preserve">+30 </w:t>
      </w:r>
      <w:r>
        <w:rPr>
          <w:rFonts w:hint="eastAsia"/>
        </w:rPr>
        <w:t>的即死之剑的位置吗？那你就先去恐惧之兔的巢穴帮我把时代之鼓拿回来（这个鼓不包括电池哦）。“在《创世纪</w:t>
      </w:r>
      <w:r>
        <w:rPr>
          <w:rFonts w:hint="eastAsia"/>
        </w:rPr>
        <w:t xml:space="preserve"> </w:t>
      </w:r>
      <w:r>
        <w:t>4</w:t>
      </w:r>
      <w:r>
        <w:rPr>
          <w:rFonts w:hint="eastAsia"/>
        </w:rPr>
        <w:t>》里你永远不会成为别人的工具人。</w:t>
      </w:r>
    </w:p>
    <w:p w14:paraId="2500EC0E" w14:textId="2BDD075E" w:rsidR="00214D54" w:rsidRDefault="00214D54" w:rsidP="00DB58CA">
      <w:pPr>
        <w:pStyle w:val="-"/>
        <w:ind w:firstLine="420"/>
      </w:pPr>
      <w:r>
        <w:rPr>
          <w:rFonts w:hint="eastAsia"/>
        </w:rPr>
        <w:t>人们不会派你去取回一些遗失的或是被盗的物品，把你当成一只宠物狗一样。他们也不会让你“帮点小忙“。游戏里你学到的一切，你得到的一切，都是为你自己所用。</w:t>
      </w:r>
    </w:p>
    <w:p w14:paraId="176DE5B0" w14:textId="1B7FD500" w:rsidR="00710D5F" w:rsidRDefault="007333AA" w:rsidP="0042556F">
      <w:pPr>
        <w:pStyle w:val="-"/>
        <w:ind w:firstLine="420"/>
      </w:pPr>
      <w:r>
        <w:rPr>
          <w:rFonts w:hint="eastAsia"/>
        </w:rPr>
        <w:t>或许</w:t>
      </w:r>
      <w:r w:rsidR="0042556F">
        <w:rPr>
          <w:rFonts w:hint="eastAsia"/>
        </w:rPr>
        <w:t>《创世纪</w:t>
      </w:r>
      <w:r w:rsidR="0042556F">
        <w:rPr>
          <w:rFonts w:hint="eastAsia"/>
        </w:rPr>
        <w:t xml:space="preserve"> </w:t>
      </w:r>
      <w:r w:rsidR="0042556F">
        <w:t>4</w:t>
      </w:r>
      <w:r w:rsidR="0042556F">
        <w:rPr>
          <w:rFonts w:hint="eastAsia"/>
        </w:rPr>
        <w:t>》</w:t>
      </w:r>
      <w:r>
        <w:rPr>
          <w:rFonts w:hint="eastAsia"/>
        </w:rPr>
        <w:t>最反传统的</w:t>
      </w:r>
      <w:r w:rsidR="0042556F">
        <w:rPr>
          <w:rFonts w:hint="eastAsia"/>
        </w:rPr>
        <w:t>部分还是结局。就如我一朋友所说：“只有这游戏的目的是让你读一本书了。”游戏的结局并不是打</w:t>
      </w:r>
      <w:r w:rsidR="0042556F">
        <w:rPr>
          <w:rFonts w:hint="eastAsia"/>
        </w:rPr>
        <w:t xml:space="preserve"> B</w:t>
      </w:r>
      <w:r w:rsidR="0042556F">
        <w:t>o</w:t>
      </w:r>
      <w:r w:rsidR="0042556F">
        <w:rPr>
          <w:rFonts w:hint="eastAsia"/>
        </w:rPr>
        <w:t>ss</w:t>
      </w:r>
      <w:r w:rsidR="0042556F">
        <w:rPr>
          <w:rFonts w:hint="eastAsia"/>
        </w:rPr>
        <w:t>，也不是拯救世界（一次又一次的），而是打通一个地牢并且阅读终极智慧法典。也有其他游戏有着非暴力性质的结尾，但没有任何游戏像它一样有创意。</w:t>
      </w:r>
    </w:p>
    <w:p w14:paraId="121B323A" w14:textId="5E7E0329" w:rsidR="004067E9" w:rsidRDefault="004067E9" w:rsidP="0042556F">
      <w:pPr>
        <w:pStyle w:val="-"/>
        <w:ind w:firstLine="420"/>
      </w:pPr>
      <w:r>
        <w:rPr>
          <w:rFonts w:hint="eastAsia"/>
        </w:rPr>
        <w:t>即使这样，有些现代的玩家可能会觉得这游戏根本</w:t>
      </w:r>
      <w:r w:rsidR="0075522C">
        <w:rPr>
          <w:rFonts w:hint="eastAsia"/>
        </w:rPr>
        <w:t>玩不下去。游戏的画质很原始，游戏没有目录和日志，没有自动地图，也没有丰厚的物品掉落，同</w:t>
      </w:r>
      <w:r w:rsidR="0075522C">
        <w:rPr>
          <w:rFonts w:hint="eastAsia"/>
        </w:rPr>
        <w:lastRenderedPageBreak/>
        <w:t>时也没有新手教学。游戏很需要耐心和大量的笔记，因为要学的实在太多了。而且你最好全都要学会，游戏的从头到尾都在考验你是否真正有资格成为一名圣者。</w:t>
      </w:r>
    </w:p>
    <w:p w14:paraId="234C31D5" w14:textId="6B1F5DFC" w:rsidR="0075522C" w:rsidRDefault="0075522C" w:rsidP="0042556F">
      <w:pPr>
        <w:pStyle w:val="-"/>
        <w:ind w:firstLine="420"/>
      </w:pPr>
      <w:r>
        <w:rPr>
          <w:rFonts w:hint="eastAsia"/>
        </w:rPr>
        <w:t>不过，如果你想玩一款独特的游戏，玩一款没有单纯的打打杀杀和工具人时光的游戏的话，《创世纪</w:t>
      </w:r>
      <w:r>
        <w:rPr>
          <w:rFonts w:hint="eastAsia"/>
        </w:rPr>
        <w:t xml:space="preserve"> </w:t>
      </w:r>
      <w:r>
        <w:t>4</w:t>
      </w:r>
      <w:r>
        <w:rPr>
          <w:rFonts w:hint="eastAsia"/>
        </w:rPr>
        <w:t>》依旧是你的甄选，</w:t>
      </w:r>
      <w:r w:rsidR="00EB27F8">
        <w:rPr>
          <w:rFonts w:hint="eastAsia"/>
        </w:rPr>
        <w:t>即便</w:t>
      </w:r>
      <w:r>
        <w:rPr>
          <w:rFonts w:hint="eastAsia"/>
        </w:rPr>
        <w:t>过去了这么多年也一样。</w:t>
      </w:r>
    </w:p>
    <w:p w14:paraId="2D657BE4" w14:textId="294EB0AC" w:rsidR="00EB27F8" w:rsidRDefault="00EB27F8" w:rsidP="0042556F">
      <w:pPr>
        <w:pStyle w:val="-"/>
        <w:ind w:firstLine="420"/>
      </w:pPr>
    </w:p>
    <w:p w14:paraId="1E1B8ACA" w14:textId="77777777" w:rsidR="00EB27F8" w:rsidRDefault="00EB27F8" w:rsidP="00EB27F8">
      <w:pPr>
        <w:pStyle w:val="-"/>
        <w:keepNext/>
        <w:ind w:firstLineChars="0" w:firstLine="0"/>
      </w:pPr>
      <w:r>
        <w:rPr>
          <w:noProof/>
        </w:rPr>
        <w:drawing>
          <wp:inline distT="0" distB="0" distL="0" distR="0" wp14:anchorId="398EDCBA" wp14:editId="5078C82D">
            <wp:extent cx="2959200" cy="2219400"/>
            <wp:effectExtent l="0" t="0" r="0" b="3175"/>
            <wp:docPr id="7" name="图片 7"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屏幕的照片上有文字&#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4ADC7DF7" w14:textId="42F008FB" w:rsidR="00EB27F8" w:rsidRDefault="00EB27F8" w:rsidP="00EB27F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759B">
        <w:rPr>
          <w:noProof/>
        </w:rPr>
        <w:t>3</w:t>
      </w:r>
      <w:r>
        <w:fldChar w:fldCharType="end"/>
      </w:r>
      <w:r>
        <w:t xml:space="preserve"> </w:t>
      </w:r>
      <w:r>
        <w:rPr>
          <w:rFonts w:hint="eastAsia"/>
        </w:rPr>
        <w:t>做任务不是为了奖励，而是它值得你这么做。</w:t>
      </w:r>
    </w:p>
    <w:p w14:paraId="3718CDD5" w14:textId="4D9D238B" w:rsidR="00EB27F8" w:rsidRDefault="00EB27F8" w:rsidP="0042556F">
      <w:pPr>
        <w:pStyle w:val="-"/>
        <w:ind w:firstLine="420"/>
      </w:pPr>
    </w:p>
    <w:p w14:paraId="20696A0F" w14:textId="07167DC5" w:rsidR="00EB27F8" w:rsidRDefault="00EB27F8" w:rsidP="0042556F">
      <w:pPr>
        <w:pStyle w:val="-"/>
        <w:ind w:firstLine="420"/>
      </w:pPr>
    </w:p>
    <w:p w14:paraId="04E3AA83" w14:textId="2D11230E" w:rsidR="00EB27F8" w:rsidRDefault="00EB27F8" w:rsidP="0042556F">
      <w:pPr>
        <w:pStyle w:val="-"/>
        <w:ind w:firstLine="420"/>
      </w:pPr>
    </w:p>
    <w:p w14:paraId="057AA429" w14:textId="4CF864BA" w:rsidR="00EB27F8" w:rsidRDefault="00EB27F8" w:rsidP="0042556F">
      <w:pPr>
        <w:pStyle w:val="-"/>
        <w:ind w:firstLine="420"/>
      </w:pPr>
    </w:p>
    <w:p w14:paraId="703D175F" w14:textId="72B6959D" w:rsidR="00EB27F8" w:rsidRDefault="00EB27F8" w:rsidP="0042556F">
      <w:pPr>
        <w:pStyle w:val="-"/>
        <w:ind w:firstLine="420"/>
      </w:pPr>
    </w:p>
    <w:p w14:paraId="61969CD9" w14:textId="6A0C1190" w:rsidR="00EB27F8" w:rsidRDefault="00EB27F8" w:rsidP="0042556F">
      <w:pPr>
        <w:pStyle w:val="-"/>
        <w:ind w:firstLine="420"/>
      </w:pPr>
    </w:p>
    <w:p w14:paraId="6C0AAE42" w14:textId="70CBF7DC" w:rsidR="00EB27F8" w:rsidRDefault="00EB27F8" w:rsidP="0042556F">
      <w:pPr>
        <w:pStyle w:val="-"/>
        <w:ind w:firstLine="420"/>
      </w:pPr>
    </w:p>
    <w:p w14:paraId="5BF0A3B0" w14:textId="39C47F03" w:rsidR="00EB27F8" w:rsidRDefault="00EB27F8" w:rsidP="0042556F">
      <w:pPr>
        <w:pStyle w:val="-"/>
        <w:ind w:firstLine="420"/>
      </w:pPr>
    </w:p>
    <w:p w14:paraId="42497B65" w14:textId="180F9B59" w:rsidR="00EB27F8" w:rsidRDefault="00EB27F8" w:rsidP="0042556F">
      <w:pPr>
        <w:pStyle w:val="-"/>
        <w:ind w:firstLine="420"/>
      </w:pPr>
    </w:p>
    <w:p w14:paraId="29C76E04" w14:textId="62D44A45" w:rsidR="00EB27F8" w:rsidRDefault="00EB27F8" w:rsidP="0042556F">
      <w:pPr>
        <w:pStyle w:val="-"/>
        <w:ind w:firstLine="420"/>
      </w:pPr>
    </w:p>
    <w:p w14:paraId="05322976" w14:textId="706D5906" w:rsidR="00EB27F8" w:rsidRDefault="00EB27F8" w:rsidP="0042556F">
      <w:pPr>
        <w:pStyle w:val="-"/>
        <w:ind w:firstLine="420"/>
      </w:pPr>
    </w:p>
    <w:p w14:paraId="2DFD2E1F" w14:textId="64DF2750" w:rsidR="00EB27F8" w:rsidRDefault="00EB27F8" w:rsidP="0042556F">
      <w:pPr>
        <w:pStyle w:val="-"/>
        <w:ind w:firstLine="420"/>
      </w:pPr>
    </w:p>
    <w:p w14:paraId="5FF40FE9" w14:textId="31135468" w:rsidR="00EB27F8" w:rsidRDefault="00EB27F8" w:rsidP="0042556F">
      <w:pPr>
        <w:pStyle w:val="-"/>
        <w:ind w:firstLine="420"/>
      </w:pPr>
    </w:p>
    <w:p w14:paraId="4D99EFCC" w14:textId="25915308" w:rsidR="00EB27F8" w:rsidRDefault="00EB27F8" w:rsidP="0042556F">
      <w:pPr>
        <w:pStyle w:val="-"/>
        <w:ind w:firstLine="420"/>
      </w:pPr>
    </w:p>
    <w:p w14:paraId="532B1F4A" w14:textId="385C3B5E" w:rsidR="00EB27F8" w:rsidRDefault="00EB27F8" w:rsidP="0042556F">
      <w:pPr>
        <w:pStyle w:val="-"/>
        <w:ind w:firstLine="420"/>
      </w:pPr>
    </w:p>
    <w:p w14:paraId="455E44B0" w14:textId="4C7DEEFA" w:rsidR="00EB27F8" w:rsidRDefault="00EB27F8" w:rsidP="0042556F">
      <w:pPr>
        <w:pStyle w:val="-"/>
        <w:ind w:firstLine="420"/>
      </w:pPr>
    </w:p>
    <w:p w14:paraId="1645BAE6" w14:textId="0C1FC760" w:rsidR="00EB27F8" w:rsidRDefault="00EB27F8" w:rsidP="0042556F">
      <w:pPr>
        <w:pStyle w:val="-"/>
        <w:ind w:firstLine="420"/>
      </w:pPr>
    </w:p>
    <w:p w14:paraId="3A305BBB" w14:textId="6C3BF510" w:rsidR="00EB27F8" w:rsidRDefault="00EB27F8" w:rsidP="0042556F">
      <w:pPr>
        <w:pStyle w:val="-"/>
        <w:ind w:firstLine="420"/>
      </w:pPr>
    </w:p>
    <w:p w14:paraId="533568BD" w14:textId="42FFF34D" w:rsidR="00EB27F8" w:rsidRDefault="00EB27F8" w:rsidP="0042556F">
      <w:pPr>
        <w:pStyle w:val="-"/>
        <w:ind w:firstLine="420"/>
      </w:pPr>
    </w:p>
    <w:p w14:paraId="7025A63D" w14:textId="6F67671F" w:rsidR="00EB27F8" w:rsidRDefault="00EB27F8" w:rsidP="0042556F">
      <w:pPr>
        <w:pStyle w:val="-"/>
        <w:ind w:firstLine="420"/>
      </w:pPr>
    </w:p>
    <w:p w14:paraId="6CEBFEEE" w14:textId="349FD53E" w:rsidR="00EB27F8" w:rsidRDefault="00EB27F8" w:rsidP="0042556F">
      <w:pPr>
        <w:pStyle w:val="-"/>
        <w:ind w:firstLine="420"/>
      </w:pPr>
    </w:p>
    <w:p w14:paraId="72C46AD6" w14:textId="7443803C" w:rsidR="00EB27F8" w:rsidRDefault="00EB27F8" w:rsidP="0042556F">
      <w:pPr>
        <w:pStyle w:val="-"/>
        <w:ind w:firstLine="420"/>
      </w:pPr>
    </w:p>
    <w:p w14:paraId="5C9B7E99" w14:textId="545496B6" w:rsidR="00EB27F8" w:rsidRDefault="00EB27F8" w:rsidP="0042556F">
      <w:pPr>
        <w:pStyle w:val="-"/>
        <w:ind w:firstLine="420"/>
      </w:pPr>
    </w:p>
    <w:p w14:paraId="4C26A9DF" w14:textId="024F9D1E" w:rsidR="00EB27F8" w:rsidRDefault="00EB27F8" w:rsidP="0042556F">
      <w:pPr>
        <w:pStyle w:val="-"/>
        <w:ind w:firstLine="420"/>
      </w:pPr>
    </w:p>
    <w:p w14:paraId="434B37DA" w14:textId="37AA89A1" w:rsidR="00EB27F8" w:rsidRDefault="00EB27F8" w:rsidP="0042556F">
      <w:pPr>
        <w:pStyle w:val="-"/>
        <w:ind w:firstLine="420"/>
      </w:pPr>
    </w:p>
    <w:p w14:paraId="246EB165" w14:textId="4598233E" w:rsidR="00EB27F8" w:rsidRDefault="00EB27F8" w:rsidP="0042556F">
      <w:pPr>
        <w:pStyle w:val="-"/>
        <w:ind w:firstLine="420"/>
      </w:pPr>
    </w:p>
    <w:p w14:paraId="788CDA29" w14:textId="4E9A5287" w:rsidR="00EB27F8" w:rsidRDefault="00EB27F8" w:rsidP="0042556F">
      <w:pPr>
        <w:pStyle w:val="-"/>
        <w:ind w:firstLine="420"/>
      </w:pPr>
    </w:p>
    <w:p w14:paraId="115CD3CC" w14:textId="3135E8EA" w:rsidR="00EB27F8" w:rsidRDefault="00EB27F8" w:rsidP="0042556F">
      <w:pPr>
        <w:pStyle w:val="-"/>
        <w:ind w:firstLine="420"/>
      </w:pPr>
    </w:p>
    <w:p w14:paraId="7C352E7F" w14:textId="1F45C802" w:rsidR="00EB27F8" w:rsidRDefault="00EB27F8" w:rsidP="0042556F">
      <w:pPr>
        <w:pStyle w:val="-"/>
        <w:ind w:firstLine="420"/>
      </w:pPr>
    </w:p>
    <w:p w14:paraId="5316B098" w14:textId="28819614" w:rsidR="00EB27F8" w:rsidRDefault="00EB27F8" w:rsidP="0042556F">
      <w:pPr>
        <w:pStyle w:val="-"/>
        <w:ind w:firstLine="420"/>
      </w:pPr>
    </w:p>
    <w:p w14:paraId="64A3460C" w14:textId="77777777" w:rsidR="00A0759B" w:rsidRDefault="00EB27F8" w:rsidP="00A0759B">
      <w:pPr>
        <w:pStyle w:val="-"/>
        <w:keepNext/>
        <w:ind w:firstLineChars="0" w:firstLine="0"/>
      </w:pPr>
      <w:r>
        <w:rPr>
          <w:noProof/>
        </w:rPr>
        <w:drawing>
          <wp:inline distT="0" distB="0" distL="0" distR="0" wp14:anchorId="0144BCAC" wp14:editId="0DF1F24B">
            <wp:extent cx="2959200" cy="2217495"/>
            <wp:effectExtent l="0" t="0" r="0" b="508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9200" cy="2217495"/>
                    </a:xfrm>
                    <a:prstGeom prst="rect">
                      <a:avLst/>
                    </a:prstGeom>
                  </pic:spPr>
                </pic:pic>
              </a:graphicData>
            </a:graphic>
          </wp:inline>
        </w:drawing>
      </w:r>
    </w:p>
    <w:p w14:paraId="7A5EC67A" w14:textId="03CA5FE2" w:rsidR="00EB27F8" w:rsidRDefault="00A0759B" w:rsidP="00A0759B">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《创世纪</w:t>
      </w:r>
      <w:r>
        <w:rPr>
          <w:rFonts w:hint="eastAsia"/>
        </w:rPr>
        <w:t xml:space="preserve"> </w:t>
      </w:r>
      <w:r>
        <w:t>4</w:t>
      </w:r>
      <w:r>
        <w:rPr>
          <w:rFonts w:hint="eastAsia"/>
        </w:rPr>
        <w:t>》提供了</w:t>
      </w:r>
      <w:r>
        <w:rPr>
          <w:rFonts w:hint="eastAsia"/>
        </w:rPr>
        <w:t>7</w:t>
      </w:r>
      <w:r>
        <w:rPr>
          <w:rFonts w:hint="eastAsia"/>
        </w:rPr>
        <w:t>个可招募的同伴，他们在游戏中会成为重要的伙伴。</w:t>
      </w:r>
    </w:p>
    <w:p w14:paraId="5DCBC6C5" w14:textId="6D956CCC" w:rsidR="00EB27F8" w:rsidRDefault="00EB27F8" w:rsidP="0042556F">
      <w:pPr>
        <w:pStyle w:val="-"/>
        <w:ind w:firstLine="420"/>
      </w:pPr>
    </w:p>
    <w:p w14:paraId="187BCA45" w14:textId="600B6BCB" w:rsidR="00EB27F8" w:rsidRDefault="00EB27F8" w:rsidP="0042556F">
      <w:pPr>
        <w:pStyle w:val="-"/>
        <w:ind w:firstLine="420"/>
      </w:pPr>
    </w:p>
    <w:p w14:paraId="31332376" w14:textId="11E4421B" w:rsidR="00EB27F8" w:rsidRDefault="00EB27F8" w:rsidP="0042556F">
      <w:pPr>
        <w:pStyle w:val="-"/>
        <w:ind w:firstLine="420"/>
      </w:pPr>
    </w:p>
    <w:p w14:paraId="7CC8D049" w14:textId="3EEB6F7D" w:rsidR="00EB27F8" w:rsidRDefault="00EB27F8" w:rsidP="0042556F">
      <w:pPr>
        <w:pStyle w:val="-"/>
        <w:ind w:firstLine="420"/>
      </w:pPr>
    </w:p>
    <w:p w14:paraId="6920E8B2" w14:textId="2E8BF026" w:rsidR="00EB27F8" w:rsidRDefault="00EB27F8" w:rsidP="0042556F">
      <w:pPr>
        <w:pStyle w:val="-"/>
        <w:ind w:firstLine="420"/>
      </w:pPr>
    </w:p>
    <w:p w14:paraId="4988A278" w14:textId="19CDA612" w:rsidR="00EB27F8" w:rsidRDefault="00EB27F8" w:rsidP="0042556F">
      <w:pPr>
        <w:pStyle w:val="-"/>
        <w:ind w:firstLine="420"/>
      </w:pPr>
    </w:p>
    <w:p w14:paraId="0168B72A" w14:textId="294789B2" w:rsidR="00EB27F8" w:rsidRDefault="00EB27F8" w:rsidP="0042556F">
      <w:pPr>
        <w:pStyle w:val="-"/>
        <w:ind w:firstLine="420"/>
      </w:pPr>
    </w:p>
    <w:p w14:paraId="387A376D" w14:textId="43AD13B2" w:rsidR="00EB27F8" w:rsidRDefault="00EB27F8" w:rsidP="0042556F">
      <w:pPr>
        <w:pStyle w:val="-"/>
        <w:ind w:firstLine="420"/>
      </w:pPr>
    </w:p>
    <w:p w14:paraId="61D97392" w14:textId="6E33950F" w:rsidR="00EB27F8" w:rsidRDefault="00EB27F8" w:rsidP="0042556F">
      <w:pPr>
        <w:pStyle w:val="-"/>
        <w:ind w:firstLine="420"/>
      </w:pPr>
    </w:p>
    <w:p w14:paraId="4BEA454D" w14:textId="757187B1" w:rsidR="00EB27F8" w:rsidRDefault="00EB27F8" w:rsidP="0042556F">
      <w:pPr>
        <w:pStyle w:val="-"/>
        <w:ind w:firstLine="420"/>
      </w:pPr>
    </w:p>
    <w:p w14:paraId="1F6F80A6" w14:textId="13A710C9" w:rsidR="00EB27F8" w:rsidRDefault="00EB27F8" w:rsidP="0042556F">
      <w:pPr>
        <w:pStyle w:val="-"/>
        <w:ind w:firstLine="420"/>
      </w:pPr>
    </w:p>
    <w:p w14:paraId="0B3BB681" w14:textId="0CD53148" w:rsidR="00EB27F8" w:rsidRDefault="00EB27F8" w:rsidP="0042556F">
      <w:pPr>
        <w:pStyle w:val="-"/>
        <w:ind w:firstLine="420"/>
      </w:pPr>
    </w:p>
    <w:p w14:paraId="69D05665" w14:textId="788F4637" w:rsidR="00EB27F8" w:rsidRDefault="00EB27F8" w:rsidP="0042556F">
      <w:pPr>
        <w:pStyle w:val="-"/>
        <w:ind w:firstLine="420"/>
      </w:pPr>
    </w:p>
    <w:p w14:paraId="2B85B0E8" w14:textId="42E070C0" w:rsidR="00EB27F8" w:rsidRDefault="00EB27F8" w:rsidP="0042556F">
      <w:pPr>
        <w:pStyle w:val="-"/>
        <w:ind w:firstLine="420"/>
      </w:pPr>
    </w:p>
    <w:p w14:paraId="37523FA1" w14:textId="695FE112" w:rsidR="00EB27F8" w:rsidRDefault="00EB27F8" w:rsidP="0042556F">
      <w:pPr>
        <w:pStyle w:val="-"/>
        <w:ind w:firstLine="420"/>
      </w:pPr>
    </w:p>
    <w:p w14:paraId="1E4A6AB9" w14:textId="77777777" w:rsidR="00EB27F8" w:rsidRPr="00E07734" w:rsidRDefault="00EB27F8" w:rsidP="0042556F">
      <w:pPr>
        <w:pStyle w:val="-"/>
        <w:ind w:firstLine="420"/>
        <w:rPr>
          <w:rFonts w:hint="eastAsia"/>
        </w:rPr>
      </w:pPr>
    </w:p>
    <w:sectPr w:rsidR="00EB27F8" w:rsidRPr="00E07734" w:rsidSect="00A8527F">
      <w:headerReference w:type="default" r:id="rId22"/>
      <w:footerReference w:type="default" r:id="rId23"/>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E2A7C" w14:textId="77777777" w:rsidR="00DE41EF" w:rsidRDefault="00DE41EF" w:rsidP="00F841EF">
      <w:r>
        <w:separator/>
      </w:r>
    </w:p>
  </w:endnote>
  <w:endnote w:type="continuationSeparator" w:id="0">
    <w:p w14:paraId="18574F1F" w14:textId="77777777" w:rsidR="00DE41EF" w:rsidRDefault="00DE41EF"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E1BDA"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8D925"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E1FDD" w14:textId="77777777" w:rsidR="00DE41EF" w:rsidRDefault="00DE41EF" w:rsidP="00F841EF">
      <w:r>
        <w:separator/>
      </w:r>
    </w:p>
  </w:footnote>
  <w:footnote w:type="continuationSeparator" w:id="0">
    <w:p w14:paraId="57CF5C13" w14:textId="77777777" w:rsidR="00DE41EF" w:rsidRDefault="00DE41EF" w:rsidP="00F841EF">
      <w:r>
        <w:continuationSeparator/>
      </w:r>
    </w:p>
  </w:footnote>
  <w:footnote w:id="1">
    <w:p w14:paraId="43CBCA89" w14:textId="63CE006B" w:rsidR="00A334BD" w:rsidRPr="00A334BD" w:rsidRDefault="00A334BD">
      <w:pPr>
        <w:pStyle w:val="a7"/>
        <w:rPr>
          <w:rFonts w:hint="eastAsia"/>
        </w:rPr>
      </w:pPr>
      <w:r>
        <w:rPr>
          <w:rStyle w:val="a9"/>
        </w:rPr>
        <w:footnoteRef/>
      </w:r>
      <w:r>
        <w:t xml:space="preserve"> </w:t>
      </w:r>
      <w:r>
        <w:rPr>
          <w:rFonts w:hint="eastAsia"/>
        </w:rPr>
        <w:t xml:space="preserve">译者注：原文这里的交易用的是拉丁文 </w:t>
      </w:r>
      <w:r>
        <w:t>quid pro quo</w:t>
      </w:r>
      <w:r>
        <w:rPr>
          <w:rFonts w:hint="eastAsia"/>
        </w:rPr>
        <w:t>，意为回报和补偿。</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9FC93" w14:textId="77777777" w:rsidR="0016522A" w:rsidRDefault="0016522A"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6358D" w14:textId="77777777" w:rsidR="00804F76" w:rsidRDefault="00804F76" w:rsidP="00A8527F">
    <w:pPr>
      <w:pStyle w:val="a3"/>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7D55"/>
    <w:multiLevelType w:val="hybridMultilevel"/>
    <w:tmpl w:val="715683FA"/>
    <w:lvl w:ilvl="0" w:tplc="F5DA777C">
      <w:numFmt w:val="bullet"/>
      <w:lvlText w:val="—"/>
      <w:lvlJc w:val="left"/>
      <w:pPr>
        <w:ind w:left="420" w:hanging="42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29"/>
    <w:rsid w:val="00045DB7"/>
    <w:rsid w:val="00055882"/>
    <w:rsid w:val="00062CAA"/>
    <w:rsid w:val="00064042"/>
    <w:rsid w:val="00087AE0"/>
    <w:rsid w:val="000A3E1A"/>
    <w:rsid w:val="000A6A0B"/>
    <w:rsid w:val="000B34CB"/>
    <w:rsid w:val="000C1A81"/>
    <w:rsid w:val="000E4E1E"/>
    <w:rsid w:val="00111EB5"/>
    <w:rsid w:val="00117365"/>
    <w:rsid w:val="00127AB9"/>
    <w:rsid w:val="00150BAB"/>
    <w:rsid w:val="00153EE2"/>
    <w:rsid w:val="001573DA"/>
    <w:rsid w:val="0016522A"/>
    <w:rsid w:val="001806CB"/>
    <w:rsid w:val="001B3B4D"/>
    <w:rsid w:val="001C799A"/>
    <w:rsid w:val="001D0E73"/>
    <w:rsid w:val="001D5185"/>
    <w:rsid w:val="001D5E94"/>
    <w:rsid w:val="001E57C0"/>
    <w:rsid w:val="001F3F1F"/>
    <w:rsid w:val="001F5FF0"/>
    <w:rsid w:val="001F6039"/>
    <w:rsid w:val="00214D54"/>
    <w:rsid w:val="002169D6"/>
    <w:rsid w:val="002312C8"/>
    <w:rsid w:val="00234451"/>
    <w:rsid w:val="002425D0"/>
    <w:rsid w:val="002466B9"/>
    <w:rsid w:val="002602A7"/>
    <w:rsid w:val="0026784B"/>
    <w:rsid w:val="00270C80"/>
    <w:rsid w:val="00273981"/>
    <w:rsid w:val="00285E6A"/>
    <w:rsid w:val="002A2333"/>
    <w:rsid w:val="002A5139"/>
    <w:rsid w:val="002D01D3"/>
    <w:rsid w:val="002F1A0E"/>
    <w:rsid w:val="002F3408"/>
    <w:rsid w:val="002F7493"/>
    <w:rsid w:val="00316C8C"/>
    <w:rsid w:val="003249D9"/>
    <w:rsid w:val="00333CDD"/>
    <w:rsid w:val="00355319"/>
    <w:rsid w:val="003575CF"/>
    <w:rsid w:val="00362338"/>
    <w:rsid w:val="00366B4E"/>
    <w:rsid w:val="00373773"/>
    <w:rsid w:val="003845EC"/>
    <w:rsid w:val="00385064"/>
    <w:rsid w:val="00385C4B"/>
    <w:rsid w:val="003932E9"/>
    <w:rsid w:val="003E13C6"/>
    <w:rsid w:val="003F442C"/>
    <w:rsid w:val="003F7E6F"/>
    <w:rsid w:val="004067E9"/>
    <w:rsid w:val="00412ACB"/>
    <w:rsid w:val="0042556F"/>
    <w:rsid w:val="00427A03"/>
    <w:rsid w:val="004367FE"/>
    <w:rsid w:val="00445F1D"/>
    <w:rsid w:val="00473DBD"/>
    <w:rsid w:val="004749FE"/>
    <w:rsid w:val="004B4D18"/>
    <w:rsid w:val="004B7AB8"/>
    <w:rsid w:val="004C323F"/>
    <w:rsid w:val="004C691F"/>
    <w:rsid w:val="004F6EC9"/>
    <w:rsid w:val="005062C4"/>
    <w:rsid w:val="00527030"/>
    <w:rsid w:val="00532598"/>
    <w:rsid w:val="00561057"/>
    <w:rsid w:val="00576BB6"/>
    <w:rsid w:val="0058487F"/>
    <w:rsid w:val="00594354"/>
    <w:rsid w:val="005A2AD5"/>
    <w:rsid w:val="005B5669"/>
    <w:rsid w:val="005C71CD"/>
    <w:rsid w:val="005E1D00"/>
    <w:rsid w:val="005F370B"/>
    <w:rsid w:val="00621D8F"/>
    <w:rsid w:val="0065046D"/>
    <w:rsid w:val="006530AD"/>
    <w:rsid w:val="00657B80"/>
    <w:rsid w:val="006610BC"/>
    <w:rsid w:val="00661441"/>
    <w:rsid w:val="006638BF"/>
    <w:rsid w:val="00664DA0"/>
    <w:rsid w:val="006722AD"/>
    <w:rsid w:val="0067480B"/>
    <w:rsid w:val="0067675A"/>
    <w:rsid w:val="00680671"/>
    <w:rsid w:val="00694FCF"/>
    <w:rsid w:val="006B2C72"/>
    <w:rsid w:val="006B3758"/>
    <w:rsid w:val="006F4D28"/>
    <w:rsid w:val="0071094A"/>
    <w:rsid w:val="00710D5F"/>
    <w:rsid w:val="0071777F"/>
    <w:rsid w:val="00730438"/>
    <w:rsid w:val="00731BF1"/>
    <w:rsid w:val="007333AA"/>
    <w:rsid w:val="0075522C"/>
    <w:rsid w:val="00766048"/>
    <w:rsid w:val="007752FB"/>
    <w:rsid w:val="007869FA"/>
    <w:rsid w:val="00791749"/>
    <w:rsid w:val="007A2BD6"/>
    <w:rsid w:val="007B3820"/>
    <w:rsid w:val="007C015E"/>
    <w:rsid w:val="007D71D1"/>
    <w:rsid w:val="00804F76"/>
    <w:rsid w:val="00806138"/>
    <w:rsid w:val="00835129"/>
    <w:rsid w:val="008451DD"/>
    <w:rsid w:val="00845AF8"/>
    <w:rsid w:val="00861514"/>
    <w:rsid w:val="00876728"/>
    <w:rsid w:val="00885A03"/>
    <w:rsid w:val="00890C17"/>
    <w:rsid w:val="00891D5D"/>
    <w:rsid w:val="008931DD"/>
    <w:rsid w:val="008978D8"/>
    <w:rsid w:val="008A1FE9"/>
    <w:rsid w:val="008A620A"/>
    <w:rsid w:val="008C3EF2"/>
    <w:rsid w:val="008D4384"/>
    <w:rsid w:val="008D5696"/>
    <w:rsid w:val="008E3CB4"/>
    <w:rsid w:val="008F2B87"/>
    <w:rsid w:val="00911BFC"/>
    <w:rsid w:val="0092047D"/>
    <w:rsid w:val="0092507E"/>
    <w:rsid w:val="00937B95"/>
    <w:rsid w:val="00944945"/>
    <w:rsid w:val="00960341"/>
    <w:rsid w:val="0097206B"/>
    <w:rsid w:val="009851AC"/>
    <w:rsid w:val="009B5ACC"/>
    <w:rsid w:val="009C45E4"/>
    <w:rsid w:val="009D21CC"/>
    <w:rsid w:val="00A0759B"/>
    <w:rsid w:val="00A2094B"/>
    <w:rsid w:val="00A334BD"/>
    <w:rsid w:val="00A3384D"/>
    <w:rsid w:val="00A47A89"/>
    <w:rsid w:val="00A50650"/>
    <w:rsid w:val="00A633EF"/>
    <w:rsid w:val="00A64A1C"/>
    <w:rsid w:val="00A773E6"/>
    <w:rsid w:val="00A8527F"/>
    <w:rsid w:val="00A867B3"/>
    <w:rsid w:val="00A8783F"/>
    <w:rsid w:val="00AA606A"/>
    <w:rsid w:val="00AA68E8"/>
    <w:rsid w:val="00AB0B65"/>
    <w:rsid w:val="00AC153E"/>
    <w:rsid w:val="00AC3916"/>
    <w:rsid w:val="00AC437D"/>
    <w:rsid w:val="00B10A40"/>
    <w:rsid w:val="00B25851"/>
    <w:rsid w:val="00B415B0"/>
    <w:rsid w:val="00B43770"/>
    <w:rsid w:val="00B50715"/>
    <w:rsid w:val="00B62941"/>
    <w:rsid w:val="00B64617"/>
    <w:rsid w:val="00BA2914"/>
    <w:rsid w:val="00BB5FEB"/>
    <w:rsid w:val="00BE1C72"/>
    <w:rsid w:val="00BF11F4"/>
    <w:rsid w:val="00C36086"/>
    <w:rsid w:val="00C45328"/>
    <w:rsid w:val="00C61659"/>
    <w:rsid w:val="00C7080D"/>
    <w:rsid w:val="00CE2F7E"/>
    <w:rsid w:val="00D02128"/>
    <w:rsid w:val="00D03448"/>
    <w:rsid w:val="00D2473E"/>
    <w:rsid w:val="00D40B17"/>
    <w:rsid w:val="00D43879"/>
    <w:rsid w:val="00D47D43"/>
    <w:rsid w:val="00D62021"/>
    <w:rsid w:val="00D81351"/>
    <w:rsid w:val="00DA3E65"/>
    <w:rsid w:val="00DB58CA"/>
    <w:rsid w:val="00DB684D"/>
    <w:rsid w:val="00DC7054"/>
    <w:rsid w:val="00DD0457"/>
    <w:rsid w:val="00DE41EF"/>
    <w:rsid w:val="00DF1BD2"/>
    <w:rsid w:val="00E06D6C"/>
    <w:rsid w:val="00E07734"/>
    <w:rsid w:val="00E1534E"/>
    <w:rsid w:val="00E20D0F"/>
    <w:rsid w:val="00E2360C"/>
    <w:rsid w:val="00E32107"/>
    <w:rsid w:val="00E377C2"/>
    <w:rsid w:val="00E61F41"/>
    <w:rsid w:val="00E63C55"/>
    <w:rsid w:val="00E81749"/>
    <w:rsid w:val="00E81D1D"/>
    <w:rsid w:val="00E85ED9"/>
    <w:rsid w:val="00E96BDA"/>
    <w:rsid w:val="00EA10AB"/>
    <w:rsid w:val="00EA35E2"/>
    <w:rsid w:val="00EB267F"/>
    <w:rsid w:val="00EB27F8"/>
    <w:rsid w:val="00EE2E4F"/>
    <w:rsid w:val="00EE3E02"/>
    <w:rsid w:val="00F27EC2"/>
    <w:rsid w:val="00F348C6"/>
    <w:rsid w:val="00F46451"/>
    <w:rsid w:val="00F4686B"/>
    <w:rsid w:val="00F505B5"/>
    <w:rsid w:val="00F734E7"/>
    <w:rsid w:val="00F75076"/>
    <w:rsid w:val="00F800C8"/>
    <w:rsid w:val="00F8075D"/>
    <w:rsid w:val="00F841EF"/>
    <w:rsid w:val="00F96429"/>
    <w:rsid w:val="00FA259E"/>
    <w:rsid w:val="00FD7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D4BA8"/>
  <w15:chartTrackingRefBased/>
  <w15:docId w15:val="{095C0979-4FC8-5C44-A0AB-BD71F7E9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semiHidden/>
    <w:unhideWhenUsed/>
    <w:rsid w:val="00B25851"/>
    <w:pPr>
      <w:jc w:val="left"/>
    </w:pPr>
    <w:rPr>
      <w:sz w:val="18"/>
      <w:szCs w:val="18"/>
    </w:rPr>
  </w:style>
  <w:style w:type="character" w:customStyle="1" w:styleId="a8">
    <w:name w:val="脚注文本 字符"/>
    <w:basedOn w:val="a0"/>
    <w:link w:val="a7"/>
    <w:uiPriority w:val="99"/>
    <w:semiHidden/>
    <w:rsid w:val="00B25851"/>
    <w:rPr>
      <w:sz w:val="18"/>
      <w:szCs w:val="18"/>
    </w:rPr>
  </w:style>
  <w:style w:type="character" w:styleId="a9">
    <w:name w:val="footnote reference"/>
    <w:basedOn w:val="a0"/>
    <w:uiPriority w:val="99"/>
    <w:semiHidden/>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caption"/>
    <w:basedOn w:val="a"/>
    <w:next w:val="a"/>
    <w:uiPriority w:val="35"/>
    <w:unhideWhenUsed/>
    <w:qFormat/>
    <w:rsid w:val="00064042"/>
    <w:rPr>
      <w:rFonts w:asciiTheme="majorHAnsi" w:eastAsia="黑体" w:hAnsiTheme="majorHAnsi" w:cstheme="majorBidi"/>
      <w:sz w:val="20"/>
      <w:szCs w:val="20"/>
    </w:rPr>
  </w:style>
  <w:style w:type="paragraph" w:styleId="af0">
    <w:name w:val="Balloon Text"/>
    <w:basedOn w:val="a"/>
    <w:link w:val="af1"/>
    <w:uiPriority w:val="99"/>
    <w:semiHidden/>
    <w:unhideWhenUsed/>
    <w:rsid w:val="00064042"/>
    <w:rPr>
      <w:sz w:val="18"/>
      <w:szCs w:val="18"/>
    </w:rPr>
  </w:style>
  <w:style w:type="character" w:customStyle="1" w:styleId="af1">
    <w:name w:val="批注框文本 字符"/>
    <w:basedOn w:val="a0"/>
    <w:link w:val="af0"/>
    <w:uiPriority w:val="99"/>
    <w:semiHidden/>
    <w:rsid w:val="00064042"/>
    <w:rPr>
      <w:sz w:val="18"/>
      <w:szCs w:val="18"/>
    </w:rPr>
  </w:style>
  <w:style w:type="paragraph" w:styleId="af2">
    <w:name w:val="List Paragraph"/>
    <w:basedOn w:val="a"/>
    <w:uiPriority w:val="34"/>
    <w:qFormat/>
    <w:rsid w:val="002169D6"/>
    <w:pPr>
      <w:ind w:firstLineChars="200" w:firstLine="420"/>
    </w:pPr>
  </w:style>
  <w:style w:type="table" w:styleId="af3">
    <w:name w:val="Table Grid"/>
    <w:basedOn w:val="a1"/>
    <w:uiPriority w:val="39"/>
    <w:rsid w:val="00835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480636">
      <w:bodyDiv w:val="1"/>
      <w:marLeft w:val="0"/>
      <w:marRight w:val="0"/>
      <w:marTop w:val="0"/>
      <w:marBottom w:val="0"/>
      <w:divBdr>
        <w:top w:val="none" w:sz="0" w:space="0" w:color="auto"/>
        <w:left w:val="none" w:sz="0" w:space="0" w:color="auto"/>
        <w:bottom w:val="none" w:sz="0" w:space="0" w:color="auto"/>
        <w:right w:val="none" w:sz="0" w:space="0" w:color="auto"/>
      </w:divBdr>
    </w:div>
    <w:div w:id="150774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80sgaming.org/ultima-parody/"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www.moongates.com/u4/upgrade/Upgrade.htm"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1.escapistmagazine.com/articles/view/video-games/issues/issue_102/563-Richard-Garriott-The-Escapist-Interview.2" TargetMode="External"/><Relationship Id="rId23" Type="http://schemas.openxmlformats.org/officeDocument/2006/relationships/footer" Target="footer2.xml"/><Relationship Id="rId10" Type="http://schemas.openxmlformats.org/officeDocument/2006/relationships/hyperlink" Target="http://www.80sgaming.org/ultima-parody/"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moongates.com/u4/upgrade/Upgrade.htm" TargetMode="External"/><Relationship Id="rId14" Type="http://schemas.openxmlformats.org/officeDocument/2006/relationships/hyperlink" Target="https://v1.escapistmagazine.com/articles/view/video-games/issues/issue_102/563-Richard-Garriott-The-Escapist-Interview.2" TargetMode="Externa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ightningchris/Nutstore%20Files/CRPG-Book-Chinese/review&#27169;&#29256;2020101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review模版20201016.dotx</Template>
  <TotalTime>125</TotalTime>
  <Pages>3</Pages>
  <Words>322</Words>
  <Characters>1837</Characters>
  <Application>Microsoft Office Word</Application>
  <DocSecurity>0</DocSecurity>
  <Lines>15</Lines>
  <Paragraphs>4</Paragraphs>
  <ScaleCrop>false</ScaleCrop>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陈 俊宏</cp:lastModifiedBy>
  <cp:revision>20</cp:revision>
  <dcterms:created xsi:type="dcterms:W3CDTF">2021-01-31T12:02:00Z</dcterms:created>
  <dcterms:modified xsi:type="dcterms:W3CDTF">2021-02-09T17:00:00Z</dcterms:modified>
</cp:coreProperties>
</file>