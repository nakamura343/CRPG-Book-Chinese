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0C4C5" w14:textId="24849913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407488" wp14:editId="762D6AEC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83915"/>
                <wp:effectExtent l="0" t="0" r="0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83915"/>
                          <a:chOff x="0" y="0"/>
                          <a:chExt cx="6185535" cy="338391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24" y="0"/>
                            <a:ext cx="61738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696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A03549" w14:textId="7CDB6DE3" w:rsidR="00804D1D" w:rsidRDefault="00804D1D" w:rsidP="00804D1D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I Escudero and David Wong, 1987</w:t>
                              </w:r>
                            </w:p>
                            <w:p w14:paraId="0913A7A3" w14:textId="02F6ECDD" w:rsidR="00804D1D" w:rsidRPr="00804D1D" w:rsidRDefault="00804D1D" w:rsidP="00804D1D">
                              <w:pPr>
                                <w:jc w:val="center"/>
                                <w:rPr>
                                  <w:rFonts w:asciiTheme="majorHAnsi" w:eastAsia="黑体" w:hAnsiTheme="majorHAnsi" w:cstheme="majorBidi"/>
                                  <w:sz w:val="20"/>
                                  <w:szCs w:val="20"/>
                                </w:rPr>
                              </w:pPr>
                              <w:r w:rsidRPr="00804D1D">
                                <w:rPr>
                                  <w:rFonts w:hint="eastAsia"/>
                                </w:rPr>
                                <w:t>A</w:t>
                              </w:r>
                              <w:r w:rsidRPr="00804D1D">
                                <w:rPr>
                                  <w:rFonts w:asciiTheme="majorHAnsi" w:eastAsia="黑体" w:hAnsiTheme="majorHAnsi" w:cstheme="majorBidi"/>
                                  <w:sz w:val="20"/>
                                  <w:szCs w:val="20"/>
                                </w:rPr>
                                <w:t>pple II and C64</w:t>
                              </w:r>
                            </w:p>
                            <w:p w14:paraId="270D7D64" w14:textId="622CD916" w:rsidR="00F96429" w:rsidRPr="00F30A58" w:rsidRDefault="00F96429" w:rsidP="00F96429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F30A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*</w:t>
                              </w:r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《死亡领主》最初灵感来源于北欧神话，但在发售前五周 </w:t>
                              </w:r>
                              <w:r w:rsidR="00804D1D">
                                <w:rPr>
                                  <w:sz w:val="20"/>
                                  <w:szCs w:val="21"/>
                                </w:rPr>
                                <w:t xml:space="preserve">EA </w:t>
                              </w:r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却要求制作人把游戏背景改成日本风格的。</w:t>
                              </w:r>
                            </w:p>
                            <w:p w14:paraId="4B903A12" w14:textId="77777777" w:rsidR="000C1A81" w:rsidRPr="00F30A58" w:rsidRDefault="000C1A81" w:rsidP="000C1A81">
                              <w:pPr>
                                <w:rPr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407488" id="组合 4" o:spid="_x0000_s1026" style="position:absolute;left:0;text-align:left;margin-left:435.85pt;margin-top:44.4pt;width:487.05pt;height:266.45pt;z-index:251660288;mso-position-horizontal:right;mso-position-horizontal-relative:margin;mso-width-relative:margin;mso-height-relative:margin" coordsize="61855,3383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Xf/aAAwDAQACEQMRAD8A/wA/+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8;width:61739;height:267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&#13;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69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" stroked="f">
                  <v:textbox style="mso-fit-shape-to-text:t" inset="0,0,0,0">
                    <w:txbxContent>
                      <w:p w14:paraId="72A03549" w14:textId="7CDB6DE3" w:rsidR="00804D1D" w:rsidRDefault="00804D1D" w:rsidP="00804D1D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I Escudero and David Wong, 1987</w:t>
                        </w:r>
                      </w:p>
                      <w:p w14:paraId="0913A7A3" w14:textId="02F6ECDD" w:rsidR="00804D1D" w:rsidRPr="00804D1D" w:rsidRDefault="00804D1D" w:rsidP="00804D1D">
                        <w:pPr>
                          <w:jc w:val="center"/>
                          <w:rPr>
                            <w:rFonts w:asciiTheme="majorHAnsi" w:eastAsia="黑体" w:hAnsiTheme="majorHAnsi" w:cstheme="majorBidi"/>
                            <w:sz w:val="20"/>
                            <w:szCs w:val="20"/>
                          </w:rPr>
                        </w:pPr>
                        <w:r w:rsidRPr="00804D1D">
                          <w:rPr>
                            <w:rFonts w:hint="eastAsia"/>
                          </w:rPr>
                          <w:t>A</w:t>
                        </w:r>
                        <w:r w:rsidRPr="00804D1D">
                          <w:rPr>
                            <w:rFonts w:asciiTheme="majorHAnsi" w:eastAsia="黑体" w:hAnsiTheme="majorHAnsi" w:cstheme="majorBidi"/>
                            <w:sz w:val="20"/>
                            <w:szCs w:val="20"/>
                          </w:rPr>
                          <w:t>pple II and C64</w:t>
                        </w:r>
                      </w:p>
                      <w:p w14:paraId="270D7D64" w14:textId="622CD916" w:rsidR="00F96429" w:rsidRPr="00F30A58" w:rsidRDefault="00F96429" w:rsidP="00F96429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F30A58">
                          <w:rPr>
                            <w:rFonts w:hint="eastAsia"/>
                            <w:sz w:val="20"/>
                            <w:szCs w:val="21"/>
                          </w:rPr>
                          <w:t>*</w:t>
                        </w:r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 xml:space="preserve">《死亡领主》最初灵感来源于北欧神话，但在发售前五周 </w:t>
                        </w:r>
                        <w:r w:rsidR="00804D1D">
                          <w:rPr>
                            <w:sz w:val="20"/>
                            <w:szCs w:val="21"/>
                          </w:rPr>
                          <w:t xml:space="preserve">EA </w:t>
                        </w:r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>却要求制作人把游戏背景改成日本风格的。</w:t>
                        </w:r>
                      </w:p>
                      <w:p w14:paraId="4B903A12" w14:textId="77777777" w:rsidR="000C1A81" w:rsidRPr="00F30A58" w:rsidRDefault="000C1A81" w:rsidP="000C1A81">
                        <w:pPr>
                          <w:rPr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804D1D">
        <w:rPr>
          <w:rFonts w:hint="eastAsia"/>
        </w:rPr>
        <w:t>死亡领主</w:t>
      </w:r>
      <w:r w:rsidR="00DB684D">
        <w:rPr>
          <w:rFonts w:hint="eastAsia"/>
        </w:rPr>
        <w:t>》（</w:t>
      </w:r>
      <w:proofErr w:type="spellStart"/>
      <w:r w:rsidR="00804D1D">
        <w:t>Deathlord</w:t>
      </w:r>
      <w:proofErr w:type="spellEnd"/>
      <w:r w:rsidR="00DB684D">
        <w:rPr>
          <w:rFonts w:hint="eastAsia"/>
        </w:rPr>
        <w:t>）</w:t>
      </w:r>
    </w:p>
    <w:p w14:paraId="5AB96F37" w14:textId="0CC8B245" w:rsidR="0016522A" w:rsidRDefault="008F2B87" w:rsidP="00F734E7">
      <w:r w:rsidRPr="008F2B87">
        <w:rPr>
          <w:rFonts w:hint="eastAsia"/>
        </w:rPr>
        <w:t>作者：</w:t>
      </w:r>
      <w:r w:rsidR="00804D1D">
        <w:rPr>
          <w:rFonts w:hint="eastAsia"/>
        </w:rPr>
        <w:t>CB</w:t>
      </w:r>
    </w:p>
    <w:p w14:paraId="16EC6CEC" w14:textId="60F3AE74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804D1D">
        <w:t>LightningChris</w:t>
      </w:r>
      <w:proofErr w:type="spellEnd"/>
    </w:p>
    <w:p w14:paraId="071B4858" w14:textId="4F7C4505" w:rsidR="0016522A" w:rsidRDefault="00352D42" w:rsidP="00F734E7">
      <w:r>
        <w:rPr>
          <w:noProof/>
        </w:rPr>
        <w:pict w14:anchorId="4147DA5B">
          <v:rect id="_x0000_i1025" alt="" style="width:286.15pt;height:.05pt;mso-width-percent:0;mso-height-percent:0;mso-width-percent:0;mso-height-percent:0" o:hrpct="689" o:hrstd="t" o:hrnoshade="t" o:hr="t" fillcolor="#cfcdcd [2894]" stroked="f"/>
        </w:pict>
      </w:r>
    </w:p>
    <w:p w14:paraId="3CB30AB2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B404783" w14:textId="308658FC" w:rsidR="00804D1D" w:rsidRDefault="00804D1D" w:rsidP="00F348C6">
      <w:pPr>
        <w:pStyle w:val="-"/>
        <w:ind w:firstLine="420"/>
      </w:pPr>
      <w:r>
        <w:rPr>
          <w:rFonts w:hint="eastAsia"/>
        </w:rPr>
        <w:t>有人说《</w:t>
      </w:r>
      <w:r w:rsidR="009731E3">
        <w:rPr>
          <w:rFonts w:hint="eastAsia"/>
        </w:rPr>
        <w:t>巫术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》（</w:t>
      </w:r>
      <w:r>
        <w:rPr>
          <w:rFonts w:hint="eastAsia"/>
        </w:rPr>
        <w:t>W</w:t>
      </w:r>
      <w:r>
        <w:t>izardry IV</w:t>
      </w:r>
      <w:r>
        <w:rPr>
          <w:rFonts w:hint="eastAsia"/>
        </w:rPr>
        <w:t>）是那种</w:t>
      </w:r>
      <w:r w:rsidR="00016A59">
        <w:rPr>
          <w:rFonts w:hint="eastAsia"/>
        </w:rPr>
        <w:t>对玩家最不友好的游戏，但那些自视为“高玩”者则对《</w:t>
      </w:r>
      <w:r w:rsidR="009731E3">
        <w:rPr>
          <w:rFonts w:hint="eastAsia"/>
        </w:rPr>
        <w:t>巫术</w:t>
      </w:r>
      <w:r w:rsidR="00016A59">
        <w:rPr>
          <w:rFonts w:hint="eastAsia"/>
        </w:rPr>
        <w:t>》这样的主流游戏不屑一顾，而认为《死亡领主》才是对玩家最不友好的游戏。</w:t>
      </w:r>
    </w:p>
    <w:p w14:paraId="2329907A" w14:textId="5024F71D" w:rsidR="00F348C6" w:rsidRDefault="009731E3" w:rsidP="00115B19">
      <w:pPr>
        <w:pStyle w:val="-"/>
        <w:ind w:firstLine="420"/>
        <w:rPr>
          <w:rFonts w:hint="eastAsia"/>
        </w:rPr>
      </w:pPr>
      <w:r>
        <w:rPr>
          <w:rFonts w:hint="eastAsia"/>
        </w:rPr>
        <w:t>结合了《</w:t>
      </w:r>
      <w:r w:rsidR="00F349F6">
        <w:rPr>
          <w:rFonts w:hint="eastAsia"/>
        </w:rPr>
        <w:t>创世纪</w:t>
      </w:r>
      <w:r>
        <w:rPr>
          <w:rFonts w:hint="eastAsia"/>
        </w:rPr>
        <w:t>》</w:t>
      </w:r>
      <w:r w:rsidR="00F349F6">
        <w:rPr>
          <w:rFonts w:hint="eastAsia"/>
        </w:rPr>
        <w:t>（</w:t>
      </w:r>
      <w:r w:rsidR="00F349F6">
        <w:rPr>
          <w:rFonts w:hint="eastAsia"/>
        </w:rPr>
        <w:t>U</w:t>
      </w:r>
      <w:r w:rsidR="00F349F6">
        <w:t>ltima</w:t>
      </w:r>
      <w:r w:rsidR="00F349F6">
        <w:rPr>
          <w:rFonts w:hint="eastAsia"/>
        </w:rPr>
        <w:t>）</w:t>
      </w:r>
      <w:r>
        <w:rPr>
          <w:rFonts w:hint="eastAsia"/>
        </w:rPr>
        <w:t>系列的垂直探索系统和《</w:t>
      </w:r>
      <w:r w:rsidR="00F349F6">
        <w:rPr>
          <w:rFonts w:hint="eastAsia"/>
        </w:rPr>
        <w:t>巫术</w:t>
      </w:r>
      <w:r>
        <w:rPr>
          <w:rFonts w:hint="eastAsia"/>
        </w:rPr>
        <w:t>》系列的战斗系统，《死亡领主》的故事发生在一个以日本为主题的东方虚幻世界。</w:t>
      </w:r>
      <w:r w:rsidR="00115B19">
        <w:rPr>
          <w:rFonts w:hint="eastAsia"/>
        </w:rPr>
        <w:t>在这个世界里你可以扮演一个妖灵</w:t>
      </w:r>
      <w:r w:rsidR="00115B19">
        <w:rPr>
          <w:rStyle w:val="a9"/>
        </w:rPr>
        <w:footnoteReference w:id="1"/>
      </w:r>
      <w:r w:rsidR="00115B19">
        <w:rPr>
          <w:rFonts w:hint="eastAsia"/>
        </w:rPr>
        <w:t>、变形者、术士、以及浪人。</w:t>
      </w:r>
    </w:p>
    <w:p w14:paraId="0C9862CD" w14:textId="77777777" w:rsidR="00F348C6" w:rsidRDefault="00F348C6" w:rsidP="00F348C6">
      <w:pPr>
        <w:pStyle w:val="-"/>
        <w:ind w:firstLine="420"/>
      </w:pPr>
    </w:p>
    <w:p w14:paraId="4D131B14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63657DB" wp14:editId="521801CA">
            <wp:extent cx="2600744" cy="19691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44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87A" w14:textId="19FAFED5" w:rsidR="00F348C6" w:rsidRDefault="00F348C6" w:rsidP="00F348C6">
      <w:pPr>
        <w:pStyle w:val="af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3BDF">
        <w:rPr>
          <w:noProof/>
        </w:rPr>
        <w:t>1</w:t>
      </w:r>
      <w:r>
        <w:fldChar w:fldCharType="end"/>
      </w:r>
      <w:r w:rsidR="00953BDF">
        <w:rPr>
          <w:rFonts w:hint="eastAsia"/>
        </w:rPr>
        <w:t xml:space="preserve"> </w:t>
      </w:r>
      <w:r w:rsidR="00953BDF">
        <w:rPr>
          <w:rFonts w:hint="eastAsia"/>
        </w:rPr>
        <w:t>游戏的探索和战斗界面是像《创世纪》一样自上而下的垂直视角，但是游戏的战斗系统却和《巫术》更为相似。</w:t>
      </w:r>
    </w:p>
    <w:p w14:paraId="0E0644D6" w14:textId="77777777" w:rsidR="00F348C6" w:rsidRDefault="00F348C6" w:rsidP="00F348C6">
      <w:pPr>
        <w:pStyle w:val="-"/>
        <w:ind w:firstLine="420"/>
      </w:pPr>
    </w:p>
    <w:p w14:paraId="5F76C5B0" w14:textId="77777777" w:rsidR="00953BDF" w:rsidRDefault="00953BDF" w:rsidP="00953BDF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A12D077" wp14:editId="1663ABA2">
            <wp:extent cx="2957673" cy="2239200"/>
            <wp:effectExtent l="0" t="0" r="1905" b="0"/>
            <wp:docPr id="6" name="图片 6" descr="文字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字图案&#10;&#10;中度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673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04F2" w14:textId="1D245920" w:rsidR="00710D5F" w:rsidRDefault="00953BDF" w:rsidP="00953BDF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除非你精通日语，否则想要理解游戏里的种族、职业和咒语的话，你还是需要翻翻手册。就比如</w:t>
      </w:r>
      <w:r>
        <w:rPr>
          <w:rFonts w:hint="eastAsia"/>
        </w:rPr>
        <w:t xml:space="preserve"> </w:t>
      </w:r>
      <w:proofErr w:type="spellStart"/>
      <w:r>
        <w:t>Yabanjin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就是一种野蛮人。</w:t>
      </w:r>
    </w:p>
    <w:p w14:paraId="167BE1F7" w14:textId="29988332" w:rsidR="00953BDF" w:rsidRDefault="00953BDF" w:rsidP="00953BDF"/>
    <w:p w14:paraId="5AEDCD0F" w14:textId="762E184D" w:rsidR="00953BDF" w:rsidRDefault="00953BDF" w:rsidP="00953BDF">
      <w:pPr>
        <w:pStyle w:val="-"/>
        <w:ind w:firstLine="420"/>
      </w:pPr>
      <w:r>
        <w:rPr>
          <w:rFonts w:hint="eastAsia"/>
        </w:rPr>
        <w:t>游戏里有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个种族，</w:t>
      </w: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个职业，其中包括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种法师职业，每一种都有自成一派的强大法咒。游戏的角色系统设计的很充实可靠，每一次升级都会带来巨大的增益。因此你就可以在升级之后去勇敢地探索那些之前不敢探索的区域。</w:t>
      </w:r>
    </w:p>
    <w:p w14:paraId="61673C1B" w14:textId="7B483F07" w:rsidR="00953BDF" w:rsidRDefault="00953BDF" w:rsidP="00953BDF">
      <w:pPr>
        <w:pStyle w:val="-"/>
        <w:ind w:firstLine="420"/>
      </w:pPr>
      <w:r>
        <w:rPr>
          <w:rFonts w:hint="eastAsia"/>
        </w:rPr>
        <w:t>再说了，《死亡领主》有着</w:t>
      </w:r>
      <w:r>
        <w:t xml:space="preserve"> 17 </w:t>
      </w:r>
      <w:r>
        <w:rPr>
          <w:rFonts w:hint="eastAsia"/>
        </w:rPr>
        <w:t>个大陆和群岛，你可以探索的地方实在是太多了。</w:t>
      </w:r>
      <w:r w:rsidR="001F0960">
        <w:rPr>
          <w:rFonts w:hint="eastAsia"/>
        </w:rPr>
        <w:t>这个世界有时看起来过于空旷，但游戏的可探索地点却设计的都很精良。这些地点里会有陷阱、线索以及秘密在等着你。根据地点附近的环境和里面</w:t>
      </w:r>
      <w:r w:rsidR="001F0960">
        <w:rPr>
          <w:rFonts w:hint="eastAsia"/>
        </w:rPr>
        <w:t xml:space="preserve"> NPC</w:t>
      </w:r>
      <w:r w:rsidR="001F0960">
        <w:t xml:space="preserve"> </w:t>
      </w:r>
      <w:r w:rsidR="001F0960">
        <w:rPr>
          <w:rFonts w:hint="eastAsia"/>
        </w:rPr>
        <w:t>的行为，你还会发现有些地点会透露出除了明摆着的线索之外的信息。比如游戏里对魔戒堡</w:t>
      </w:r>
      <w:r w:rsidR="001F0960">
        <w:rPr>
          <w:rStyle w:val="a9"/>
        </w:rPr>
        <w:footnoteReference w:id="2"/>
      </w:r>
      <w:r w:rsidR="001F0960">
        <w:rPr>
          <w:rFonts w:hint="eastAsia"/>
        </w:rPr>
        <w:t>和</w:t>
      </w:r>
      <w:r w:rsidR="00F349F6">
        <w:rPr>
          <w:rFonts w:hint="eastAsia"/>
        </w:rPr>
        <w:t>恶魔密布的火山之城——</w:t>
      </w:r>
      <w:r w:rsidR="001F0960">
        <w:rPr>
          <w:rFonts w:hint="eastAsia"/>
        </w:rPr>
        <w:t>马卡斯城之间的永恒且动荡的对立进行了惟妙惟肖的刻画。</w:t>
      </w:r>
    </w:p>
    <w:p w14:paraId="0E080D82" w14:textId="67238DBC" w:rsidR="001F0960" w:rsidRDefault="001F0960" w:rsidP="00953BDF">
      <w:pPr>
        <w:pStyle w:val="-"/>
        <w:ind w:firstLine="420"/>
      </w:pPr>
      <w:r>
        <w:rPr>
          <w:rFonts w:hint="eastAsia"/>
        </w:rPr>
        <w:t>游戏里没有任务目标，或者说它甚至连任务都没有。自始自终你只知道在开局</w:t>
      </w:r>
      <w:r w:rsidR="00F349F6">
        <w:rPr>
          <w:rFonts w:hint="eastAsia"/>
        </w:rPr>
        <w:t>时游戏的反派死亡领主给你的线索。后续的线索通常晦涩且罕见。有些像监狱和民居的地方你显然无法直接进入；你唯一进入的方法就是强闯而入，但这样做也会让全城的守卫都戒备起来。</w:t>
      </w:r>
    </w:p>
    <w:p w14:paraId="5A014E58" w14:textId="10D8A0D4" w:rsidR="00F349F6" w:rsidRDefault="00F349F6" w:rsidP="00953BDF">
      <w:pPr>
        <w:pStyle w:val="-"/>
        <w:ind w:firstLine="420"/>
      </w:pPr>
      <w:r>
        <w:rPr>
          <w:rFonts w:hint="eastAsia"/>
        </w:rPr>
        <w:t>但是这样高风险行为也有着高收益，这风险尤其之高因为游戏的“永久死亡机制”，游戏里只有一次自动存档槽。</w:t>
      </w:r>
    </w:p>
    <w:p w14:paraId="619E8EF9" w14:textId="1AA15306" w:rsidR="00F349F6" w:rsidRDefault="00F349F6" w:rsidP="00953BDF">
      <w:pPr>
        <w:pStyle w:val="-"/>
        <w:ind w:firstLine="420"/>
      </w:pPr>
      <w:r>
        <w:rPr>
          <w:rFonts w:hint="eastAsia"/>
        </w:rPr>
        <w:t>《死亡领主》的精巧之处就在于其巧妙的结合了《创世纪》的探索模式和《巫术》的战斗模式，因为在《创世纪》这样的垂直视角下再融入那些传统的地牢障碍例如滑道、暗门、传送门等东西是很困难的。</w:t>
      </w:r>
      <w:r w:rsidR="00581F32">
        <w:rPr>
          <w:rFonts w:hint="eastAsia"/>
        </w:rPr>
        <w:t>大多数地牢都有着独一无二的主题，在具有想象力的同时也非常的反人类。如果你不亲手画一份地图的话你是走不出这些地牢的，而且如果你不仔细研究地图的话你会错过一些线索。</w:t>
      </w:r>
    </w:p>
    <w:p w14:paraId="39FADD94" w14:textId="42BFBCAE" w:rsidR="00581F32" w:rsidRPr="00F349F6" w:rsidRDefault="00581F32" w:rsidP="00953BDF">
      <w:pPr>
        <w:pStyle w:val="-"/>
        <w:ind w:firstLine="420"/>
        <w:rPr>
          <w:rFonts w:hint="eastAsia"/>
        </w:rPr>
      </w:pPr>
      <w:r>
        <w:rPr>
          <w:rFonts w:hint="eastAsia"/>
        </w:rPr>
        <w:t>对于地牢探索类游戏上瘾的同志们，《死亡领主》一定是款完美的游戏。</w:t>
      </w:r>
    </w:p>
    <w:sectPr w:rsidR="00581F32" w:rsidRPr="00F349F6" w:rsidSect="00A8527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69476" w14:textId="77777777" w:rsidR="00352D42" w:rsidRDefault="00352D42" w:rsidP="00F841EF">
      <w:r>
        <w:separator/>
      </w:r>
    </w:p>
  </w:endnote>
  <w:endnote w:type="continuationSeparator" w:id="0">
    <w:p w14:paraId="4078C04B" w14:textId="77777777" w:rsidR="00352D42" w:rsidRDefault="00352D42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92198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535A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5A122" w14:textId="77777777" w:rsidR="00352D42" w:rsidRDefault="00352D42" w:rsidP="00F841EF">
      <w:r>
        <w:separator/>
      </w:r>
    </w:p>
  </w:footnote>
  <w:footnote w:type="continuationSeparator" w:id="0">
    <w:p w14:paraId="178E5EAE" w14:textId="77777777" w:rsidR="00352D42" w:rsidRDefault="00352D42" w:rsidP="00F841EF">
      <w:r>
        <w:continuationSeparator/>
      </w:r>
    </w:p>
  </w:footnote>
  <w:footnote w:id="1">
    <w:p w14:paraId="6424F3FD" w14:textId="5E5206F2" w:rsidR="00115B19" w:rsidRPr="00115B19" w:rsidRDefault="00115B19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="00953BDF">
        <w:rPr>
          <w:rFonts w:hint="eastAsia"/>
        </w:rPr>
        <w:t>由于游戏的种族和职业是原创的日语，</w:t>
      </w:r>
      <w:r>
        <w:rPr>
          <w:rFonts w:hint="eastAsia"/>
        </w:rPr>
        <w:t xml:space="preserve">本段的职业和种族均为原创翻译。此处的妖灵原文为 </w:t>
      </w:r>
      <w:proofErr w:type="spellStart"/>
      <w:r>
        <w:t>Toshi</w:t>
      </w:r>
      <w:proofErr w:type="spellEnd"/>
      <w:r>
        <w:rPr>
          <w:rFonts w:hint="eastAsia"/>
        </w:rPr>
        <w:t>，根据</w:t>
      </w:r>
      <w:r>
        <w:t xml:space="preserve"> </w:t>
      </w:r>
      <w:hyperlink r:id="rId1" w:history="1">
        <w:r w:rsidRPr="00115B19">
          <w:rPr>
            <w:rStyle w:val="aa"/>
          </w:rPr>
          <w:t>WLau</w:t>
        </w:r>
      </w:hyperlink>
      <w:r>
        <w:rPr>
          <w:rFonts w:hint="eastAsia"/>
        </w:rPr>
        <w:t xml:space="preserve"> 的指南可知妖灵是一种高智商的生物，善于使用魔法，却物理抗性低。</w:t>
      </w:r>
    </w:p>
  </w:footnote>
  <w:footnote w:id="2">
    <w:p w14:paraId="4C81476E" w14:textId="1CA48D42" w:rsidR="001F0960" w:rsidRDefault="001F0960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译者注：魔戒堡和马卡斯城为原创翻译。</w:t>
      </w:r>
      <w:r w:rsidR="00F349F6">
        <w:rPr>
          <w:rFonts w:hint="eastAsia"/>
        </w:rPr>
        <w:t>原文分别是</w:t>
      </w:r>
      <w:r w:rsidR="00F349F6">
        <w:t xml:space="preserve"> Fort </w:t>
      </w:r>
      <w:proofErr w:type="spellStart"/>
      <w:r w:rsidR="00F349F6">
        <w:t>Demonguard</w:t>
      </w:r>
      <w:proofErr w:type="spellEnd"/>
      <w:r w:rsidR="00F349F6">
        <w:t xml:space="preserve"> </w:t>
      </w:r>
      <w:r w:rsidR="00F349F6">
        <w:rPr>
          <w:rFonts w:hint="eastAsia"/>
        </w:rPr>
        <w:t xml:space="preserve">和 </w:t>
      </w:r>
      <w:r w:rsidR="00F349F6">
        <w:t xml:space="preserve"> </w:t>
      </w:r>
      <w:proofErr w:type="spellStart"/>
      <w:r w:rsidR="00F349F6">
        <w:t>Malkanth</w:t>
      </w:r>
      <w:proofErr w:type="spellEnd"/>
      <w:r w:rsidR="00F349F6">
        <w:t>, the volcanic city of demons.</w:t>
      </w:r>
      <w:r w:rsidR="00F349F6">
        <w:rPr>
          <w:rFonts w:hint="eastAsia"/>
        </w:rPr>
        <w:t xml:space="preserve"> 从原文中也可以看出，魔戒堡或许是一个由专门猎杀恶魔的猎魔人所建立的堡垒，而马卡斯城则是恶魔聚居的城市，由此可以看出两个城市之间的对立。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89E59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52FA0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1D"/>
    <w:rsid w:val="00007178"/>
    <w:rsid w:val="00016A59"/>
    <w:rsid w:val="00045DB7"/>
    <w:rsid w:val="00055882"/>
    <w:rsid w:val="00062CAA"/>
    <w:rsid w:val="00064042"/>
    <w:rsid w:val="00087AE0"/>
    <w:rsid w:val="000A26E2"/>
    <w:rsid w:val="000A6A0B"/>
    <w:rsid w:val="000B34CB"/>
    <w:rsid w:val="000C1A81"/>
    <w:rsid w:val="000E4E1E"/>
    <w:rsid w:val="00111EB5"/>
    <w:rsid w:val="00115B19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096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2D42"/>
    <w:rsid w:val="00355319"/>
    <w:rsid w:val="003575CF"/>
    <w:rsid w:val="00362338"/>
    <w:rsid w:val="00366B4E"/>
    <w:rsid w:val="00373773"/>
    <w:rsid w:val="003845EC"/>
    <w:rsid w:val="00385064"/>
    <w:rsid w:val="00385C4B"/>
    <w:rsid w:val="003E13C6"/>
    <w:rsid w:val="003F442C"/>
    <w:rsid w:val="003F7E6F"/>
    <w:rsid w:val="00412ACB"/>
    <w:rsid w:val="00427A03"/>
    <w:rsid w:val="004367FE"/>
    <w:rsid w:val="00445F1D"/>
    <w:rsid w:val="00473DBD"/>
    <w:rsid w:val="004B4D18"/>
    <w:rsid w:val="004B7AB8"/>
    <w:rsid w:val="004C323F"/>
    <w:rsid w:val="004C691F"/>
    <w:rsid w:val="005062C4"/>
    <w:rsid w:val="00532598"/>
    <w:rsid w:val="00561057"/>
    <w:rsid w:val="00576BB6"/>
    <w:rsid w:val="00581F32"/>
    <w:rsid w:val="00594354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D71D1"/>
    <w:rsid w:val="00804D1D"/>
    <w:rsid w:val="00804F76"/>
    <w:rsid w:val="00806138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53BDF"/>
    <w:rsid w:val="00960341"/>
    <w:rsid w:val="0097206B"/>
    <w:rsid w:val="009731E3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6DD6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36086"/>
    <w:rsid w:val="00C61659"/>
    <w:rsid w:val="00C7080D"/>
    <w:rsid w:val="00CE2F7E"/>
    <w:rsid w:val="00D02128"/>
    <w:rsid w:val="00D03448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F27EC2"/>
    <w:rsid w:val="00F30A58"/>
    <w:rsid w:val="00F348C6"/>
    <w:rsid w:val="00F349F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C3C99"/>
  <w15:chartTrackingRefBased/>
  <w15:docId w15:val="{E639FA20-C0B0-9A41-981E-B0A736CC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amefaqs.gamespot.com/appleii/574838-deathlord/faqs/156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ghtningchris/Nutstore%20Files/CRPG-Book-Chinese/review&#27169;&#29256;20210228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review模版20210228.dotx</Template>
  <TotalTime>47</TotalTime>
  <Pages>2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陈 俊宏</cp:lastModifiedBy>
  <cp:revision>2</cp:revision>
  <dcterms:created xsi:type="dcterms:W3CDTF">2021-03-05T03:01:00Z</dcterms:created>
  <dcterms:modified xsi:type="dcterms:W3CDTF">2021-03-08T03:36:00Z</dcterms:modified>
</cp:coreProperties>
</file>