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84524" w14:textId="77777777" w:rsidR="00902BE6" w:rsidRPr="00F734E7" w:rsidRDefault="00902BE6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6D9A467" wp14:editId="2684E7F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39745"/>
                <wp:effectExtent l="0" t="0" r="5715" b="8255"/>
                <wp:wrapTopAndBottom/>
                <wp:docPr id="12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39745"/>
                          <a:chOff x="0" y="0"/>
                          <a:chExt cx="6185535" cy="3039745"/>
                        </a:xfrm>
                      </wpg:grpSpPr>
                      <pic:pic xmlns:pic="http://schemas.openxmlformats.org/drawingml/2006/picture">
                        <pic:nvPicPr>
                          <pic:cNvPr id="12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24" y="0"/>
                            <a:ext cx="6182087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文本框 3"/>
                        <wps:cNvSpPr txBox="1"/>
                        <wps:spPr>
                          <a:xfrm>
                            <a:off x="0" y="2687320"/>
                            <a:ext cx="6185535" cy="3524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4E24F4" w14:textId="0E10556A" w:rsidR="00902BE6" w:rsidRPr="00D90387" w:rsidRDefault="00902BE6" w:rsidP="001A3CD8">
                              <w:pPr>
                                <w:pStyle w:val="Caption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nterplay, 1985</w:t>
                              </w:r>
                              <w:r w:rsidR="001A3CD8">
                                <w:t xml:space="preserve">, </w:t>
                              </w:r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r>
                                <w:t xml:space="preserve">pple II, Amiga, Atari ST, C64 </w:t>
                              </w:r>
                              <w:r w:rsidR="001A3CD8">
                                <w:rPr>
                                  <w:rFonts w:hint="eastAsia"/>
                                </w:rPr>
                                <w:t>a</w:t>
                              </w:r>
                              <w:r w:rsidR="001A3CD8">
                                <w:t xml:space="preserve">nd </w:t>
                              </w:r>
                              <w:r>
                                <w:t>MS-DOS</w:t>
                              </w:r>
                            </w:p>
                            <w:p w14:paraId="45ECAA50" w14:textId="77777777" w:rsidR="00902BE6" w:rsidRPr="000C1A81" w:rsidRDefault="00902BE6" w:rsidP="000C1A8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D9A467" id="组合 4" o:spid="_x0000_s1026" style="position:absolute;left:0;text-align:left;margin-left:435.85pt;margin-top:44.4pt;width:487.05pt;height:239.35pt;z-index:251664384;mso-position-horizontal:right;mso-position-horizontal-relative:margin;mso-width-relative:margin;mso-height-relative:margin" coordsize="61855,303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7;width:61821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3;width:61855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" stroked="f">
                  <v:textbox style="mso-fit-shape-to-text:t" inset="0,0,0,0">
                    <w:txbxContent>
                      <w:p w14:paraId="794E24F4" w14:textId="0E10556A" w:rsidR="00902BE6" w:rsidRPr="00D90387" w:rsidRDefault="00902BE6" w:rsidP="001A3CD8">
                        <w:pPr>
                          <w:pStyle w:val="Caption"/>
                          <w:jc w:val="center"/>
                        </w:pPr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nterplay, 1985</w:t>
                        </w:r>
                        <w:r w:rsidR="001A3CD8">
                          <w:t xml:space="preserve">, </w:t>
                        </w:r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 xml:space="preserve">pple II, Amiga, Atari ST, C64 </w:t>
                        </w:r>
                        <w:r w:rsidR="001A3CD8">
                          <w:rPr>
                            <w:rFonts w:hint="eastAsia"/>
                          </w:rPr>
                          <w:t>a</w:t>
                        </w:r>
                        <w:r w:rsidR="001A3CD8">
                          <w:t xml:space="preserve">nd </w:t>
                        </w:r>
                        <w:r>
                          <w:t>MS-DOS</w:t>
                        </w:r>
                      </w:p>
                      <w:p w14:paraId="45ECAA50" w14:textId="77777777" w:rsidR="00902BE6" w:rsidRPr="000C1A81" w:rsidRDefault="00902BE6" w:rsidP="000C1A81"/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《冰城传奇》（</w:t>
      </w:r>
      <w:r>
        <w:t>The Bard’s Tale</w:t>
      </w:r>
      <w:r>
        <w:rPr>
          <w:rFonts w:hint="eastAsia"/>
        </w:rPr>
        <w:t>）</w:t>
      </w:r>
    </w:p>
    <w:p w14:paraId="23016C9E" w14:textId="77777777" w:rsidR="00902BE6" w:rsidRDefault="00902BE6" w:rsidP="00F734E7">
      <w:r w:rsidRPr="008F2B87">
        <w:rPr>
          <w:rFonts w:hint="eastAsia"/>
        </w:rPr>
        <w:t>作者：</w:t>
      </w:r>
      <w:r>
        <w:rPr>
          <w:rFonts w:hint="eastAsia"/>
        </w:rPr>
        <w:t>RB</w:t>
      </w:r>
    </w:p>
    <w:p w14:paraId="08B0AA84" w14:textId="77777777" w:rsidR="00902BE6" w:rsidRPr="008F2B87" w:rsidRDefault="00902BE6" w:rsidP="008F2B87">
      <w:pPr>
        <w:jc w:val="left"/>
      </w:pPr>
      <w:r w:rsidRPr="008F2B87">
        <w:rPr>
          <w:rFonts w:hint="eastAsia"/>
        </w:rPr>
        <w:t>翻译：</w:t>
      </w:r>
      <w:proofErr w:type="spellStart"/>
      <w:r>
        <w:rPr>
          <w:rFonts w:hint="eastAsia"/>
        </w:rPr>
        <w:t>V</w:t>
      </w:r>
      <w:r>
        <w:t>itaminA</w:t>
      </w:r>
      <w:proofErr w:type="spellEnd"/>
    </w:p>
    <w:p w14:paraId="7C8A3782" w14:textId="77777777" w:rsidR="00902BE6" w:rsidRDefault="00902BE6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C40C27" wp14:editId="23132610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250315"/>
                <wp:effectExtent l="0" t="0" r="2540" b="6985"/>
                <wp:wrapTopAndBottom/>
                <wp:docPr id="1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2505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E9AB4" w14:textId="77777777" w:rsidR="00902BE6" w:rsidRDefault="00902BE6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我最初希望能摒弃《巫术》那样由线框勾勒出的走廊，转而采用不同质感的墙，利用逐帧动画，营造出墙体逐渐向玩家靠近的伪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3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D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效果。我想创造一个比《巫术》更加真实的世界。这便是我最初设计游戏的出发点。我还希望能在游戏中加入更多的魔法要素，毕竟砍砍杀杀对我来说并没有那么有趣。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14:paraId="1991A47D" w14:textId="77777777" w:rsidR="00902BE6" w:rsidRPr="00AC095D" w:rsidRDefault="00902BE6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14:paraId="036012A0" w14:textId="77777777" w:rsidR="00902BE6" w:rsidRPr="00E81749" w:rsidRDefault="00902BE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Pr="00AC095D">
                                <w:rPr>
                                  <w:rStyle w:val="Hyperlink"/>
                                  <w:rFonts w:ascii="Times New Roman" w:eastAsia="楷体" w:hAnsi="Times New Roman"/>
                                </w:rPr>
                                <w:t>Michael Cranford</w:t>
                              </w:r>
                            </w:hyperlink>
                          </w:p>
                          <w:p w14:paraId="17B734FB" w14:textId="77777777" w:rsidR="00902BE6" w:rsidRPr="00E81749" w:rsidRDefault="00902BE6" w:rsidP="00AC095D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冰城传奇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0C27" id="文本框 2" o:spid="_x0000_s1029" type="#_x0000_t202" style="position:absolute;left:0;text-align:left;margin-left:434.6pt;margin-top:19.65pt;width:485.8pt;height:98.4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" stroked="f">
                <v:textbox>
                  <w:txbxContent>
                    <w:p w14:paraId="234E9AB4" w14:textId="77777777" w:rsidR="00902BE6" w:rsidRDefault="00902BE6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我最初希望能摒弃《巫术》那样由线框勾勒出的走廊，转而采用不同质感的墙，利用逐帧动画，营造出墙体逐渐向玩家靠近的伪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3</w:t>
                      </w:r>
                      <w:r>
                        <w:rPr>
                          <w:rFonts w:ascii="Times New Roman" w:eastAsia="楷体" w:hAnsi="Times New Roman"/>
                        </w:rPr>
                        <w:t>D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效果。我想创造一个比《巫术》更加真实的世界。这便是我最初设计游戏的出发点。我还希望能在游戏中加入更多的魔法要素，毕竟砍砍杀杀对我来说并没有那么有趣。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14:paraId="1991A47D" w14:textId="77777777" w:rsidR="00902BE6" w:rsidRPr="00AC095D" w:rsidRDefault="00902BE6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14:paraId="036012A0" w14:textId="77777777" w:rsidR="00902BE6" w:rsidRPr="00E81749" w:rsidRDefault="00902BE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Pr="00AC095D">
                          <w:rPr>
                            <w:rStyle w:val="Hyperlink"/>
                            <w:rFonts w:ascii="Times New Roman" w:eastAsia="楷体" w:hAnsi="Times New Roman"/>
                          </w:rPr>
                          <w:t>Michael Cranford</w:t>
                        </w:r>
                      </w:hyperlink>
                    </w:p>
                    <w:p w14:paraId="17B734FB" w14:textId="77777777" w:rsidR="00902BE6" w:rsidRPr="00E81749" w:rsidRDefault="00902BE6" w:rsidP="00AC095D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冰城传奇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07635">
        <w:pict w14:anchorId="5A783B3A">
          <v:rect id="_x0000_i1025" style="width:261.65pt;height:1pt" o:hrpct="500" o:hrstd="t" o:hrnoshade="t" o:hr="t" fillcolor="#cfcdcd [2894]" stroked="f"/>
        </w:pict>
      </w:r>
    </w:p>
    <w:p w14:paraId="5D8060D9" w14:textId="77777777" w:rsidR="00902BE6" w:rsidRDefault="00902BE6" w:rsidP="00F734E7">
      <w:pPr>
        <w:sectPr w:rsidR="00902BE6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11050F5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早期的电子角色扮演游戏一派祥和，当时玩家要将探索过的地方自己绘制在方格纸上，这种情景再常见不过。《冰城传奇》三部曲便是在这样的环境下诞生，由</w:t>
      </w:r>
      <w:r>
        <w:rPr>
          <w:rFonts w:hint="eastAsia"/>
        </w:rPr>
        <w:t xml:space="preserve"> </w:t>
      </w:r>
      <w:r>
        <w:t xml:space="preserve">Interplay </w:t>
      </w:r>
      <w:r>
        <w:rPr>
          <w:rFonts w:hint="eastAsia"/>
        </w:rPr>
        <w:t>开发，因其不可抵挡的魅力而在</w:t>
      </w:r>
      <w:r>
        <w:rPr>
          <w:rFonts w:hint="eastAsia"/>
        </w:rPr>
        <w:t xml:space="preserve"> </w:t>
      </w:r>
      <w:r>
        <w:t xml:space="preserve">80 </w:t>
      </w:r>
      <w:r>
        <w:rPr>
          <w:rFonts w:hint="eastAsia"/>
        </w:rPr>
        <w:t>年代中后期饱受众人喜爱</w:t>
      </w:r>
      <w:r>
        <w:rPr>
          <w:rStyle w:val="FootnoteReference"/>
        </w:rPr>
        <w:footnoteReference w:id="1"/>
      </w:r>
      <w:r>
        <w:rPr>
          <w:rFonts w:hint="eastAsia"/>
        </w:rPr>
        <w:t>。</w:t>
      </w:r>
    </w:p>
    <w:p w14:paraId="09FE7E9B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《冰城传奇》师承其同门大哥《巫术》（</w:t>
      </w:r>
      <w:r>
        <w:rPr>
          <w:rFonts w:hint="eastAsia"/>
        </w:rPr>
        <w:t>Wizardry</w:t>
      </w:r>
      <w:r>
        <w:rPr>
          <w:rFonts w:hint="eastAsia"/>
        </w:rPr>
        <w:t>），大大推动了多人组队的地牢探险式游戏的发展。本作强调战略回合制战斗，有着曲折复杂、创意十足、令人难忘的地牢设计，文案注重氛围烘托，怪物的图像有了动画，此外还有独特的魔法系统——玩家需要输入四个字母的代码来施放魔法。（</w:t>
      </w:r>
      <w:r>
        <w:t>ARFI</w:t>
      </w:r>
      <w:r>
        <w:rPr>
          <w:rFonts w:hint="eastAsia"/>
        </w:rPr>
        <w:t>，</w:t>
      </w:r>
      <w:r>
        <w:t>MAMA</w:t>
      </w:r>
      <w:r>
        <w:rPr>
          <w:rFonts w:hint="eastAsia"/>
        </w:rPr>
        <w:t>，</w:t>
      </w:r>
      <w:r>
        <w:t>NUKE</w:t>
      </w:r>
      <w:r>
        <w:rPr>
          <w:rStyle w:val="FootnoteReference"/>
        </w:rPr>
        <w:footnoteReference w:id="2"/>
      </w:r>
      <w:r>
        <w:rPr>
          <w:rFonts w:hint="eastAsia"/>
        </w:rPr>
        <w:t xml:space="preserve"> </w:t>
      </w:r>
      <w:r>
        <w:rPr>
          <w:rFonts w:hint="eastAsia"/>
        </w:rPr>
        <w:t>之类的，你懂吧？）</w:t>
      </w:r>
    </w:p>
    <w:p w14:paraId="034BAB3F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作者</w:t>
      </w:r>
      <w:r>
        <w:rPr>
          <w:rFonts w:hint="eastAsia"/>
        </w:rPr>
        <w:t xml:space="preserve"> </w:t>
      </w:r>
      <w:r>
        <w:t xml:space="preserve">Michael Cranford </w:t>
      </w:r>
      <w:r>
        <w:rPr>
          <w:rFonts w:hint="eastAsia"/>
        </w:rPr>
        <w:t>的雄心壮志最终以这样的效果呈现：游戏中有一块第一人称视角的窗口，利用伪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效果和材质贴图的变化，营造出一个栩栩如生的虚拟世界，玩家仿佛真的能穿行其中，获得绝佳的沉浸式体验。屏幕下方则列出了玩家的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-</w:t>
      </w:r>
      <w:r>
        <w:t xml:space="preserve">6 </w:t>
      </w:r>
      <w:r>
        <w:rPr>
          <w:rFonts w:hint="eastAsia"/>
        </w:rPr>
        <w:t>号角色，还有一个空位保留给召唤生物或是暂时加入你勇猛小队的</w:t>
      </w:r>
      <w:r>
        <w:rPr>
          <w:rFonts w:hint="eastAsia"/>
        </w:rPr>
        <w:t xml:space="preserve"> </w:t>
      </w:r>
      <w:r>
        <w:t xml:space="preserve">NPC </w:t>
      </w:r>
      <w:r>
        <w:rPr>
          <w:rFonts w:hint="eastAsia"/>
        </w:rPr>
        <w:t>角色。</w:t>
      </w:r>
    </w:p>
    <w:p w14:paraId="08F54670" w14:textId="77777777" w:rsidR="00902BE6" w:rsidRDefault="00902BE6" w:rsidP="00F348C6">
      <w:pPr>
        <w:pStyle w:val="-32"/>
        <w:ind w:firstLine="420"/>
      </w:pPr>
    </w:p>
    <w:p w14:paraId="449BF328" w14:textId="77777777" w:rsidR="00902BE6" w:rsidRDefault="00902BE6" w:rsidP="00F348C6">
      <w:pPr>
        <w:pStyle w:val="-32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0A7EAE3" wp14:editId="34EACD59">
            <wp:extent cx="2959200" cy="2160000"/>
            <wp:effectExtent l="0" t="0" r="0" b="0"/>
            <wp:docPr id="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r="3134"/>
                    <a:stretch/>
                  </pic:blipFill>
                  <pic:spPr>
                    <a:xfrm>
                      <a:off x="0" y="0"/>
                      <a:ext cx="2959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2668" w14:textId="77777777" w:rsidR="00902BE6" w:rsidRDefault="00902BE6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今天看来，在</w:t>
      </w:r>
      <w:r>
        <w:rPr>
          <w:rFonts w:hint="eastAsia"/>
        </w:rPr>
        <w:t xml:space="preserve"> </w:t>
      </w:r>
      <w:r>
        <w:t xml:space="preserve">Apple II </w:t>
      </w:r>
      <w:r>
        <w:rPr>
          <w:rFonts w:hint="eastAsia"/>
        </w:rPr>
        <w:t>上发行的原版游戏可能显得有些简陋，但和《巫术》那粗糙的线框勾勒出的走廊相比，《冰城传奇》流畅的动画简直是颠覆式的革命。</w:t>
      </w:r>
    </w:p>
    <w:p w14:paraId="0BEA2905" w14:textId="77777777" w:rsidR="00902BE6" w:rsidRPr="00053553" w:rsidRDefault="00902BE6" w:rsidP="00F348C6">
      <w:pPr>
        <w:pStyle w:val="-32"/>
        <w:ind w:firstLine="420"/>
      </w:pPr>
    </w:p>
    <w:p w14:paraId="31345200" w14:textId="77777777" w:rsidR="00902BE6" w:rsidRDefault="00902BE6" w:rsidP="00771628">
      <w:pPr>
        <w:pStyle w:val="-32"/>
        <w:ind w:firstLine="420"/>
      </w:pPr>
      <w:r>
        <w:rPr>
          <w:rFonts w:hint="eastAsia"/>
        </w:rPr>
        <w:t>组建小队的环节或许可称得上是《冰城传奇》最大的乐趣之一了：你可以用千奇百怪、特色各异的角色去探索斯卡拉布雷（</w:t>
      </w:r>
      <w:r>
        <w:rPr>
          <w:rFonts w:hint="eastAsia"/>
        </w:rPr>
        <w:t>Skara</w:t>
      </w:r>
      <w:r>
        <w:t xml:space="preserve"> </w:t>
      </w:r>
      <w:r>
        <w:rPr>
          <w:rFonts w:hint="eastAsia"/>
        </w:rPr>
        <w:t>Brae</w:t>
      </w:r>
      <w:r>
        <w:rPr>
          <w:rFonts w:hint="eastAsia"/>
        </w:rPr>
        <w:t>），迎击挑战。丰富的组队系统大大延长了游戏寿命，我依然记得自己乐此不疲地尝试各种职业搭配，试图在圣骑士（</w:t>
      </w:r>
      <w:r>
        <w:rPr>
          <w:rFonts w:hint="eastAsia"/>
        </w:rPr>
        <w:t>Paladins</w:t>
      </w:r>
      <w:r>
        <w:rPr>
          <w:rFonts w:hint="eastAsia"/>
        </w:rPr>
        <w:t>）、战士（</w:t>
      </w:r>
      <w:r>
        <w:rPr>
          <w:rFonts w:hint="eastAsia"/>
        </w:rPr>
        <w:t>Warriors</w:t>
      </w:r>
      <w:r>
        <w:rPr>
          <w:rFonts w:hint="eastAsia"/>
        </w:rPr>
        <w:t>）、猎人（</w:t>
      </w:r>
      <w:r>
        <w:rPr>
          <w:rFonts w:hint="eastAsia"/>
        </w:rPr>
        <w:t>Hunters</w:t>
      </w:r>
      <w:r>
        <w:rPr>
          <w:rFonts w:hint="eastAsia"/>
        </w:rPr>
        <w:t>）、吟游诗人（</w:t>
      </w:r>
      <w:r>
        <w:rPr>
          <w:rFonts w:hint="eastAsia"/>
        </w:rPr>
        <w:t>Bards</w:t>
      </w:r>
      <w:r>
        <w:rPr>
          <w:rFonts w:hint="eastAsia"/>
        </w:rPr>
        <w:t>）、盗贼（</w:t>
      </w:r>
      <w:r>
        <w:rPr>
          <w:rFonts w:hint="eastAsia"/>
        </w:rPr>
        <w:t>Rogues</w:t>
      </w:r>
      <w:r>
        <w:rPr>
          <w:rFonts w:hint="eastAsia"/>
        </w:rPr>
        <w:t>）以及会法术的职业之中找到“完美”的平衡。</w:t>
      </w:r>
    </w:p>
    <w:p w14:paraId="3F3A91C8" w14:textId="77777777" w:rsidR="00902BE6" w:rsidRPr="00771628" w:rsidRDefault="00902BE6" w:rsidP="00F348C6">
      <w:pPr>
        <w:pStyle w:val="-32"/>
        <w:ind w:firstLine="420"/>
      </w:pPr>
      <w:r>
        <w:rPr>
          <w:rFonts w:hint="eastAsia"/>
        </w:rPr>
        <w:t>《冰城传奇》的角色系统有一项独到之处，那就是玩家可以任意排列组合不同的魔法职业。经典的吟游诗人可以在战斗中和战斗外弹奏有魔力的曲子，曲目数量有上限，你便能在喝下一杯烈酒之前影响游戏进程</w:t>
      </w:r>
      <w:r>
        <w:rPr>
          <w:rStyle w:val="FootnoteReference"/>
        </w:rPr>
        <w:footnoteReference w:id="3"/>
      </w:r>
      <w:r>
        <w:rPr>
          <w:rFonts w:hint="eastAsia"/>
        </w:rPr>
        <w:t>。除此之外，玩家也能在不同阶级的魔法职业中权衡利弊。最开始创建角色的时候只能选择魔术师（</w:t>
      </w:r>
      <w:r>
        <w:rPr>
          <w:rFonts w:hint="eastAsia"/>
        </w:rPr>
        <w:t>Magicians</w:t>
      </w:r>
      <w:r>
        <w:rPr>
          <w:rFonts w:hint="eastAsia"/>
        </w:rPr>
        <w:t>）或咒术师（</w:t>
      </w:r>
      <w:r>
        <w:rPr>
          <w:rFonts w:hint="eastAsia"/>
        </w:rPr>
        <w:t>Conjurers</w:t>
      </w:r>
      <w:r>
        <w:rPr>
          <w:rFonts w:hint="eastAsia"/>
        </w:rPr>
        <w:t>），这是唯二两种能施法的职业。升了几级之后，玩家又可以转职成为幻觉系的术士（</w:t>
      </w:r>
      <w:r>
        <w:rPr>
          <w:rFonts w:hint="eastAsia"/>
        </w:rPr>
        <w:t>Sorcerer</w:t>
      </w:r>
      <w:r>
        <w:rPr>
          <w:rFonts w:hint="eastAsia"/>
        </w:rPr>
        <w:t>）或是召唤系的法师（</w:t>
      </w:r>
      <w:r>
        <w:rPr>
          <w:rFonts w:hint="eastAsia"/>
        </w:rPr>
        <w:t>Wizard</w:t>
      </w:r>
      <w:r>
        <w:rPr>
          <w:rFonts w:hint="eastAsia"/>
        </w:rPr>
        <w:t>），这也为战斗系统增加了深度。</w:t>
      </w:r>
    </w:p>
    <w:p w14:paraId="44F77FF2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《冰城传奇》游戏前期节奏较快，对玩家要求较高，你必须尽快熟悉斯卡拉布雷城的重要地点，否则队伍等级不高的时候，层出不穷的随机事件很容易就会让全员一齐暴毙。游戏中你会经常感觉到危机，尤其是当你坎坷抵达中庭商店（</w:t>
      </w:r>
      <w:r>
        <w:rPr>
          <w:rFonts w:hint="eastAsia"/>
        </w:rPr>
        <w:t>G</w:t>
      </w:r>
      <w:r>
        <w:t>arth’s Shoppe</w:t>
      </w:r>
      <w:r>
        <w:rPr>
          <w:rFonts w:hint="eastAsia"/>
        </w:rPr>
        <w:t>），初次准备探索地牢，当你的魔法值即将见</w:t>
      </w:r>
      <w:r>
        <w:rPr>
          <w:rFonts w:hint="eastAsia"/>
        </w:rPr>
        <w:t>底，挣扎着走上回程的阶梯，回到安全的庇护所或是冒险者工会时，又或者当你提心吊胆、步步为营地想要守住这个存档时。而这些情节恰好就是三部曲给我们留下的最值得纪念的高光时刻。</w:t>
      </w:r>
    </w:p>
    <w:p w14:paraId="65F43C08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如此这般，玩家要在前期精打细算、慢慢培养起自己的队伍，等角色一天天壮大、能够昂首阔步地踏过冰封的街道和地牢之后，便迎来了终极的挑战：直面邪恶法师蒙加（</w:t>
      </w:r>
      <w:r>
        <w:rPr>
          <w:rFonts w:hint="eastAsia"/>
        </w:rPr>
        <w:t>M</w:t>
      </w:r>
      <w:r>
        <w:t>angar</w:t>
      </w:r>
      <w:r>
        <w:rPr>
          <w:rFonts w:hint="eastAsia"/>
        </w:rPr>
        <w:t>）本人！</w:t>
      </w:r>
    </w:p>
    <w:p w14:paraId="65AFE5EE" w14:textId="77777777" w:rsidR="00902BE6" w:rsidRDefault="00902BE6" w:rsidP="00F348C6">
      <w:pPr>
        <w:pStyle w:val="-32"/>
        <w:ind w:firstLine="420"/>
      </w:pPr>
    </w:p>
    <w:p w14:paraId="2814D24D" w14:textId="77777777" w:rsidR="00902BE6" w:rsidRDefault="00902BE6" w:rsidP="00ED46EA">
      <w:pPr>
        <w:pStyle w:val="-32"/>
        <w:keepNext/>
        <w:ind w:firstLineChars="0" w:firstLine="0"/>
      </w:pPr>
      <w:r>
        <w:rPr>
          <w:noProof/>
        </w:rPr>
        <w:drawing>
          <wp:inline distT="0" distB="0" distL="0" distR="0" wp14:anchorId="2ED4A2BB" wp14:editId="2E7399C8">
            <wp:extent cx="2959200" cy="2170800"/>
            <wp:effectExtent l="0" t="0" r="0" b="1270"/>
            <wp:docPr id="194" name="图片 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R 代码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8A98" w14:textId="77777777" w:rsidR="00902BE6" w:rsidRDefault="00902BE6" w:rsidP="00ED46EA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游戏的</w:t>
      </w:r>
      <w:r>
        <w:rPr>
          <w:rFonts w:hint="eastAsia"/>
        </w:rPr>
        <w:t xml:space="preserve"> Amiga</w:t>
      </w:r>
      <w:r>
        <w:t xml:space="preserve"> </w:t>
      </w:r>
      <w:r>
        <w:rPr>
          <w:rFonts w:hint="eastAsia"/>
        </w:rPr>
        <w:t>版本在</w:t>
      </w:r>
      <w:r>
        <w:rPr>
          <w:rFonts w:hint="eastAsia"/>
        </w:rPr>
        <w:t xml:space="preserve"> </w:t>
      </w:r>
      <w:r>
        <w:t xml:space="preserve">Apple II </w:t>
      </w:r>
      <w:r>
        <w:rPr>
          <w:rFonts w:hint="eastAsia"/>
        </w:rPr>
        <w:t>版本发售一年后推出，这些后来的游戏移植版本大幅提高了图像精度。</w:t>
      </w:r>
    </w:p>
    <w:p w14:paraId="11D5D305" w14:textId="77777777" w:rsidR="00902BE6" w:rsidRDefault="00902BE6" w:rsidP="00F348C6">
      <w:pPr>
        <w:pStyle w:val="-32"/>
        <w:ind w:firstLine="420"/>
      </w:pPr>
    </w:p>
    <w:p w14:paraId="530D2C93" w14:textId="77777777" w:rsidR="00902BE6" w:rsidRPr="00094A98" w:rsidRDefault="00902BE6" w:rsidP="00D22E2E">
      <w:pPr>
        <w:pStyle w:val="-32"/>
        <w:ind w:firstLine="420"/>
      </w:pPr>
      <w:r>
        <w:rPr>
          <w:rFonts w:hint="eastAsia"/>
        </w:rPr>
        <w:t>游戏发售一年之后《冰城传奇</w:t>
      </w:r>
      <w:r>
        <w:rPr>
          <w:rFonts w:hint="eastAsia"/>
        </w:rPr>
        <w:t xml:space="preserve"> 2</w:t>
      </w:r>
      <w:r>
        <w:rPr>
          <w:rFonts w:hint="eastAsia"/>
        </w:rPr>
        <w:t>：天命骑士》（</w:t>
      </w:r>
      <w:r>
        <w:t>Bard’s Tale II: The Destiny</w:t>
      </w:r>
      <w:r>
        <w:rPr>
          <w:rFonts w:hint="eastAsia"/>
        </w:rPr>
        <w:t xml:space="preserve"> </w:t>
      </w:r>
      <w:r>
        <w:t>Knight</w:t>
      </w:r>
      <w:r>
        <w:rPr>
          <w:rFonts w:hint="eastAsia"/>
        </w:rPr>
        <w:t>）问世。二代的游戏世界丰富许多，现在有了六座城市和更广袤的野外地图，并且加入了更多存档时机。玩家可以把《冰城传奇</w:t>
      </w:r>
      <w:r>
        <w:rPr>
          <w:rFonts w:hint="eastAsia"/>
        </w:rPr>
        <w:t xml:space="preserve"> 1</w:t>
      </w:r>
      <w:r>
        <w:rPr>
          <w:rFonts w:hint="eastAsia"/>
        </w:rPr>
        <w:t>》和《创世纪</w:t>
      </w:r>
      <w:r>
        <w:t xml:space="preserve"> 3</w:t>
      </w:r>
      <w:r>
        <w:rPr>
          <w:rFonts w:hint="eastAsia"/>
        </w:rPr>
        <w:t>》的队伍数据导入进去，充分享受银行、赌场和远程武器的全新机制。</w:t>
      </w:r>
      <w:r w:rsidRPr="00094A98">
        <w:t xml:space="preserve"> </w:t>
      </w:r>
    </w:p>
    <w:p w14:paraId="3B73E15D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二代还加入了教学地牢，帮助玩家快速熟悉自己选择的角色，和一代相比，这一新机制降低了游戏上手的门槛。如片头动画所述，二代游戏的主要目标就是找齐命运之杖（</w:t>
      </w:r>
      <w:r>
        <w:rPr>
          <w:rFonts w:hint="eastAsia"/>
        </w:rPr>
        <w:t>destiny</w:t>
      </w:r>
      <w:r>
        <w:t xml:space="preserve"> </w:t>
      </w:r>
      <w:r>
        <w:rPr>
          <w:rFonts w:hint="eastAsia"/>
        </w:rPr>
        <w:t>wand</w:t>
      </w:r>
      <w:r>
        <w:rPr>
          <w:rFonts w:hint="eastAsia"/>
        </w:rPr>
        <w:t>）的七片碎片，最终挫败邪恶大法师拉古斯</w:t>
      </w: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赞塔（</w:t>
      </w:r>
      <w:proofErr w:type="spellStart"/>
      <w:r>
        <w:rPr>
          <w:rFonts w:hint="eastAsia"/>
        </w:rPr>
        <w:t>L</w:t>
      </w:r>
      <w:r>
        <w:t>agoth</w:t>
      </w:r>
      <w:proofErr w:type="spellEnd"/>
      <w:r>
        <w:t xml:space="preserve"> </w:t>
      </w:r>
      <w:proofErr w:type="spellStart"/>
      <w:r>
        <w:t>Zanta</w:t>
      </w:r>
      <w:proofErr w:type="spellEnd"/>
      <w:r>
        <w:rPr>
          <w:rFonts w:hint="eastAsia"/>
        </w:rPr>
        <w:t>）的阴谋。</w:t>
      </w:r>
    </w:p>
    <w:p w14:paraId="67997E15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提到该系列富有挑战性的地牢关卡，热忱的粉丝们一定会想起“死亡陷阱”（</w:t>
      </w:r>
      <w:r>
        <w:rPr>
          <w:rFonts w:hint="eastAsia"/>
        </w:rPr>
        <w:t>S</w:t>
      </w:r>
      <w:r>
        <w:t>nares of Death</w:t>
      </w:r>
      <w:r>
        <w:rPr>
          <w:rFonts w:hint="eastAsia"/>
        </w:rPr>
        <w:t>）。谜题是即时战略形式的，需要你及时反应，而且思路往往有些剑走偏锋，令全球各地的玩家都百思不得</w:t>
      </w:r>
      <w:r>
        <w:rPr>
          <w:rFonts w:hint="eastAsia"/>
        </w:rPr>
        <w:lastRenderedPageBreak/>
        <w:t>其解。我敢说，《冰城传奇</w:t>
      </w:r>
      <w:r>
        <w:rPr>
          <w:rFonts w:hint="eastAsia"/>
        </w:rPr>
        <w:t xml:space="preserve"> 2</w:t>
      </w:r>
      <w:r>
        <w:rPr>
          <w:rFonts w:hint="eastAsia"/>
        </w:rPr>
        <w:t>》是三部曲中难度最高、最有挑战性的一作——这一说辞可是很不得了的。</w:t>
      </w:r>
    </w:p>
    <w:p w14:paraId="0686C88B" w14:textId="77777777" w:rsidR="00902BE6" w:rsidRPr="00C55B3D" w:rsidRDefault="00902BE6" w:rsidP="00F348C6">
      <w:pPr>
        <w:pStyle w:val="-32"/>
        <w:ind w:firstLine="420"/>
      </w:pPr>
    </w:p>
    <w:p w14:paraId="7BC838F6" w14:textId="77777777" w:rsidR="00902BE6" w:rsidRDefault="00902BE6" w:rsidP="00881058">
      <w:pPr>
        <w:pStyle w:val="-32"/>
        <w:keepNext/>
        <w:ind w:firstLineChars="0" w:firstLine="0"/>
      </w:pPr>
      <w:r>
        <w:rPr>
          <w:noProof/>
        </w:rPr>
        <w:drawing>
          <wp:inline distT="0" distB="0" distL="0" distR="0" wp14:anchorId="23DF49D3" wp14:editId="481FF805">
            <wp:extent cx="2959200" cy="2217600"/>
            <wp:effectExtent l="0" t="0" r="0" b="0"/>
            <wp:docPr id="319" name="图片 6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R 代码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59C" w14:textId="77777777" w:rsidR="00902BE6" w:rsidRDefault="00902BE6" w:rsidP="0088105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本系列游戏经常因随机遇敌事件太多而遭到批评，这点开发者也心知肚明。（译者注：图中右上角前两行文字的意思是“让我休息一下吧！他们到底从哪冒出来的？”）</w:t>
      </w:r>
    </w:p>
    <w:p w14:paraId="2A35AF69" w14:textId="77777777" w:rsidR="00902BE6" w:rsidRDefault="00902BE6" w:rsidP="00F348C6">
      <w:pPr>
        <w:pStyle w:val="-32"/>
        <w:ind w:firstLine="420"/>
      </w:pPr>
    </w:p>
    <w:p w14:paraId="68970B89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这之后，</w:t>
      </w:r>
      <w:proofErr w:type="spellStart"/>
      <w:r>
        <w:t>Michale</w:t>
      </w:r>
      <w:proofErr w:type="spellEnd"/>
      <w:r>
        <w:t xml:space="preserve"> Cranford </w:t>
      </w:r>
      <w:r>
        <w:rPr>
          <w:rFonts w:hint="eastAsia"/>
        </w:rPr>
        <w:t>离开了公司，不过</w:t>
      </w:r>
      <w:r>
        <w:rPr>
          <w:rFonts w:hint="eastAsia"/>
        </w:rPr>
        <w:t xml:space="preserve"> </w:t>
      </w:r>
      <w:r>
        <w:t xml:space="preserve">1988 </w:t>
      </w:r>
      <w:r>
        <w:rPr>
          <w:rFonts w:hint="eastAsia"/>
        </w:rPr>
        <w:t>年推出的《冰城传奇</w:t>
      </w:r>
      <w:r>
        <w:rPr>
          <w:rFonts w:hint="eastAsia"/>
        </w:rPr>
        <w:t xml:space="preserve"> 3</w:t>
      </w:r>
      <w:r>
        <w:rPr>
          <w:rFonts w:hint="eastAsia"/>
        </w:rPr>
        <w:t>：天命神偷》（</w:t>
      </w:r>
      <w:r>
        <w:rPr>
          <w:rFonts w:hint="eastAsia"/>
        </w:rPr>
        <w:t>T</w:t>
      </w:r>
      <w:r>
        <w:t>he Bard’s Tale III: Thief of Fate</w:t>
      </w:r>
      <w:r>
        <w:rPr>
          <w:rFonts w:hint="eastAsia"/>
        </w:rPr>
        <w:t>）更进一步地拓展了游戏的世界观</w:t>
      </w:r>
      <w:r>
        <w:rPr>
          <w:rStyle w:val="FootnoteReference"/>
        </w:rPr>
        <w:footnoteReference w:id="4"/>
      </w:r>
      <w:r>
        <w:rPr>
          <w:rFonts w:hint="eastAsia"/>
        </w:rPr>
        <w:t>。在三代中，你要跨越不同次元，完成各自的任务，收集魔法道具，最终颠覆疯神塔尔扬（</w:t>
      </w:r>
      <w:proofErr w:type="spellStart"/>
      <w:r>
        <w:rPr>
          <w:rFonts w:hint="eastAsia"/>
        </w:rPr>
        <w:t>T</w:t>
      </w:r>
      <w:r>
        <w:t>arjan</w:t>
      </w:r>
      <w:proofErr w:type="spellEnd"/>
      <w:r>
        <w:rPr>
          <w:rFonts w:hint="eastAsia"/>
        </w:rPr>
        <w:t>）的统治。</w:t>
      </w:r>
    </w:p>
    <w:p w14:paraId="05A2700C" w14:textId="77777777" w:rsidR="00902BE6" w:rsidRDefault="00902BE6" w:rsidP="00F348C6">
      <w:pPr>
        <w:pStyle w:val="-32"/>
        <w:ind w:firstLine="420"/>
      </w:pPr>
      <w:r>
        <w:rPr>
          <w:rFonts w:hint="eastAsia"/>
        </w:rPr>
        <w:t>三代游戏加入了自动记录地图和即时存档的功能，这一设计让游戏更好上手，便利不少。《冰城传奇</w:t>
      </w:r>
      <w:r>
        <w:rPr>
          <w:rFonts w:hint="eastAsia"/>
        </w:rPr>
        <w:t xml:space="preserve"> 3</w:t>
      </w:r>
      <w:r>
        <w:rPr>
          <w:rFonts w:hint="eastAsia"/>
        </w:rPr>
        <w:t>》因其地点设计丰富多样，地牢中大量描述性</w:t>
      </w:r>
      <w:r>
        <w:rPr>
          <w:rFonts w:hint="eastAsia"/>
        </w:rPr>
        <w:t>文章，以及出色的整体剧情，它至今仍是我最为喜爱和投入的一代佳作。</w:t>
      </w:r>
    </w:p>
    <w:p w14:paraId="43B137B4" w14:textId="77777777" w:rsidR="00902BE6" w:rsidRPr="00C705CD" w:rsidRDefault="00902BE6" w:rsidP="00F348C6">
      <w:pPr>
        <w:pStyle w:val="-32"/>
        <w:ind w:firstLine="420"/>
      </w:pPr>
      <w:r>
        <w:rPr>
          <w:rFonts w:hint="eastAsia"/>
        </w:rPr>
        <w:t>我个人非常享受三代的文本，因为风格极具感染力，词句之中往往也饱含诗意——不仅会直抒胸臆，也有浪漫辛酸，更有惨痛悲剧。我在和朋友跑团玩</w:t>
      </w:r>
      <w:r>
        <w:rPr>
          <w:rFonts w:hint="eastAsia"/>
        </w:rPr>
        <w:t xml:space="preserve"> </w:t>
      </w:r>
      <w:r>
        <w:t>AD</w:t>
      </w:r>
      <w:r>
        <w:rPr>
          <w:rFonts w:hint="eastAsia"/>
        </w:rPr>
        <w:t>&amp;</w:t>
      </w:r>
      <w:r>
        <w:t>D</w:t>
      </w:r>
      <w:r>
        <w:rPr>
          <w:rStyle w:val="FootnoteReference"/>
        </w:rPr>
        <w:footnoteReference w:id="5"/>
      </w:r>
      <w:r>
        <w:t xml:space="preserve"> </w:t>
      </w:r>
      <w:r>
        <w:rPr>
          <w:rFonts w:hint="eastAsia"/>
        </w:rPr>
        <w:t>时，也经常会把游戏里的谜语拿来用呢！</w:t>
      </w:r>
    </w:p>
    <w:p w14:paraId="00B2C8D7" w14:textId="77777777" w:rsidR="00902BE6" w:rsidRPr="00B06FFF" w:rsidRDefault="00902BE6" w:rsidP="00F348C6">
      <w:pPr>
        <w:pStyle w:val="-32"/>
        <w:ind w:firstLine="420"/>
      </w:pPr>
      <w:r>
        <w:rPr>
          <w:rFonts w:hint="eastAsia"/>
        </w:rPr>
        <w:t>愿你们都能亲眼目睹那神偷之天命显赫！为伟大的《冰城传奇》举杯欢庆吧！好哇！</w:t>
      </w:r>
    </w:p>
    <w:p w14:paraId="65CF886A" w14:textId="77777777" w:rsidR="00902BE6" w:rsidRDefault="00902BE6" w:rsidP="00A4481B">
      <w:pPr>
        <w:pStyle w:val="-32"/>
        <w:ind w:firstLineChars="0" w:firstLine="0"/>
      </w:pPr>
    </w:p>
    <w:p w14:paraId="65B14012" w14:textId="77777777" w:rsidR="00902BE6" w:rsidRDefault="00902BE6" w:rsidP="00BC6CA3">
      <w:pPr>
        <w:pStyle w:val="-32"/>
        <w:keepNext/>
        <w:ind w:firstLineChars="0" w:firstLine="0"/>
      </w:pPr>
      <w:r>
        <w:rPr>
          <w:noProof/>
        </w:rPr>
        <w:drawing>
          <wp:inline distT="0" distB="0" distL="0" distR="0" wp14:anchorId="0D7AC5E4" wp14:editId="3A0668C9">
            <wp:extent cx="2959200" cy="2217600"/>
            <wp:effectExtent l="0" t="0" r="0" b="0"/>
            <wp:docPr id="3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79E" w14:textId="77777777" w:rsidR="00902BE6" w:rsidRDefault="00902BE6" w:rsidP="00BC6CA3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《冰城传奇》系列在</w:t>
      </w:r>
      <w:r>
        <w:rPr>
          <w:rFonts w:hint="eastAsia"/>
        </w:rPr>
        <w:t xml:space="preserve"> </w:t>
      </w:r>
      <w:r>
        <w:t xml:space="preserve">2018 </w:t>
      </w:r>
      <w:r>
        <w:rPr>
          <w:rFonts w:hint="eastAsia"/>
        </w:rPr>
        <w:t>年得到了忠于原作的重制，重制版的图像全部翻新，修复了</w:t>
      </w:r>
      <w:r>
        <w:rPr>
          <w:rFonts w:hint="eastAsia"/>
        </w:rPr>
        <w:t xml:space="preserve"> </w:t>
      </w:r>
      <w:r>
        <w:t>bug</w:t>
      </w:r>
      <w:r>
        <w:rPr>
          <w:rFonts w:hint="eastAsia"/>
        </w:rPr>
        <w:t>，并且加入了全新的自动记录地图系统。</w:t>
      </w:r>
    </w:p>
    <w:p w14:paraId="34A3A383" w14:textId="77777777" w:rsidR="00902BE6" w:rsidRDefault="00902BE6" w:rsidP="00F348C6">
      <w:pPr>
        <w:pStyle w:val="-32"/>
        <w:ind w:firstLine="420"/>
      </w:pPr>
    </w:p>
    <w:p w14:paraId="04C4ADA3" w14:textId="77777777" w:rsidR="00902BE6" w:rsidRDefault="00902BE6" w:rsidP="00F348C6">
      <w:pPr>
        <w:pStyle w:val="-32"/>
        <w:ind w:firstLine="420"/>
      </w:pPr>
    </w:p>
    <w:p w14:paraId="0845FFEA" w14:textId="77777777" w:rsidR="00902BE6" w:rsidRDefault="00902BE6" w:rsidP="00F348C6">
      <w:pPr>
        <w:pStyle w:val="-32"/>
        <w:ind w:firstLine="420"/>
      </w:pPr>
    </w:p>
    <w:p w14:paraId="0077623E" w14:textId="77777777" w:rsidR="00902BE6" w:rsidRDefault="00902BE6" w:rsidP="00F348C6">
      <w:pPr>
        <w:pStyle w:val="-32"/>
        <w:ind w:firstLine="420"/>
      </w:pPr>
    </w:p>
    <w:p w14:paraId="7F009AC5" w14:textId="77777777" w:rsidR="00902BE6" w:rsidRDefault="00902BE6" w:rsidP="00F348C6">
      <w:pPr>
        <w:pStyle w:val="-32"/>
        <w:ind w:firstLine="420"/>
      </w:pPr>
    </w:p>
    <w:p w14:paraId="553E64E3" w14:textId="77777777" w:rsidR="00902BE6" w:rsidRDefault="00902BE6" w:rsidP="00F348C6">
      <w:pPr>
        <w:pStyle w:val="-32"/>
        <w:ind w:firstLine="420"/>
      </w:pPr>
    </w:p>
    <w:p w14:paraId="55B13E71" w14:textId="77777777" w:rsidR="00902BE6" w:rsidRDefault="00902BE6" w:rsidP="00F348C6">
      <w:pPr>
        <w:pStyle w:val="-32"/>
        <w:ind w:firstLine="420"/>
      </w:pPr>
    </w:p>
    <w:p w14:paraId="0BB5570F" w14:textId="77777777" w:rsidR="00902BE6" w:rsidRDefault="00902BE6" w:rsidP="009A358F">
      <w:pPr>
        <w:pStyle w:val="-32"/>
        <w:ind w:firstLineChars="95" w:firstLine="199"/>
        <w:sectPr w:rsidR="00902BE6" w:rsidSect="00A8527F">
          <w:headerReference w:type="default" r:id="rId18"/>
          <w:footerReference w:type="default" r:id="rId19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</w:p>
    <w:p w14:paraId="53E8E271" w14:textId="77777777" w:rsidR="00710D5F" w:rsidRPr="00E07734" w:rsidRDefault="00710D5F" w:rsidP="009A358F">
      <w:pPr>
        <w:pStyle w:val="-"/>
        <w:ind w:firstLineChars="95" w:firstLine="199"/>
      </w:pPr>
    </w:p>
    <w:sectPr w:rsidR="00710D5F" w:rsidRPr="00E07734" w:rsidSect="00A8527F">
      <w:headerReference w:type="default" r:id="rId20"/>
      <w:footerReference w:type="default" r:id="rId21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17C38" w14:textId="77777777" w:rsidR="00A07635" w:rsidRDefault="00A07635" w:rsidP="00F841EF">
      <w:r>
        <w:separator/>
      </w:r>
    </w:p>
  </w:endnote>
  <w:endnote w:type="continuationSeparator" w:id="0">
    <w:p w14:paraId="4C10D267" w14:textId="77777777" w:rsidR="00A07635" w:rsidRDefault="00A07635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C7C12" w14:textId="77777777" w:rsidR="00902BE6" w:rsidRPr="00412ACB" w:rsidRDefault="00902BE6" w:rsidP="00412ACB">
    <w:pPr>
      <w:pStyle w:val="Footer-Grey13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ABC9C" w14:textId="77777777" w:rsidR="00902BE6" w:rsidRPr="00412ACB" w:rsidRDefault="00902BE6" w:rsidP="00412ACB">
    <w:pPr>
      <w:pStyle w:val="Footer-Grey44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C3F64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C8231" w14:textId="77777777" w:rsidR="00A07635" w:rsidRDefault="00A07635" w:rsidP="00F841EF">
      <w:r>
        <w:separator/>
      </w:r>
    </w:p>
  </w:footnote>
  <w:footnote w:type="continuationSeparator" w:id="0">
    <w:p w14:paraId="560CE8FA" w14:textId="77777777" w:rsidR="00A07635" w:rsidRDefault="00A07635" w:rsidP="00F841EF">
      <w:r>
        <w:continuationSeparator/>
      </w:r>
    </w:p>
  </w:footnote>
  <w:footnote w:id="1">
    <w:p w14:paraId="22EEC043" w14:textId="77777777" w:rsidR="00902BE6" w:rsidRPr="00AC095D" w:rsidRDefault="00902BE6" w:rsidP="00DA3634">
      <w:pPr>
        <w:pStyle w:val="FootnoteText"/>
      </w:pPr>
      <w:r>
        <w:rPr>
          <w:rStyle w:val="FootnoteReference"/>
        </w:rPr>
        <w:footnoteRef/>
      </w:r>
      <w:r>
        <w:t xml:space="preserve"> 许多知名</w:t>
      </w:r>
      <w:r>
        <w:rPr>
          <w:rFonts w:hint="eastAsia"/>
        </w:rPr>
        <w:t>作家根据《冰城传奇》的故事情节创作了八本小说，作者包括 Mer</w:t>
      </w:r>
      <w:r>
        <w:t>cedes Lackey</w:t>
      </w:r>
      <w:r>
        <w:rPr>
          <w:rFonts w:hint="eastAsia"/>
        </w:rPr>
        <w:t>，</w:t>
      </w:r>
      <w:r>
        <w:t xml:space="preserve">Josepha Sherman </w:t>
      </w:r>
      <w:r>
        <w:rPr>
          <w:rFonts w:hint="eastAsia"/>
        </w:rPr>
        <w:t xml:space="preserve">和 </w:t>
      </w:r>
      <w:r>
        <w:t>Michael Stackpole</w:t>
      </w:r>
      <w:r>
        <w:rPr>
          <w:rFonts w:hint="eastAsia"/>
        </w:rPr>
        <w:t>（此人还参与设计了《冰城传奇</w:t>
      </w:r>
      <w:r>
        <w:t>3</w:t>
      </w:r>
      <w:r>
        <w:rPr>
          <w:rFonts w:hint="eastAsia"/>
        </w:rPr>
        <w:t>》）。</w:t>
      </w:r>
    </w:p>
  </w:footnote>
  <w:footnote w:id="2">
    <w:p w14:paraId="3C528AA1" w14:textId="77777777" w:rsidR="00902BE6" w:rsidRPr="00072C63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</w:t>
      </w:r>
      <w:r>
        <w:t xml:space="preserve">ARFI </w:t>
      </w:r>
      <w:r>
        <w:rPr>
          <w:rFonts w:hint="eastAsia"/>
        </w:rPr>
        <w:t>为一级魔法“电弧”（A</w:t>
      </w:r>
      <w:r>
        <w:t>rc Fire</w:t>
      </w:r>
      <w:r>
        <w:rPr>
          <w:rFonts w:hint="eastAsia"/>
        </w:rPr>
        <w:t xml:space="preserve">）的代码，效果是对单体目标造成 </w:t>
      </w:r>
      <w:r>
        <w:t xml:space="preserve">1-4 </w:t>
      </w:r>
      <w:r>
        <w:rPr>
          <w:rFonts w:hint="eastAsia"/>
        </w:rPr>
        <w:t>伤害乘以施咒者的等级。后两组并非游戏中的魔法代码，其中 NUKE</w:t>
      </w:r>
      <w:r>
        <w:t xml:space="preserve"> </w:t>
      </w:r>
      <w:r>
        <w:rPr>
          <w:rFonts w:hint="eastAsia"/>
        </w:rPr>
        <w:t>意为核弹，属玩家恶搞。</w:t>
      </w:r>
    </w:p>
  </w:footnote>
  <w:footnote w:id="3">
    <w:p w14:paraId="459D167C" w14:textId="77777777" w:rsidR="00902BE6" w:rsidRPr="00CD28C3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译者注：游戏中喝酒可以补充吟唱魔法曲子的次数。</w:t>
      </w:r>
    </w:p>
  </w:footnote>
  <w:footnote w:id="4">
    <w:p w14:paraId="36745E47" w14:textId="77777777" w:rsidR="00902BE6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《冰城传奇》这个名字的授权不再归 I</w:t>
      </w:r>
      <w:r>
        <w:t xml:space="preserve">nterplay </w:t>
      </w:r>
      <w:r>
        <w:rPr>
          <w:rFonts w:hint="eastAsia"/>
        </w:rPr>
        <w:t xml:space="preserve">所有，而是被划给了发行商 EA，因此 </w:t>
      </w:r>
      <w:r>
        <w:t xml:space="preserve">1989 </w:t>
      </w:r>
      <w:r>
        <w:rPr>
          <w:rFonts w:hint="eastAsia"/>
        </w:rPr>
        <w:t>年推出的系列第四作不得不更名为《龙之战争》（D</w:t>
      </w:r>
      <w:r>
        <w:t>ragon Wars</w:t>
      </w:r>
      <w:r>
        <w:rPr>
          <w:rFonts w:hint="eastAsia"/>
        </w:rPr>
        <w:t xml:space="preserve">）。至此之后曾有过数次开发《冰城传奇4》的尝试，直到 </w:t>
      </w:r>
      <w:r>
        <w:t xml:space="preserve">2018 </w:t>
      </w:r>
      <w:r>
        <w:rPr>
          <w:rFonts w:hint="eastAsia"/>
        </w:rPr>
        <w:t>年，B</w:t>
      </w:r>
      <w:r>
        <w:t xml:space="preserve">rian Fargo </w:t>
      </w:r>
      <w:r>
        <w:rPr>
          <w:rFonts w:hint="eastAsia"/>
        </w:rPr>
        <w:t xml:space="preserve">创办的 </w:t>
      </w:r>
      <w:proofErr w:type="spellStart"/>
      <w:r>
        <w:t>InXile</w:t>
      </w:r>
      <w:proofErr w:type="spellEnd"/>
      <w:r>
        <w:t xml:space="preserve"> Entertainment </w:t>
      </w:r>
      <w:r>
        <w:rPr>
          <w:rFonts w:hint="eastAsia"/>
        </w:rPr>
        <w:t>公司宣布众筹成功，即将推出原版游戏的第四代续作。</w:t>
      </w:r>
    </w:p>
  </w:footnote>
  <w:footnote w:id="5">
    <w:p w14:paraId="29518B5B" w14:textId="77777777" w:rsidR="00902BE6" w:rsidRPr="00B06FFF" w:rsidRDefault="00902BE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译者注：A</w:t>
      </w:r>
      <w:r>
        <w:t>D&amp;D</w:t>
      </w:r>
      <w:r>
        <w:rPr>
          <w:rFonts w:hint="eastAsia"/>
        </w:rPr>
        <w:t>（A</w:t>
      </w:r>
      <w:r>
        <w:t>dvanced D&amp;D</w:t>
      </w:r>
      <w:r>
        <w:rPr>
          <w:rFonts w:hint="eastAsia"/>
        </w:rPr>
        <w:t>）</w:t>
      </w:r>
      <w:r>
        <w:rPr>
          <w:rFonts w:hint="eastAsia"/>
        </w:rPr>
        <w:t xml:space="preserve">为最初于 </w:t>
      </w:r>
      <w:r>
        <w:t xml:space="preserve">1978 </w:t>
      </w:r>
      <w:r>
        <w:rPr>
          <w:rFonts w:hint="eastAsia"/>
        </w:rPr>
        <w:t xml:space="preserve">年出版的龙与地下城规则书，比起 </w:t>
      </w:r>
      <w:r>
        <w:t xml:space="preserve">1977 </w:t>
      </w:r>
      <w:r>
        <w:rPr>
          <w:rFonts w:hint="eastAsia"/>
        </w:rPr>
        <w:t>年的简化整合版更为复杂、更有层次感，初次划分了主持人手册、玩家手册和怪物图鉴，并在日后加入了魔鬼和恶魔的新设定等。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F96D" w14:textId="77777777" w:rsidR="00902BE6" w:rsidRDefault="00902BE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ABC4B" w14:textId="77777777" w:rsidR="00902BE6" w:rsidRDefault="00902BE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F4131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E96"/>
    <w:rsid w:val="00045DB7"/>
    <w:rsid w:val="000465DB"/>
    <w:rsid w:val="00053553"/>
    <w:rsid w:val="00055882"/>
    <w:rsid w:val="00062CAA"/>
    <w:rsid w:val="00064042"/>
    <w:rsid w:val="00072C63"/>
    <w:rsid w:val="00087AE0"/>
    <w:rsid w:val="00094845"/>
    <w:rsid w:val="00094A98"/>
    <w:rsid w:val="000A6A0B"/>
    <w:rsid w:val="000B34CB"/>
    <w:rsid w:val="000B7D86"/>
    <w:rsid w:val="000C1A81"/>
    <w:rsid w:val="000C3077"/>
    <w:rsid w:val="000E4E1E"/>
    <w:rsid w:val="000E7613"/>
    <w:rsid w:val="001054FE"/>
    <w:rsid w:val="001110DB"/>
    <w:rsid w:val="00111EB5"/>
    <w:rsid w:val="00117365"/>
    <w:rsid w:val="00150BAB"/>
    <w:rsid w:val="00153EE2"/>
    <w:rsid w:val="001573DA"/>
    <w:rsid w:val="0016522A"/>
    <w:rsid w:val="001806CB"/>
    <w:rsid w:val="00196443"/>
    <w:rsid w:val="001A3CD8"/>
    <w:rsid w:val="001B3B4D"/>
    <w:rsid w:val="001C36AB"/>
    <w:rsid w:val="001C799A"/>
    <w:rsid w:val="001D0E73"/>
    <w:rsid w:val="001D5185"/>
    <w:rsid w:val="001D5E94"/>
    <w:rsid w:val="001E57C0"/>
    <w:rsid w:val="001E6C80"/>
    <w:rsid w:val="001F3F1F"/>
    <w:rsid w:val="001F5FF0"/>
    <w:rsid w:val="001F6039"/>
    <w:rsid w:val="00200E40"/>
    <w:rsid w:val="002169D6"/>
    <w:rsid w:val="002312C8"/>
    <w:rsid w:val="00234451"/>
    <w:rsid w:val="002425D0"/>
    <w:rsid w:val="002466B9"/>
    <w:rsid w:val="002602A7"/>
    <w:rsid w:val="002635AF"/>
    <w:rsid w:val="0026784B"/>
    <w:rsid w:val="00270C80"/>
    <w:rsid w:val="00272E05"/>
    <w:rsid w:val="00273981"/>
    <w:rsid w:val="00285E6A"/>
    <w:rsid w:val="002A2333"/>
    <w:rsid w:val="002A5139"/>
    <w:rsid w:val="002B520A"/>
    <w:rsid w:val="002B5473"/>
    <w:rsid w:val="002D01D3"/>
    <w:rsid w:val="002E7DAD"/>
    <w:rsid w:val="002F1A0E"/>
    <w:rsid w:val="002F3408"/>
    <w:rsid w:val="002F7493"/>
    <w:rsid w:val="00316C8C"/>
    <w:rsid w:val="0032102F"/>
    <w:rsid w:val="003249D9"/>
    <w:rsid w:val="00333CDD"/>
    <w:rsid w:val="00355319"/>
    <w:rsid w:val="003575CF"/>
    <w:rsid w:val="00362338"/>
    <w:rsid w:val="00366B4E"/>
    <w:rsid w:val="00373773"/>
    <w:rsid w:val="003845EC"/>
    <w:rsid w:val="00385064"/>
    <w:rsid w:val="00385C4B"/>
    <w:rsid w:val="003B01FB"/>
    <w:rsid w:val="003E13C6"/>
    <w:rsid w:val="003F442C"/>
    <w:rsid w:val="003F7E6F"/>
    <w:rsid w:val="00412ACB"/>
    <w:rsid w:val="00427A03"/>
    <w:rsid w:val="00434522"/>
    <w:rsid w:val="004367FE"/>
    <w:rsid w:val="00445F1D"/>
    <w:rsid w:val="00473DBD"/>
    <w:rsid w:val="0047497F"/>
    <w:rsid w:val="004B4D18"/>
    <w:rsid w:val="004B7AB8"/>
    <w:rsid w:val="004C323F"/>
    <w:rsid w:val="004C691F"/>
    <w:rsid w:val="004F2255"/>
    <w:rsid w:val="004F5AEE"/>
    <w:rsid w:val="005062C4"/>
    <w:rsid w:val="005164E5"/>
    <w:rsid w:val="00532598"/>
    <w:rsid w:val="00542DD5"/>
    <w:rsid w:val="00561057"/>
    <w:rsid w:val="00576BB6"/>
    <w:rsid w:val="00594354"/>
    <w:rsid w:val="005A2AD5"/>
    <w:rsid w:val="005A5985"/>
    <w:rsid w:val="005B5669"/>
    <w:rsid w:val="005C71CD"/>
    <w:rsid w:val="005E1D00"/>
    <w:rsid w:val="005F397C"/>
    <w:rsid w:val="00621D8F"/>
    <w:rsid w:val="00635A85"/>
    <w:rsid w:val="00644371"/>
    <w:rsid w:val="0065046D"/>
    <w:rsid w:val="006530AD"/>
    <w:rsid w:val="00657B80"/>
    <w:rsid w:val="006610BC"/>
    <w:rsid w:val="00661441"/>
    <w:rsid w:val="00664DA0"/>
    <w:rsid w:val="006722AD"/>
    <w:rsid w:val="0067572E"/>
    <w:rsid w:val="0067675A"/>
    <w:rsid w:val="006854C1"/>
    <w:rsid w:val="00694FCF"/>
    <w:rsid w:val="006B2C72"/>
    <w:rsid w:val="006B3758"/>
    <w:rsid w:val="006C347B"/>
    <w:rsid w:val="006F4D28"/>
    <w:rsid w:val="00705A11"/>
    <w:rsid w:val="0071094A"/>
    <w:rsid w:val="00710D5F"/>
    <w:rsid w:val="0071777F"/>
    <w:rsid w:val="00730438"/>
    <w:rsid w:val="00731BF1"/>
    <w:rsid w:val="00750A2B"/>
    <w:rsid w:val="00755571"/>
    <w:rsid w:val="00755A26"/>
    <w:rsid w:val="00757DFB"/>
    <w:rsid w:val="00766048"/>
    <w:rsid w:val="00771628"/>
    <w:rsid w:val="007752FB"/>
    <w:rsid w:val="007869FA"/>
    <w:rsid w:val="00791749"/>
    <w:rsid w:val="007A2BD6"/>
    <w:rsid w:val="007D71D1"/>
    <w:rsid w:val="00804F76"/>
    <w:rsid w:val="00806138"/>
    <w:rsid w:val="008451DD"/>
    <w:rsid w:val="00845AF8"/>
    <w:rsid w:val="00861514"/>
    <w:rsid w:val="00876728"/>
    <w:rsid w:val="00876D5E"/>
    <w:rsid w:val="0088105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02BE6"/>
    <w:rsid w:val="00911BFC"/>
    <w:rsid w:val="0092047D"/>
    <w:rsid w:val="0092507E"/>
    <w:rsid w:val="009366C0"/>
    <w:rsid w:val="00937B95"/>
    <w:rsid w:val="00950A6C"/>
    <w:rsid w:val="00960341"/>
    <w:rsid w:val="00964E7C"/>
    <w:rsid w:val="0097206B"/>
    <w:rsid w:val="009741BE"/>
    <w:rsid w:val="009851AC"/>
    <w:rsid w:val="00994E39"/>
    <w:rsid w:val="009A358F"/>
    <w:rsid w:val="009B5ACC"/>
    <w:rsid w:val="009C45E4"/>
    <w:rsid w:val="009D21CC"/>
    <w:rsid w:val="00A07635"/>
    <w:rsid w:val="00A2094B"/>
    <w:rsid w:val="00A31C8C"/>
    <w:rsid w:val="00A3384D"/>
    <w:rsid w:val="00A4481B"/>
    <w:rsid w:val="00A47A89"/>
    <w:rsid w:val="00A50650"/>
    <w:rsid w:val="00A633EF"/>
    <w:rsid w:val="00A773E6"/>
    <w:rsid w:val="00A8527F"/>
    <w:rsid w:val="00A867B3"/>
    <w:rsid w:val="00A8783F"/>
    <w:rsid w:val="00A926C8"/>
    <w:rsid w:val="00AA606A"/>
    <w:rsid w:val="00AA68E8"/>
    <w:rsid w:val="00AC095D"/>
    <w:rsid w:val="00AC153E"/>
    <w:rsid w:val="00AC3916"/>
    <w:rsid w:val="00AC437D"/>
    <w:rsid w:val="00B02162"/>
    <w:rsid w:val="00B06FFF"/>
    <w:rsid w:val="00B10A40"/>
    <w:rsid w:val="00B25851"/>
    <w:rsid w:val="00B415B0"/>
    <w:rsid w:val="00B50715"/>
    <w:rsid w:val="00B62941"/>
    <w:rsid w:val="00B64617"/>
    <w:rsid w:val="00BA12D1"/>
    <w:rsid w:val="00BA2914"/>
    <w:rsid w:val="00BC6CA3"/>
    <w:rsid w:val="00BE1C72"/>
    <w:rsid w:val="00BF11F4"/>
    <w:rsid w:val="00C36086"/>
    <w:rsid w:val="00C55B3D"/>
    <w:rsid w:val="00C61659"/>
    <w:rsid w:val="00C705CD"/>
    <w:rsid w:val="00C7080D"/>
    <w:rsid w:val="00CD28C3"/>
    <w:rsid w:val="00CE2F7E"/>
    <w:rsid w:val="00CF2593"/>
    <w:rsid w:val="00D02128"/>
    <w:rsid w:val="00D03448"/>
    <w:rsid w:val="00D136D3"/>
    <w:rsid w:val="00D20FCA"/>
    <w:rsid w:val="00D22E2E"/>
    <w:rsid w:val="00D22E96"/>
    <w:rsid w:val="00D2473E"/>
    <w:rsid w:val="00D40B17"/>
    <w:rsid w:val="00D43879"/>
    <w:rsid w:val="00D47D43"/>
    <w:rsid w:val="00D62021"/>
    <w:rsid w:val="00D90387"/>
    <w:rsid w:val="00DA3634"/>
    <w:rsid w:val="00DA3E65"/>
    <w:rsid w:val="00DB684D"/>
    <w:rsid w:val="00DC7054"/>
    <w:rsid w:val="00DD0457"/>
    <w:rsid w:val="00DE2D73"/>
    <w:rsid w:val="00DF1BD2"/>
    <w:rsid w:val="00E06D6C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96BDA"/>
    <w:rsid w:val="00EA10AB"/>
    <w:rsid w:val="00EA35E2"/>
    <w:rsid w:val="00EB267F"/>
    <w:rsid w:val="00ED1851"/>
    <w:rsid w:val="00ED3862"/>
    <w:rsid w:val="00ED46EA"/>
    <w:rsid w:val="00EE2E4F"/>
    <w:rsid w:val="00EE3E02"/>
    <w:rsid w:val="00F25557"/>
    <w:rsid w:val="00F27EC2"/>
    <w:rsid w:val="00F348C6"/>
    <w:rsid w:val="00F4269E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D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F523E"/>
  <w15:chartTrackingRefBased/>
  <w15:docId w15:val="{4A29C7AB-62EB-4085-A278-5BCE7EE9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qFormat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qFormat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-32">
    <w:name w:val="正文-首行缩进32"/>
    <w:basedOn w:val="Normal"/>
    <w:qFormat/>
    <w:rsid w:val="00902BE6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44">
    <w:name w:val="Footer-Grey44"/>
    <w:basedOn w:val="Normal"/>
    <w:qFormat/>
    <w:rsid w:val="00902BE6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31">
    <w:name w:val="Footer-Grey131"/>
    <w:basedOn w:val="Normal"/>
    <w:qFormat/>
    <w:rsid w:val="00902BE6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4vqp7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s://goo.gl/4vqp7R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ita\&#22362;&#26524;&#20113;\CRPG-Book-Chinese\review&#27169;&#29256;2020101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review模版20201016.dotx</Template>
  <TotalTime>746</TotalTime>
  <Pages>3</Pages>
  <Words>362</Words>
  <Characters>2065</Characters>
  <Application>Microsoft Office Word</Application>
  <DocSecurity>0</DocSecurity>
  <Lines>17</Lines>
  <Paragraphs>4</Paragraphs>
  <ScaleCrop>false</ScaleCrop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 Astora</dc:creator>
  <cp:keywords/>
  <dc:description/>
  <cp:lastModifiedBy>Fan Quan</cp:lastModifiedBy>
  <cp:revision>37</cp:revision>
  <dcterms:created xsi:type="dcterms:W3CDTF">2021-02-05T06:52:00Z</dcterms:created>
  <dcterms:modified xsi:type="dcterms:W3CDTF">2021-06-04T22:47:00Z</dcterms:modified>
</cp:coreProperties>
</file>