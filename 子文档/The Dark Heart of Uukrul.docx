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2D15B" w14:textId="2E9996D5" w:rsidR="0016522A" w:rsidRPr="00F734E7" w:rsidRDefault="000C1A81" w:rsidP="00DB684D">
      <w:pPr>
        <w:pStyle w:val="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49B4316" wp14:editId="0AA6BD56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029592"/>
                <wp:effectExtent l="0" t="0" r="571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029592"/>
                          <a:chOff x="0" y="1802"/>
                          <a:chExt cx="6185535" cy="3029592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108" y="1802"/>
                            <a:ext cx="6177319" cy="2674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224"/>
                            <a:ext cx="6185535" cy="3441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5BC3E1" w14:textId="77777777" w:rsidR="003A3347" w:rsidRDefault="003A3347" w:rsidP="003A3347">
                              <w:pPr>
                                <w:pStyle w:val="af4"/>
                              </w:pPr>
                              <w:r>
                                <w:t>Brøderbund Software, 1989</w:t>
                              </w:r>
                            </w:p>
                            <w:p w14:paraId="26DFE445" w14:textId="5E766847" w:rsidR="000C1A81" w:rsidRPr="003D1B06" w:rsidRDefault="003A3347" w:rsidP="003A3347">
                              <w:pPr>
                                <w:pStyle w:val="af4"/>
                                <w:rPr>
                                  <w:szCs w:val="21"/>
                                </w:rPr>
                              </w:pPr>
                              <w:r>
                                <w:t>MS-DOS and Apple II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9B4316" id="组合 4" o:spid="_x0000_s1026" style="position:absolute;left:0;text-align:left;margin-left:435.85pt;margin-top:44.4pt;width:487.05pt;height:238.55pt;z-index:251660288;mso-position-horizontal:right;mso-position-horizontal-relative:margin;mso-width-relative:margin;mso-height-relative:margin" coordorigin=",18" coordsize="61855,302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41;top:18;width:61773;height:26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2;width:61855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5F5BC3E1" w14:textId="77777777" w:rsidR="003A3347" w:rsidRDefault="003A3347" w:rsidP="003A3347">
                        <w:pPr>
                          <w:pStyle w:val="af4"/>
                        </w:pPr>
                        <w:r>
                          <w:t>Brøderbund Software, 1989</w:t>
                        </w:r>
                      </w:p>
                      <w:p w14:paraId="26DFE445" w14:textId="5E766847" w:rsidR="000C1A81" w:rsidRPr="003D1B06" w:rsidRDefault="003A3347" w:rsidP="003A3347">
                        <w:pPr>
                          <w:pStyle w:val="af4"/>
                          <w:rPr>
                            <w:szCs w:val="21"/>
                          </w:rPr>
                        </w:pPr>
                        <w:r>
                          <w:t>MS-DOS and Apple II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1062DF">
        <w:rPr>
          <w:rFonts w:hint="eastAsia"/>
        </w:rPr>
        <w:t>巫域之心</w:t>
      </w:r>
      <w:r w:rsidR="00DB684D">
        <w:rPr>
          <w:rFonts w:hint="eastAsia"/>
        </w:rPr>
        <w:t>》（</w:t>
      </w:r>
      <w:r w:rsidR="0053640F">
        <w:t xml:space="preserve">The </w:t>
      </w:r>
      <w:r w:rsidR="001062DF">
        <w:t>Dark Heart of Uukrul</w:t>
      </w:r>
      <w:r w:rsidR="00DB684D">
        <w:rPr>
          <w:rFonts w:hint="eastAsia"/>
        </w:rPr>
        <w:t>）</w:t>
      </w:r>
    </w:p>
    <w:p w14:paraId="19069A9B" w14:textId="4AAFC2A6" w:rsidR="0016522A" w:rsidRDefault="008F2B87" w:rsidP="00F734E7">
      <w:r w:rsidRPr="008F2B87">
        <w:rPr>
          <w:rFonts w:hint="eastAsia"/>
        </w:rPr>
        <w:t>作者：</w:t>
      </w:r>
      <w:r w:rsidR="003A3347">
        <w:t>CB</w:t>
      </w:r>
    </w:p>
    <w:p w14:paraId="2D65E5C8" w14:textId="3C92F541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r w:rsidR="003A3347">
        <w:rPr>
          <w:rFonts w:hint="eastAsia"/>
        </w:rPr>
        <w:t>J</w:t>
      </w:r>
      <w:r w:rsidR="003A3347">
        <w:t>ason</w:t>
      </w:r>
    </w:p>
    <w:p w14:paraId="392CE959" w14:textId="77777777" w:rsidR="0016522A" w:rsidRDefault="0092507E" w:rsidP="00F734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DFB6AAD" wp14:editId="71384589">
                <wp:simplePos x="0" y="0"/>
                <wp:positionH relativeFrom="margin">
                  <wp:align>right</wp:align>
                </wp:positionH>
                <wp:positionV relativeFrom="paragraph">
                  <wp:posOffset>249362</wp:posOffset>
                </wp:positionV>
                <wp:extent cx="6169660" cy="1404620"/>
                <wp:effectExtent l="0" t="0" r="2540" b="5715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CB3E9" w14:textId="6BA305AC" w:rsidR="00B64617" w:rsidRDefault="0092507E" w:rsidP="00215F40">
                            <w:pPr>
                              <w:pStyle w:val="af5"/>
                            </w:pPr>
                            <w:r w:rsidRPr="00E81749">
                              <w:rPr>
                                <w:rFonts w:hint="eastAsia"/>
                              </w:rPr>
                              <w:t>“</w:t>
                            </w:r>
                            <w:r w:rsidR="001062DF" w:rsidRPr="001062DF">
                              <w:rPr>
                                <w:rFonts w:hint="eastAsia"/>
                              </w:rPr>
                              <w:t>我们设计这款游戏的初衷，就是要让玩家对这款游戏印象深刻，这里的印象不是对着怪物一气乱砍，而是构思精妙、独一无二的解谜关卡</w:t>
                            </w:r>
                            <w:r w:rsidR="00F96429">
                              <w:rPr>
                                <w:rFonts w:hint="eastAsia"/>
                              </w:rPr>
                              <w:t>。</w:t>
                            </w:r>
                            <w:r w:rsidRPr="00E81749">
                              <w:rPr>
                                <w:rFonts w:hint="eastAsia"/>
                              </w:rPr>
                              <w:t>”</w:t>
                            </w:r>
                          </w:p>
                          <w:p w14:paraId="2C8ED587" w14:textId="77777777" w:rsidR="003F7E6F" w:rsidRPr="00E81749" w:rsidRDefault="003F7E6F" w:rsidP="00215F40">
                            <w:pPr>
                              <w:pStyle w:val="af5"/>
                            </w:pPr>
                          </w:p>
                          <w:p w14:paraId="7EA25463" w14:textId="321BEC31" w:rsidR="002169D6" w:rsidRPr="00E81749" w:rsidRDefault="002169D6" w:rsidP="00215F40">
                            <w:pPr>
                              <w:pStyle w:val="af5"/>
                              <w:jc w:val="right"/>
                            </w:pPr>
                            <w:r w:rsidRPr="00E81749">
                              <w:t xml:space="preserve">—— </w:t>
                            </w:r>
                            <w:hyperlink r:id="rId10" w:history="1">
                              <w:r w:rsidR="001062DF" w:rsidRPr="001062DF">
                                <w:rPr>
                                  <w:rStyle w:val="aa"/>
                                </w:rPr>
                                <w:t>Ian</w:t>
                              </w:r>
                              <w:r w:rsidR="001062DF" w:rsidRPr="001062DF">
                                <w:rPr>
                                  <w:rStyle w:val="aa"/>
                                </w:rPr>
                                <w:t xml:space="preserve"> </w:t>
                              </w:r>
                              <w:r w:rsidR="001062DF" w:rsidRPr="001062DF">
                                <w:rPr>
                                  <w:rStyle w:val="aa"/>
                                </w:rPr>
                                <w:t>Boswell</w:t>
                              </w:r>
                            </w:hyperlink>
                            <w:r w:rsidR="001062DF" w:rsidRPr="00E81749">
                              <w:t xml:space="preserve"> </w:t>
                            </w:r>
                          </w:p>
                          <w:p w14:paraId="348C4A95" w14:textId="2F74CA61" w:rsidR="002169D6" w:rsidRDefault="002169D6" w:rsidP="00215F40">
                            <w:pPr>
                              <w:pStyle w:val="af5"/>
                              <w:jc w:val="right"/>
                            </w:pPr>
                            <w:r w:rsidRPr="00E81749">
                              <w:rPr>
                                <w:rFonts w:hint="eastAsia"/>
                              </w:rPr>
                              <w:t>《</w:t>
                            </w:r>
                            <w:r w:rsidR="001062DF">
                              <w:rPr>
                                <w:rFonts w:hint="eastAsia"/>
                              </w:rPr>
                              <w:t>巫域之心</w:t>
                            </w:r>
                            <w:r w:rsidRPr="00E81749">
                              <w:rPr>
                                <w:rFonts w:hint="eastAsia"/>
                              </w:rPr>
                              <w:t>》</w:t>
                            </w:r>
                            <w:r w:rsidR="001062DF">
                              <w:rPr>
                                <w:rFonts w:hint="eastAsia"/>
                              </w:rPr>
                              <w:t>开发者</w:t>
                            </w:r>
                          </w:p>
                          <w:p w14:paraId="05161046" w14:textId="13AB6508" w:rsidR="00F96429" w:rsidRPr="00E81749" w:rsidRDefault="00F96429" w:rsidP="00215F40">
                            <w:pPr>
                              <w:pStyle w:val="af5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FB6AAD" id="文本框 2" o:spid="_x0000_s1029" type="#_x0000_t202" style="position:absolute;left:0;text-align:left;margin-left:434.6pt;margin-top:19.65pt;width:485.8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" stroked="f">
                <v:textbox style="mso-fit-shape-to-text:t">
                  <w:txbxContent>
                    <w:p w14:paraId="4FFCB3E9" w14:textId="6BA305AC" w:rsidR="00B64617" w:rsidRDefault="0092507E" w:rsidP="00215F40">
                      <w:pPr>
                        <w:pStyle w:val="af5"/>
                      </w:pPr>
                      <w:r w:rsidRPr="00E81749">
                        <w:rPr>
                          <w:rFonts w:hint="eastAsia"/>
                        </w:rPr>
                        <w:t>“</w:t>
                      </w:r>
                      <w:r w:rsidR="001062DF" w:rsidRPr="001062DF">
                        <w:rPr>
                          <w:rFonts w:hint="eastAsia"/>
                        </w:rPr>
                        <w:t>我们设计这款游戏的初衷，就是要让玩家对这款游戏印象深刻，这里的印象不是对着怪物一气乱砍，而是构思精妙、独一无二的解谜关卡</w:t>
                      </w:r>
                      <w:r w:rsidR="00F96429">
                        <w:rPr>
                          <w:rFonts w:hint="eastAsia"/>
                        </w:rPr>
                        <w:t>。</w:t>
                      </w:r>
                      <w:r w:rsidRPr="00E81749">
                        <w:rPr>
                          <w:rFonts w:hint="eastAsia"/>
                        </w:rPr>
                        <w:t>”</w:t>
                      </w:r>
                    </w:p>
                    <w:p w14:paraId="2C8ED587" w14:textId="77777777" w:rsidR="003F7E6F" w:rsidRPr="00E81749" w:rsidRDefault="003F7E6F" w:rsidP="00215F40">
                      <w:pPr>
                        <w:pStyle w:val="af5"/>
                      </w:pPr>
                    </w:p>
                    <w:p w14:paraId="7EA25463" w14:textId="321BEC31" w:rsidR="002169D6" w:rsidRPr="00E81749" w:rsidRDefault="002169D6" w:rsidP="00215F40">
                      <w:pPr>
                        <w:pStyle w:val="af5"/>
                        <w:jc w:val="right"/>
                      </w:pPr>
                      <w:r w:rsidRPr="00E81749">
                        <w:t xml:space="preserve">—— </w:t>
                      </w:r>
                      <w:hyperlink r:id="rId11" w:history="1">
                        <w:r w:rsidR="001062DF" w:rsidRPr="001062DF">
                          <w:rPr>
                            <w:rStyle w:val="aa"/>
                          </w:rPr>
                          <w:t>Ian</w:t>
                        </w:r>
                        <w:r w:rsidR="001062DF" w:rsidRPr="001062DF">
                          <w:rPr>
                            <w:rStyle w:val="aa"/>
                          </w:rPr>
                          <w:t xml:space="preserve"> </w:t>
                        </w:r>
                        <w:r w:rsidR="001062DF" w:rsidRPr="001062DF">
                          <w:rPr>
                            <w:rStyle w:val="aa"/>
                          </w:rPr>
                          <w:t>Boswell</w:t>
                        </w:r>
                      </w:hyperlink>
                      <w:r w:rsidR="001062DF" w:rsidRPr="00E81749">
                        <w:t xml:space="preserve"> </w:t>
                      </w:r>
                    </w:p>
                    <w:p w14:paraId="348C4A95" w14:textId="2F74CA61" w:rsidR="002169D6" w:rsidRDefault="002169D6" w:rsidP="00215F40">
                      <w:pPr>
                        <w:pStyle w:val="af5"/>
                        <w:jc w:val="right"/>
                      </w:pPr>
                      <w:r w:rsidRPr="00E81749">
                        <w:rPr>
                          <w:rFonts w:hint="eastAsia"/>
                        </w:rPr>
                        <w:t>《</w:t>
                      </w:r>
                      <w:r w:rsidR="001062DF">
                        <w:rPr>
                          <w:rFonts w:hint="eastAsia"/>
                        </w:rPr>
                        <w:t>巫域之心</w:t>
                      </w:r>
                      <w:r w:rsidRPr="00E81749">
                        <w:rPr>
                          <w:rFonts w:hint="eastAsia"/>
                        </w:rPr>
                        <w:t>》</w:t>
                      </w:r>
                      <w:r w:rsidR="001062DF">
                        <w:rPr>
                          <w:rFonts w:hint="eastAsia"/>
                        </w:rPr>
                        <w:t>开发者</w:t>
                      </w:r>
                    </w:p>
                    <w:p w14:paraId="05161046" w14:textId="13AB6508" w:rsidR="00F96429" w:rsidRPr="00E81749" w:rsidRDefault="00F96429" w:rsidP="00215F40">
                      <w:pPr>
                        <w:pStyle w:val="af5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15515">
        <w:pict w14:anchorId="16D09F0B">
          <v:rect id="_x0000_i1025" style="width:261.65pt;height:1pt" o:hrpct="500" o:hrstd="t" o:hrnoshade="t" o:hr="t" fillcolor="#cfcdcd [2894]" stroked="f"/>
        </w:pict>
      </w:r>
    </w:p>
    <w:p w14:paraId="0B00BDF2" w14:textId="77777777" w:rsidR="0016522A" w:rsidRDefault="0016522A" w:rsidP="00F734E7">
      <w:pPr>
        <w:sectPr w:rsidR="0016522A" w:rsidSect="00F800C8">
          <w:headerReference w:type="default" r:id="rId12"/>
          <w:footerReference w:type="default" r:id="rId13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31CC53CA" w14:textId="41E2B475" w:rsidR="003A3347" w:rsidRDefault="003A3347" w:rsidP="004926B3">
      <w:pPr>
        <w:pStyle w:val="-"/>
        <w:ind w:firstLine="420"/>
        <w:rPr>
          <w:rFonts w:hint="eastAsia"/>
        </w:rPr>
      </w:pPr>
      <w:r>
        <w:rPr>
          <w:rFonts w:hint="eastAsia"/>
        </w:rPr>
        <w:t>一直以来，《巫域之心》都是我心中最爱的</w:t>
      </w:r>
      <w:r>
        <w:t>RPG</w:t>
      </w:r>
      <w:r>
        <w:t>游戏。一想到这款佳作实际上无人问津、遭人低估，我就愤懑不平，但我也深知，这款游戏的受众面的确很窄，只有少数</w:t>
      </w:r>
      <w:r>
        <w:t>RPG</w:t>
      </w:r>
      <w:r>
        <w:t>爱好者才会对它情有独钟。</w:t>
      </w:r>
    </w:p>
    <w:p w14:paraId="06B7416E" w14:textId="1C5D7DC3" w:rsidR="003A3347" w:rsidRDefault="003A3347" w:rsidP="003A3347">
      <w:pPr>
        <w:pStyle w:val="-"/>
        <w:ind w:firstLine="420"/>
      </w:pPr>
      <w:r>
        <w:rPr>
          <w:rFonts w:hint="eastAsia"/>
        </w:rPr>
        <w:t>《巫域之心》的不凡之处在于游戏各方面都有独树一帜之处。与同体裁游戏相比，</w:t>
      </w:r>
      <w:r w:rsidR="004926B3">
        <w:rPr>
          <w:rFonts w:hint="eastAsia"/>
        </w:rPr>
        <w:t>《</w:t>
      </w:r>
      <w:r>
        <w:rPr>
          <w:rFonts w:hint="eastAsia"/>
        </w:rPr>
        <w:t>巫域之心</w:t>
      </w:r>
      <w:r w:rsidR="004926B3">
        <w:rPr>
          <w:rFonts w:hint="eastAsia"/>
        </w:rPr>
        <w:t>》</w:t>
      </w:r>
      <w:r>
        <w:rPr>
          <w:rFonts w:hint="eastAsia"/>
        </w:rPr>
        <w:t>在地牢设计、解密关卡、角色成长机制等单项足以问鼎。此外，各部分相得益彰，形成一个统一的有机整体，让人赞叹不已。</w:t>
      </w:r>
    </w:p>
    <w:p w14:paraId="3F55D2A8" w14:textId="01A7F6C2" w:rsidR="003A3347" w:rsidRDefault="003A3347" w:rsidP="003A3347">
      <w:pPr>
        <w:pStyle w:val="-"/>
        <w:ind w:firstLine="420"/>
      </w:pPr>
    </w:p>
    <w:p w14:paraId="5DE43E3C" w14:textId="77777777" w:rsidR="003A3347" w:rsidRDefault="003A3347" w:rsidP="003A3347">
      <w:pPr>
        <w:pStyle w:val="-"/>
        <w:keepNext/>
        <w:ind w:firstLine="420"/>
      </w:pPr>
      <w:r>
        <w:rPr>
          <w:noProof/>
        </w:rPr>
        <w:drawing>
          <wp:inline distT="0" distB="0" distL="0" distR="0" wp14:anchorId="32D22A43" wp14:editId="36722A26">
            <wp:extent cx="2959200" cy="2217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3168" w14:textId="49AE5DB5" w:rsidR="003A3347" w:rsidRDefault="003A3347" w:rsidP="003A3347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DBCHAR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１</w:t>
      </w:r>
      <w:r>
        <w:fldChar w:fldCharType="end"/>
      </w:r>
      <w:r w:rsidRPr="00EF6C1B">
        <w:rPr>
          <w:rFonts w:hint="eastAsia"/>
        </w:rPr>
        <w:t>玩家以第一视角探索地图，循着前人留下的蛛丝马迹，如幻象与遗体。这些先行者试图击杀邪魔</w:t>
      </w:r>
      <w:r w:rsidR="004926B3">
        <w:rPr>
          <w:rFonts w:hint="eastAsia"/>
        </w:rPr>
        <w:t xml:space="preserve"> </w:t>
      </w:r>
      <w:r w:rsidRPr="00EF6C1B">
        <w:t>Uukrul</w:t>
      </w:r>
      <w:r w:rsidRPr="00EF6C1B">
        <w:t>，但以失败而告终。</w:t>
      </w:r>
    </w:p>
    <w:p w14:paraId="4E1B699D" w14:textId="6EEF72A1" w:rsidR="003A3347" w:rsidRDefault="003A3347" w:rsidP="003A3347">
      <w:pPr>
        <w:pStyle w:val="-"/>
        <w:ind w:firstLine="420"/>
      </w:pPr>
    </w:p>
    <w:p w14:paraId="7C4CD270" w14:textId="77777777" w:rsidR="003A3347" w:rsidRDefault="003A3347" w:rsidP="003A3347">
      <w:pPr>
        <w:pStyle w:val="-"/>
        <w:keepNext/>
        <w:ind w:firstLine="420"/>
      </w:pPr>
      <w:r>
        <w:rPr>
          <w:noProof/>
        </w:rPr>
        <w:lastRenderedPageBreak/>
        <w:drawing>
          <wp:inline distT="0" distB="0" distL="0" distR="0" wp14:anchorId="64815655" wp14:editId="65F2D093">
            <wp:extent cx="2959200" cy="2217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7928" w14:textId="1985D8FC" w:rsidR="003A3347" w:rsidRDefault="003A3347" w:rsidP="003A3347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DBCHAR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２</w:t>
      </w:r>
      <w:r>
        <w:fldChar w:fldCharType="end"/>
      </w:r>
      <w:r w:rsidRPr="00C06D8C">
        <w:rPr>
          <w:rFonts w:hint="eastAsia"/>
        </w:rPr>
        <w:t>进入战斗状态时，游戏从第一视角探索向转为俯视角回合制战斗向，这一设定与金盒子游戏类似。</w:t>
      </w:r>
    </w:p>
    <w:p w14:paraId="4D903460" w14:textId="77777777" w:rsidR="003A3347" w:rsidRDefault="003A3347" w:rsidP="003A3347">
      <w:pPr>
        <w:pStyle w:val="-"/>
        <w:ind w:firstLine="420"/>
        <w:rPr>
          <w:rFonts w:hint="eastAsia"/>
        </w:rPr>
      </w:pPr>
    </w:p>
    <w:p w14:paraId="608515BC" w14:textId="4D99A6A7" w:rsidR="003A3347" w:rsidRDefault="003A3347" w:rsidP="004926B3">
      <w:pPr>
        <w:pStyle w:val="-"/>
        <w:ind w:firstLine="420"/>
        <w:rPr>
          <w:rFonts w:hint="eastAsia"/>
        </w:rPr>
      </w:pPr>
      <w:r>
        <w:rPr>
          <w:rFonts w:hint="eastAsia"/>
        </w:rPr>
        <w:t>《巫域之心》强调团队协作，主角队每个成员都需要负责相应的战斗、解密职责。不过，这所带来的代价即小队角色构成缺乏灵活性，只能是战士、圣骑士、魔法师与祭司。</w:t>
      </w:r>
    </w:p>
    <w:p w14:paraId="46C719C3" w14:textId="3935A89F" w:rsidR="003A3347" w:rsidRDefault="003A3347" w:rsidP="004926B3">
      <w:pPr>
        <w:pStyle w:val="-"/>
        <w:ind w:firstLine="420"/>
        <w:rPr>
          <w:rFonts w:hint="eastAsia"/>
        </w:rPr>
      </w:pPr>
      <w:r>
        <w:rPr>
          <w:rFonts w:hint="eastAsia"/>
        </w:rPr>
        <w:t>就战士与圣骑士而言，本作与同类型游戏大致无二，但《巫域之心》的魔法系统真可谓大放异彩。祭司与魔法师不仅可以不断升级，还可以逐步提高自己所佩戴的戒指上限与戒指权能，每一种戒指</w:t>
      </w:r>
      <w:r w:rsidR="004926B3">
        <w:rPr>
          <w:rStyle w:val="a9"/>
        </w:rPr>
        <w:footnoteReference w:id="1"/>
      </w:r>
      <w:r>
        <w:rPr>
          <w:rFonts w:hint="eastAsia"/>
        </w:rPr>
        <w:t>对应一类特定的神术类别或奥术领域。戒指系统是角色成长机制的重要一环，自成体系。本作将戒指系统与探索进度、地下城世界观紧密相连。祷言</w:t>
      </w:r>
      <w:r w:rsidR="004926B3">
        <w:rPr>
          <w:rFonts w:hint="eastAsia"/>
        </w:rPr>
        <w:t>的解析工作</w:t>
      </w:r>
      <w:r w:rsidR="004926B3">
        <w:rPr>
          <w:rStyle w:val="a9"/>
        </w:rPr>
        <w:footnoteReference w:id="2"/>
      </w:r>
      <w:r>
        <w:rPr>
          <w:rFonts w:hint="eastAsia"/>
        </w:rPr>
        <w:t>也极具挑战性，玩家不仅要研究游戏手册，还要在游戏内反复推敲，不断试验。</w:t>
      </w:r>
    </w:p>
    <w:p w14:paraId="6F3F0BBE" w14:textId="7A2E64FA" w:rsidR="003A3347" w:rsidRDefault="003A3347" w:rsidP="004926B3">
      <w:pPr>
        <w:pStyle w:val="-"/>
        <w:ind w:firstLine="420"/>
        <w:rPr>
          <w:rFonts w:hint="eastAsia"/>
        </w:rPr>
      </w:pPr>
      <w:r>
        <w:rPr>
          <w:rFonts w:hint="eastAsia"/>
        </w:rPr>
        <w:t>真正让我对《巫域之心》爱不释手的一点，正是游戏的地牢设计。其中，</w:t>
      </w:r>
      <w:r w:rsidR="004926B3">
        <w:rPr>
          <w:rFonts w:hint="eastAsia"/>
        </w:rPr>
        <w:t>“</w:t>
      </w:r>
      <w:r>
        <w:rPr>
          <w:rFonts w:hint="eastAsia"/>
        </w:rPr>
        <w:t>立方体”</w:t>
      </w:r>
      <w:r w:rsidR="004926B3">
        <w:rPr>
          <w:rStyle w:val="a9"/>
        </w:rPr>
        <w:footnoteReference w:id="3"/>
      </w:r>
      <w:r>
        <w:t xml:space="preserve">(The Cube) </w:t>
      </w:r>
      <w:r>
        <w:t>具有相当</w:t>
      </w:r>
      <w:r>
        <w:t>“</w:t>
      </w:r>
      <w:r>
        <w:t>真实</w:t>
      </w:r>
      <w:r>
        <w:t>”</w:t>
      </w:r>
      <w:r>
        <w:t>的三维感，环环相扣，布局合理，直到现在，设有旋转门陷阱的战场迷宫如今仍是我的噩梦；</w:t>
      </w:r>
      <w:r>
        <w:t>“</w:t>
      </w:r>
      <w:r>
        <w:t>宫殿</w:t>
      </w:r>
      <w:r>
        <w:t>”</w:t>
      </w:r>
      <w:r>
        <w:t>，一个角色扮演元区域，通过摇点将</w:t>
      </w:r>
      <w:r>
        <w:t>“</w:t>
      </w:r>
      <w:r>
        <w:t>几率</w:t>
      </w:r>
      <w:r>
        <w:t>”</w:t>
      </w:r>
      <w:r>
        <w:t>这个设定展现的淋漓尽致；</w:t>
      </w:r>
      <w:r>
        <w:t>“</w:t>
      </w:r>
      <w:r>
        <w:t>混乱地带</w:t>
      </w:r>
      <w:r>
        <w:t>”</w:t>
      </w:r>
      <w:r>
        <w:t>，可以说是</w:t>
      </w:r>
      <w:r w:rsidR="004926B3">
        <w:rPr>
          <w:rFonts w:hint="eastAsia"/>
        </w:rPr>
        <w:t xml:space="preserve"> </w:t>
      </w:r>
      <w:r>
        <w:t>RPG</w:t>
      </w:r>
      <w:r w:rsidR="004926B3">
        <w:t xml:space="preserve"> </w:t>
      </w:r>
      <w:r>
        <w:t>游戏最天马行空、最具创意的设定：这个区域</w:t>
      </w:r>
      <w:r>
        <w:t>没有敌人，是一个幻象空间，但叙事合理，扣人心弦。仅凭一个</w:t>
      </w:r>
      <w:r>
        <w:t>“</w:t>
      </w:r>
      <w:r>
        <w:t>混乱地带</w:t>
      </w:r>
      <w:r>
        <w:t>”</w:t>
      </w:r>
      <w:r>
        <w:t>，这款游戏就值得入手。</w:t>
      </w:r>
    </w:p>
    <w:p w14:paraId="3725F890" w14:textId="1A90F902" w:rsidR="003A3347" w:rsidRDefault="003A3347" w:rsidP="004926B3">
      <w:pPr>
        <w:pStyle w:val="-"/>
        <w:ind w:firstLine="420"/>
        <w:rPr>
          <w:rFonts w:hint="eastAsia"/>
        </w:rPr>
      </w:pPr>
      <w:r>
        <w:rPr>
          <w:rFonts w:hint="eastAsia"/>
        </w:rPr>
        <w:t>论地牢设计的别具匠心、出神入化，如果《巫域之心》排第二，无人能居第一。能和《巫域之心》相提并论的恐怕只有《巫术四》和《混沌重临》，但后两者仍要略逊一筹。</w:t>
      </w:r>
    </w:p>
    <w:p w14:paraId="3178BFE5" w14:textId="7CB10C1A" w:rsidR="003A3347" w:rsidRDefault="003A3347" w:rsidP="003A3347">
      <w:pPr>
        <w:pStyle w:val="-"/>
        <w:ind w:firstLine="420"/>
      </w:pPr>
      <w:r>
        <w:rPr>
          <w:rFonts w:hint="eastAsia"/>
        </w:rPr>
        <w:t>由于生不逢时</w:t>
      </w:r>
      <w:r w:rsidR="004926B3">
        <w:rPr>
          <w:rStyle w:val="a9"/>
        </w:rPr>
        <w:footnoteReference w:id="4"/>
      </w:r>
      <w:r>
        <w:rPr>
          <w:rFonts w:hint="eastAsia"/>
        </w:rPr>
        <w:t>，这款游戏知名度有限。再加上图像过时、没有声音等问题，《巫域之心》最近才重新进入人们视线当中，成为一款“小众经典作”。</w:t>
      </w:r>
    </w:p>
    <w:p w14:paraId="729E0E66" w14:textId="441AC704" w:rsidR="00710D5F" w:rsidRPr="00E07734" w:rsidRDefault="00710D5F" w:rsidP="003A3347">
      <w:pPr>
        <w:pStyle w:val="-"/>
        <w:ind w:firstLineChars="95" w:firstLine="199"/>
        <w:rPr>
          <w:rFonts w:hint="eastAsia"/>
        </w:rPr>
      </w:pPr>
    </w:p>
    <w:sectPr w:rsidR="00710D5F" w:rsidRPr="00E07734" w:rsidSect="00A8527F">
      <w:headerReference w:type="default" r:id="rId16"/>
      <w:footerReference w:type="default" r:id="rId17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C52C9A" w14:textId="77777777" w:rsidR="00F15515" w:rsidRDefault="00F15515" w:rsidP="00F841EF">
      <w:r>
        <w:separator/>
      </w:r>
    </w:p>
  </w:endnote>
  <w:endnote w:type="continuationSeparator" w:id="0">
    <w:p w14:paraId="5285F52D" w14:textId="77777777" w:rsidR="00F15515" w:rsidRDefault="00F15515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9EDAD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37706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17582" w14:textId="77777777" w:rsidR="00F15515" w:rsidRDefault="00F15515" w:rsidP="00F841EF">
      <w:r>
        <w:separator/>
      </w:r>
    </w:p>
  </w:footnote>
  <w:footnote w:type="continuationSeparator" w:id="0">
    <w:p w14:paraId="1BD8EF4E" w14:textId="77777777" w:rsidR="00F15515" w:rsidRDefault="00F15515" w:rsidP="00F841EF">
      <w:r>
        <w:continuationSeparator/>
      </w:r>
    </w:p>
  </w:footnote>
  <w:footnote w:id="1">
    <w:p w14:paraId="5A929D19" w14:textId="26715FE9" w:rsidR="004926B3" w:rsidRPr="004926B3" w:rsidRDefault="004926B3">
      <w:pPr>
        <w:pStyle w:val="a7"/>
        <w:rPr>
          <w:rFonts w:hint="eastAsia"/>
        </w:rPr>
      </w:pPr>
      <w:r>
        <w:rPr>
          <w:rStyle w:val="a9"/>
        </w:rPr>
        <w:footnoteRef/>
      </w:r>
      <w:r>
        <w:t xml:space="preserve"> </w:t>
      </w:r>
      <w:r w:rsidRPr="004926B3">
        <w:rPr>
          <w:rFonts w:hint="eastAsia"/>
        </w:rPr>
        <w:t>译者注：这里的“种”值得是材质，如铁戒指、水晶戒指等</w:t>
      </w:r>
      <w:r>
        <w:rPr>
          <w:rFonts w:hint="eastAsia"/>
        </w:rPr>
        <w:t>。</w:t>
      </w:r>
    </w:p>
  </w:footnote>
  <w:footnote w:id="2">
    <w:p w14:paraId="706D9C14" w14:textId="75704BE9" w:rsidR="004926B3" w:rsidRDefault="004926B3">
      <w:pPr>
        <w:pStyle w:val="a7"/>
        <w:rPr>
          <w:rFonts w:hint="eastAsia"/>
        </w:rPr>
      </w:pPr>
      <w:r>
        <w:rPr>
          <w:rStyle w:val="a9"/>
        </w:rPr>
        <w:footnoteRef/>
      </w:r>
      <w:r>
        <w:t xml:space="preserve"> </w:t>
      </w:r>
      <w:r w:rsidRPr="004926B3">
        <w:rPr>
          <w:rFonts w:hint="eastAsia"/>
        </w:rPr>
        <w:t>译者注：</w:t>
      </w:r>
      <w:r>
        <w:rPr>
          <w:rFonts w:hint="eastAsia"/>
        </w:rPr>
        <w:t>解析</w:t>
      </w:r>
      <w:r w:rsidRPr="004926B3">
        <w:rPr>
          <w:rFonts w:hint="eastAsia"/>
        </w:rPr>
        <w:t>祷言与祭司的属性息息相关。这也是《巫域之心》的创新之处。以往的</w:t>
      </w:r>
      <w:r w:rsidRPr="004926B3">
        <w:t>CRPG游戏角色成长往往是既定的，玩家只需一路升级即可。而本作祭司强力与否也需要玩家自身出力，增强养成感。</w:t>
      </w:r>
    </w:p>
  </w:footnote>
  <w:footnote w:id="3">
    <w:p w14:paraId="60E4CBEC" w14:textId="4FB72657" w:rsidR="004926B3" w:rsidRPr="004926B3" w:rsidRDefault="004926B3">
      <w:pPr>
        <w:pStyle w:val="a7"/>
        <w:rPr>
          <w:rFonts w:hint="eastAsia"/>
        </w:rPr>
      </w:pPr>
      <w:r>
        <w:rPr>
          <w:rStyle w:val="a9"/>
        </w:rPr>
        <w:footnoteRef/>
      </w:r>
      <w:r>
        <w:t xml:space="preserve"> </w:t>
      </w:r>
      <w:r w:rsidRPr="004926B3">
        <w:rPr>
          <w:rFonts w:hint="eastAsia"/>
        </w:rPr>
        <w:t>译者注：</w:t>
      </w:r>
      <w:r>
        <w:rPr>
          <w:rFonts w:hint="eastAsia"/>
        </w:rPr>
        <w:t>由</w:t>
      </w:r>
      <w:r>
        <w:rPr>
          <w:rFonts w:hint="eastAsia"/>
        </w:rPr>
        <w:t>7个7×</w:t>
      </w:r>
      <w:r>
        <w:t>7</w:t>
      </w:r>
      <w:r>
        <w:rPr>
          <w:rFonts w:hint="eastAsia"/>
        </w:rPr>
        <w:t>地图组成，7张地图在空间上纵向分布，层层嵌套。</w:t>
      </w:r>
      <w:r w:rsidRPr="004926B3">
        <w:rPr>
          <w:rFonts w:hint="eastAsia"/>
        </w:rPr>
        <w:t>开发者在游戏里加入大量台阶和落穴等设定，所以玩家在手绘地图时还要考虑高度，而非单纯的前后左右，打破</w:t>
      </w:r>
      <w:r w:rsidRPr="004926B3">
        <w:t>RPG16×16地图的常规设定</w:t>
      </w:r>
      <w:r>
        <w:rPr>
          <w:rFonts w:hint="eastAsia"/>
        </w:rPr>
        <w:t>，增添“真实性”。</w:t>
      </w:r>
    </w:p>
  </w:footnote>
  <w:footnote w:id="4">
    <w:p w14:paraId="2F2A4E29" w14:textId="2C71597D" w:rsidR="004926B3" w:rsidRDefault="004926B3">
      <w:pPr>
        <w:pStyle w:val="a7"/>
        <w:rPr>
          <w:rFonts w:hint="eastAsia"/>
        </w:rPr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译者注：《巫域之心》于1</w:t>
      </w:r>
      <w:r>
        <w:t>989</w:t>
      </w:r>
      <w:r>
        <w:rPr>
          <w:rFonts w:hint="eastAsia"/>
        </w:rPr>
        <w:t>年发布，开发公司为B</w:t>
      </w:r>
      <w:r>
        <w:t>roderland</w:t>
      </w:r>
      <w:r>
        <w:rPr>
          <w:rFonts w:hint="eastAsia"/>
        </w:rPr>
        <w:t>，运行平台为A</w:t>
      </w:r>
      <w:r>
        <w:t>pple II</w:t>
      </w:r>
      <w:r>
        <w:rPr>
          <w:rFonts w:hint="eastAsia"/>
        </w:rPr>
        <w:t>。1</w:t>
      </w:r>
      <w:r>
        <w:t>989</w:t>
      </w:r>
      <w:r>
        <w:rPr>
          <w:rFonts w:hint="eastAsia"/>
        </w:rPr>
        <w:t>年，A</w:t>
      </w:r>
      <w:r>
        <w:t>pple II</w:t>
      </w:r>
      <w:r>
        <w:rPr>
          <w:rFonts w:hint="eastAsia"/>
        </w:rPr>
        <w:t>已经日薄西山，B</w:t>
      </w:r>
      <w:r>
        <w:t>roderland</w:t>
      </w:r>
      <w:r>
        <w:rPr>
          <w:rFonts w:hint="eastAsia"/>
        </w:rPr>
        <w:t>也没有进行游戏宣发工作，所以当时这款游戏只卖出了5</w:t>
      </w:r>
      <w:r>
        <w:t>000</w:t>
      </w:r>
      <w:r>
        <w:rPr>
          <w:rFonts w:hint="eastAsia"/>
        </w:rPr>
        <w:t>份。可以说，如今《巫域之心》的玩家可能比刚发行时还要多，这在“化石级”R</w:t>
      </w:r>
      <w:r>
        <w:t>PG</w:t>
      </w:r>
      <w:r>
        <w:rPr>
          <w:rFonts w:hint="eastAsia"/>
        </w:rPr>
        <w:t>游戏里实属罕见。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FA3E0" w14:textId="77777777" w:rsidR="0016522A" w:rsidRDefault="0016522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99418" w14:textId="77777777" w:rsidR="00804F76" w:rsidRDefault="00804F76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DE1"/>
    <w:rsid w:val="00007178"/>
    <w:rsid w:val="00045DB7"/>
    <w:rsid w:val="00055882"/>
    <w:rsid w:val="00062CAA"/>
    <w:rsid w:val="00064042"/>
    <w:rsid w:val="00087AE0"/>
    <w:rsid w:val="000A6A0B"/>
    <w:rsid w:val="000B34CB"/>
    <w:rsid w:val="000C1A81"/>
    <w:rsid w:val="000E4E1E"/>
    <w:rsid w:val="001062DF"/>
    <w:rsid w:val="00111EB5"/>
    <w:rsid w:val="00117365"/>
    <w:rsid w:val="00150BAB"/>
    <w:rsid w:val="00153EE2"/>
    <w:rsid w:val="001573DA"/>
    <w:rsid w:val="0016522A"/>
    <w:rsid w:val="001806CB"/>
    <w:rsid w:val="001B3B4D"/>
    <w:rsid w:val="001C799A"/>
    <w:rsid w:val="001D0E73"/>
    <w:rsid w:val="001D5185"/>
    <w:rsid w:val="001D5E94"/>
    <w:rsid w:val="001E57C0"/>
    <w:rsid w:val="001F3F1F"/>
    <w:rsid w:val="001F5FF0"/>
    <w:rsid w:val="001F6039"/>
    <w:rsid w:val="00215F40"/>
    <w:rsid w:val="002169D6"/>
    <w:rsid w:val="002312C8"/>
    <w:rsid w:val="00234451"/>
    <w:rsid w:val="002425D0"/>
    <w:rsid w:val="002466B9"/>
    <w:rsid w:val="002602A7"/>
    <w:rsid w:val="0026784B"/>
    <w:rsid w:val="00270C80"/>
    <w:rsid w:val="00273981"/>
    <w:rsid w:val="00285E6A"/>
    <w:rsid w:val="002A2333"/>
    <w:rsid w:val="002A5139"/>
    <w:rsid w:val="002D01D3"/>
    <w:rsid w:val="002F1A0E"/>
    <w:rsid w:val="002F3408"/>
    <w:rsid w:val="002F7493"/>
    <w:rsid w:val="00316C8C"/>
    <w:rsid w:val="003249D9"/>
    <w:rsid w:val="00333CDD"/>
    <w:rsid w:val="00355319"/>
    <w:rsid w:val="003575CF"/>
    <w:rsid w:val="00362338"/>
    <w:rsid w:val="00366B4E"/>
    <w:rsid w:val="00371124"/>
    <w:rsid w:val="00373773"/>
    <w:rsid w:val="003845EC"/>
    <w:rsid w:val="00385064"/>
    <w:rsid w:val="00385C4B"/>
    <w:rsid w:val="003A3347"/>
    <w:rsid w:val="003D1B06"/>
    <w:rsid w:val="003E13C6"/>
    <w:rsid w:val="003F442C"/>
    <w:rsid w:val="003F7E6F"/>
    <w:rsid w:val="00412ACB"/>
    <w:rsid w:val="00427A03"/>
    <w:rsid w:val="004367FE"/>
    <w:rsid w:val="00445F1D"/>
    <w:rsid w:val="00473DBD"/>
    <w:rsid w:val="004926B3"/>
    <w:rsid w:val="004B4D18"/>
    <w:rsid w:val="004B7AB8"/>
    <w:rsid w:val="004C323F"/>
    <w:rsid w:val="004C691F"/>
    <w:rsid w:val="005062C4"/>
    <w:rsid w:val="00532598"/>
    <w:rsid w:val="00533A81"/>
    <w:rsid w:val="0053640F"/>
    <w:rsid w:val="00561057"/>
    <w:rsid w:val="00576BB6"/>
    <w:rsid w:val="00594354"/>
    <w:rsid w:val="005A2AD5"/>
    <w:rsid w:val="005B5669"/>
    <w:rsid w:val="005C71CD"/>
    <w:rsid w:val="005E1D00"/>
    <w:rsid w:val="00621D8F"/>
    <w:rsid w:val="00647780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B2C72"/>
    <w:rsid w:val="006B3758"/>
    <w:rsid w:val="006F4D28"/>
    <w:rsid w:val="0071094A"/>
    <w:rsid w:val="00710D5F"/>
    <w:rsid w:val="0071777F"/>
    <w:rsid w:val="00730438"/>
    <w:rsid w:val="00731BF1"/>
    <w:rsid w:val="00766048"/>
    <w:rsid w:val="007752FB"/>
    <w:rsid w:val="00781ED7"/>
    <w:rsid w:val="007869FA"/>
    <w:rsid w:val="00791749"/>
    <w:rsid w:val="007A2BD6"/>
    <w:rsid w:val="007D71D1"/>
    <w:rsid w:val="00804F76"/>
    <w:rsid w:val="00806138"/>
    <w:rsid w:val="008451DD"/>
    <w:rsid w:val="00845AF8"/>
    <w:rsid w:val="00861514"/>
    <w:rsid w:val="00876728"/>
    <w:rsid w:val="00885A03"/>
    <w:rsid w:val="00890C17"/>
    <w:rsid w:val="00891D5D"/>
    <w:rsid w:val="008931DD"/>
    <w:rsid w:val="008A620A"/>
    <w:rsid w:val="008D4384"/>
    <w:rsid w:val="008D5696"/>
    <w:rsid w:val="008E3CB4"/>
    <w:rsid w:val="008F2B87"/>
    <w:rsid w:val="00911BFC"/>
    <w:rsid w:val="0092047D"/>
    <w:rsid w:val="0092507E"/>
    <w:rsid w:val="00937B95"/>
    <w:rsid w:val="00960341"/>
    <w:rsid w:val="0097206B"/>
    <w:rsid w:val="009851AC"/>
    <w:rsid w:val="009B5ACC"/>
    <w:rsid w:val="009C45E4"/>
    <w:rsid w:val="009D21CC"/>
    <w:rsid w:val="00A2094B"/>
    <w:rsid w:val="00A3384D"/>
    <w:rsid w:val="00A47A89"/>
    <w:rsid w:val="00A50650"/>
    <w:rsid w:val="00A633EF"/>
    <w:rsid w:val="00A773E6"/>
    <w:rsid w:val="00A8527F"/>
    <w:rsid w:val="00A867B3"/>
    <w:rsid w:val="00A8783F"/>
    <w:rsid w:val="00A92CF9"/>
    <w:rsid w:val="00AA606A"/>
    <w:rsid w:val="00AA68E8"/>
    <w:rsid w:val="00AC153E"/>
    <w:rsid w:val="00AC3916"/>
    <w:rsid w:val="00AC437D"/>
    <w:rsid w:val="00B10A40"/>
    <w:rsid w:val="00B25851"/>
    <w:rsid w:val="00B415B0"/>
    <w:rsid w:val="00B50715"/>
    <w:rsid w:val="00B62941"/>
    <w:rsid w:val="00B64617"/>
    <w:rsid w:val="00BA2914"/>
    <w:rsid w:val="00BE1C72"/>
    <w:rsid w:val="00BF11F4"/>
    <w:rsid w:val="00C36086"/>
    <w:rsid w:val="00C61659"/>
    <w:rsid w:val="00C7080D"/>
    <w:rsid w:val="00CC75D9"/>
    <w:rsid w:val="00CE2F7E"/>
    <w:rsid w:val="00D02128"/>
    <w:rsid w:val="00D03448"/>
    <w:rsid w:val="00D2473E"/>
    <w:rsid w:val="00D40B17"/>
    <w:rsid w:val="00D43879"/>
    <w:rsid w:val="00D47D43"/>
    <w:rsid w:val="00D62021"/>
    <w:rsid w:val="00DA3E65"/>
    <w:rsid w:val="00DB684D"/>
    <w:rsid w:val="00DC7054"/>
    <w:rsid w:val="00DD0457"/>
    <w:rsid w:val="00DF1BD2"/>
    <w:rsid w:val="00E06D6C"/>
    <w:rsid w:val="00E07577"/>
    <w:rsid w:val="00E07734"/>
    <w:rsid w:val="00E1534E"/>
    <w:rsid w:val="00E20D0F"/>
    <w:rsid w:val="00E377C2"/>
    <w:rsid w:val="00E61F41"/>
    <w:rsid w:val="00E63C55"/>
    <w:rsid w:val="00E73DE1"/>
    <w:rsid w:val="00E81749"/>
    <w:rsid w:val="00E81D1D"/>
    <w:rsid w:val="00E85ED9"/>
    <w:rsid w:val="00E96BDA"/>
    <w:rsid w:val="00EA10AB"/>
    <w:rsid w:val="00EA35E2"/>
    <w:rsid w:val="00EB267F"/>
    <w:rsid w:val="00EE2E4F"/>
    <w:rsid w:val="00EE3E02"/>
    <w:rsid w:val="00EE72C1"/>
    <w:rsid w:val="00F15515"/>
    <w:rsid w:val="00F27EC2"/>
    <w:rsid w:val="00F30A58"/>
    <w:rsid w:val="00F348C6"/>
    <w:rsid w:val="00F46451"/>
    <w:rsid w:val="00F4686B"/>
    <w:rsid w:val="00F505B5"/>
    <w:rsid w:val="00F734E7"/>
    <w:rsid w:val="00F75076"/>
    <w:rsid w:val="00F800C8"/>
    <w:rsid w:val="00F8075D"/>
    <w:rsid w:val="00F841EF"/>
    <w:rsid w:val="00F96429"/>
    <w:rsid w:val="00FA259E"/>
    <w:rsid w:val="00FD78FB"/>
    <w:rsid w:val="00FF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F2F28"/>
  <w15:chartTrackingRefBased/>
  <w15:docId w15:val="{25D16E4B-B643-47CB-85A5-80EEF8E38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1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rsid w:val="00AA68E8"/>
    <w:rPr>
      <w:rFonts w:ascii="Times New Roman" w:eastAsia="微软雅黑" w:hAnsi="Times New Roman"/>
    </w:rPr>
  </w:style>
  <w:style w:type="paragraph" w:styleId="a7">
    <w:name w:val="footnote text"/>
    <w:basedOn w:val="a"/>
    <w:link w:val="a8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B25851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B25851"/>
    <w:rPr>
      <w:vertAlign w:val="superscript"/>
    </w:rPr>
  </w:style>
  <w:style w:type="character" w:styleId="aa">
    <w:name w:val="Hyperlink"/>
    <w:basedOn w:val="a0"/>
    <w:uiPriority w:val="99"/>
    <w:unhideWhenUsed/>
    <w:rsid w:val="00045DB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ac">
    <w:name w:val="endnote text"/>
    <w:basedOn w:val="a"/>
    <w:link w:val="ad"/>
    <w:uiPriority w:val="99"/>
    <w:semiHidden/>
    <w:unhideWhenUsed/>
    <w:rsid w:val="00AA606A"/>
    <w:pPr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AA606A"/>
  </w:style>
  <w:style w:type="character" w:styleId="ae">
    <w:name w:val="endnote reference"/>
    <w:basedOn w:val="a0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a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af">
    <w:name w:val="caption"/>
    <w:basedOn w:val="a"/>
    <w:next w:val="a"/>
    <w:link w:val="af0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064042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064042"/>
    <w:rPr>
      <w:sz w:val="18"/>
      <w:szCs w:val="18"/>
    </w:rPr>
  </w:style>
  <w:style w:type="paragraph" w:styleId="af3">
    <w:name w:val="List Paragraph"/>
    <w:basedOn w:val="a"/>
    <w:uiPriority w:val="34"/>
    <w:qFormat/>
    <w:rsid w:val="002169D6"/>
    <w:pPr>
      <w:ind w:firstLineChars="200" w:firstLine="420"/>
    </w:pPr>
  </w:style>
  <w:style w:type="paragraph" w:customStyle="1" w:styleId="af4">
    <w:name w:val="标题图题注"/>
    <w:basedOn w:val="af"/>
    <w:link w:val="Char"/>
    <w:qFormat/>
    <w:rsid w:val="00647780"/>
    <w:pPr>
      <w:jc w:val="center"/>
    </w:pPr>
    <w:rPr>
      <w:rFonts w:asciiTheme="minorHAnsi" w:eastAsiaTheme="minorHAnsi" w:hAnsiTheme="minorHAnsi"/>
    </w:rPr>
  </w:style>
  <w:style w:type="character" w:customStyle="1" w:styleId="af0">
    <w:name w:val="题注 字符"/>
    <w:basedOn w:val="a0"/>
    <w:link w:val="af"/>
    <w:uiPriority w:val="35"/>
    <w:rsid w:val="00647780"/>
    <w:rPr>
      <w:rFonts w:asciiTheme="majorHAnsi" w:eastAsia="黑体" w:hAnsiTheme="majorHAnsi" w:cstheme="majorBidi"/>
      <w:sz w:val="20"/>
      <w:szCs w:val="20"/>
    </w:rPr>
  </w:style>
  <w:style w:type="character" w:customStyle="1" w:styleId="Char">
    <w:name w:val="标题图题注 Char"/>
    <w:basedOn w:val="af0"/>
    <w:link w:val="af4"/>
    <w:rsid w:val="00647780"/>
    <w:rPr>
      <w:rFonts w:asciiTheme="majorHAnsi" w:eastAsiaTheme="minorHAnsi" w:hAnsiTheme="majorHAnsi" w:cstheme="majorBidi"/>
      <w:sz w:val="20"/>
      <w:szCs w:val="20"/>
    </w:rPr>
  </w:style>
  <w:style w:type="paragraph" w:customStyle="1" w:styleId="af5">
    <w:name w:val="引言"/>
    <w:basedOn w:val="a"/>
    <w:link w:val="Char0"/>
    <w:qFormat/>
    <w:rsid w:val="00215F40"/>
    <w:rPr>
      <w:rFonts w:ascii="Times New Roman" w:eastAsia="楷体" w:hAnsi="Times New Roman"/>
    </w:rPr>
  </w:style>
  <w:style w:type="character" w:customStyle="1" w:styleId="Char0">
    <w:name w:val="引言 Char"/>
    <w:basedOn w:val="a0"/>
    <w:link w:val="af5"/>
    <w:rsid w:val="00215F40"/>
    <w:rPr>
      <w:rFonts w:ascii="Times New Roman" w:eastAsia="楷体" w:hAnsi="Times New Roman"/>
    </w:rPr>
  </w:style>
  <w:style w:type="character" w:styleId="af6">
    <w:name w:val="FollowedHyperlink"/>
    <w:basedOn w:val="a0"/>
    <w:uiPriority w:val="99"/>
    <w:semiHidden/>
    <w:unhideWhenUsed/>
    <w:rsid w:val="001062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pgcodex.net/content.php?id=83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10" Type="http://schemas.openxmlformats.org/officeDocument/2006/relationships/hyperlink" Target="https://rpgcodex.net/content.php?id=8320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5774\Desktop\&#28216;&#25103;&#32763;&#35793;\review&#27169;&#29256;20210425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review模版20210425</Template>
  <TotalTime>17</TotalTime>
  <Pages>2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35774</dc:creator>
  <cp:keywords/>
  <dc:description/>
  <cp:lastModifiedBy>董 宇阳</cp:lastModifiedBy>
  <cp:revision>3</cp:revision>
  <dcterms:created xsi:type="dcterms:W3CDTF">2021-05-16T01:48:00Z</dcterms:created>
  <dcterms:modified xsi:type="dcterms:W3CDTF">2021-05-16T08:56:00Z</dcterms:modified>
</cp:coreProperties>
</file>