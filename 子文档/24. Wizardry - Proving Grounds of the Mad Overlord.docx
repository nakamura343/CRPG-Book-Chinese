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549A8" w14:textId="77777777" w:rsidR="000653BA" w:rsidRDefault="000653BA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A0C753A" wp14:editId="7AFA2E13">
                <wp:simplePos x="0" y="0"/>
                <wp:positionH relativeFrom="margin">
                  <wp:posOffset>68580</wp:posOffset>
                </wp:positionH>
                <wp:positionV relativeFrom="paragraph">
                  <wp:posOffset>1217599</wp:posOffset>
                </wp:positionV>
                <wp:extent cx="6185535" cy="3482975"/>
                <wp:effectExtent l="0" t="0" r="5715" b="3175"/>
                <wp:wrapTopAndBottom/>
                <wp:docPr id="250" name="组合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482975"/>
                          <a:chOff x="0" y="56197"/>
                          <a:chExt cx="6185535" cy="3482975"/>
                        </a:xfrm>
                      </wpg:grpSpPr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"/>
                            <a:ext cx="6185535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文本框 252"/>
                        <wps:cNvSpPr txBox="1"/>
                        <wps:spPr>
                          <a:xfrm>
                            <a:off x="0" y="2687002"/>
                            <a:ext cx="6185535" cy="852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4673F3" w14:textId="77777777" w:rsidR="000653BA" w:rsidRDefault="000653B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1981</w:t>
                              </w:r>
                            </w:p>
                            <w:p w14:paraId="52DB013A" w14:textId="77777777" w:rsidR="000653BA" w:rsidRDefault="000653B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pple II, MS-DOS, C64, Mac, NES, SNES, etc.*</w:t>
                              </w:r>
                            </w:p>
                            <w:p w14:paraId="36CAE0A4" w14:textId="77777777" w:rsidR="000653BA" w:rsidRDefault="000653BA">
                              <w:pPr>
                                <w:jc w:val="center"/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 xml:space="preserve"> 1984 年前，《巫术》在</w:t>
                              </w: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Apple II 独家发售。后来，这款游戏或移植或重置，最终得以在</w:t>
                              </w:r>
                              <w:r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SNES，PS1，Saturn，手机等多个平台运行。可惜的是，大部分版本仅在日本发行。</w:t>
                              </w:r>
                            </w:p>
                            <w:p w14:paraId="2018D3DD" w14:textId="77777777" w:rsidR="000653BA" w:rsidRDefault="000653B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C753A" id="组合 250" o:spid="_x0000_s1026" style="position:absolute;left:0;text-align:left;margin-left:5.4pt;margin-top:95.85pt;width:487.05pt;height:274.25pt;z-index:251664384;mso-position-horizontal-relative:margin" coordorigin=",561" coordsize="61855,34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51" o:spid="_x0000_s1027" type="#_x0000_t75" style="position:absolute;top:561;width:61855;height:2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2" o:spid="_x0000_s1028" type="#_x0000_t202" style="position:absolute;top:26870;width:61855;height:8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" stroked="f">
                  <v:textbox style="mso-fit-shape-to-text:t" inset="0,0,0,0">
                    <w:txbxContent>
                      <w:p w14:paraId="3D4673F3" w14:textId="77777777" w:rsidR="000653BA" w:rsidRDefault="000653B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1981</w:t>
                        </w:r>
                      </w:p>
                      <w:p w14:paraId="52DB013A" w14:textId="77777777" w:rsidR="000653BA" w:rsidRDefault="000653B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pple II, MS-DOS, C64, Mac, NES, SNES, etc.*</w:t>
                        </w:r>
                      </w:p>
                      <w:p w14:paraId="36CAE0A4" w14:textId="77777777" w:rsidR="000653BA" w:rsidRDefault="000653BA">
                        <w:pPr>
                          <w:jc w:val="center"/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>*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 xml:space="preserve"> 1984 年前，《巫术》在</w:t>
                        </w: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Apple II 独家发售。后来，这款游戏或移植或重置，最终得以在</w:t>
                        </w:r>
                        <w:r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SNES，PS1，Saturn，手机等多个平台运行。可惜的是，大部分版本仅在日本发行。</w:t>
                        </w:r>
                      </w:p>
                      <w:p w14:paraId="2018D3DD" w14:textId="77777777" w:rsidR="000653BA" w:rsidRDefault="000653BA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《巫术：狂王的试炼场》（</w:t>
      </w:r>
      <w:r>
        <w:t>Wizardry: Proving Grounds of the Mad Overlord</w:t>
      </w:r>
      <w:r>
        <w:rPr>
          <w:rFonts w:hint="eastAsia"/>
        </w:rPr>
        <w:t>）（后文简称巫术）</w:t>
      </w:r>
    </w:p>
    <w:p w14:paraId="558798E8" w14:textId="77777777" w:rsidR="000653BA" w:rsidRDefault="000653BA">
      <w:r>
        <w:rPr>
          <w:rFonts w:hint="eastAsia"/>
        </w:rPr>
        <w:t>作者：</w:t>
      </w:r>
      <w:r>
        <w:t>DB</w:t>
      </w:r>
    </w:p>
    <w:p w14:paraId="4E01E541" w14:textId="77777777" w:rsidR="000653BA" w:rsidRDefault="000653BA">
      <w:pPr>
        <w:jc w:val="left"/>
      </w:pPr>
      <w:r>
        <w:rPr>
          <w:rFonts w:hint="eastAsia"/>
        </w:rPr>
        <w:t>翻译：</w:t>
      </w:r>
      <w:r>
        <w:t>Jason</w:t>
      </w:r>
    </w:p>
    <w:p w14:paraId="39C4DACF" w14:textId="77777777" w:rsidR="000653BA" w:rsidRDefault="000653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C68057" wp14:editId="5C368A1B">
                <wp:simplePos x="0" y="0"/>
                <wp:positionH relativeFrom="margin">
                  <wp:align>right</wp:align>
                </wp:positionH>
                <wp:positionV relativeFrom="paragraph">
                  <wp:posOffset>248920</wp:posOffset>
                </wp:positionV>
                <wp:extent cx="6169660" cy="1404620"/>
                <wp:effectExtent l="0" t="0" r="2540" b="5715"/>
                <wp:wrapTopAndBottom/>
                <wp:docPr id="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384886B" w14:textId="77777777" w:rsidR="000653BA" w:rsidRDefault="000653BA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“安迪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和我当时都是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系统的活跃用户，这款系统让我们深受触动。上世纪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70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年代伊始，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包罗万象，应有尽有，从邮箱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、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聊天室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、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新闻组到多人实时游戏，各种功能一应俱全。其中，地下城多人游戏最为突出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……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我们想努力做出一款能与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的地下城多人游戏相媲美的单机游戏，并将其塞进诸如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Apple II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这样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的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袖珍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计算机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中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。就这样，《巫术》横空出世。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3E72677C" w14:textId="77777777" w:rsidR="000653BA" w:rsidRDefault="000653BA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0" w:history="1">
                              <w:r>
                                <w:rPr>
                                  <w:rStyle w:val="af0"/>
                                  <w:rFonts w:ascii="Times New Roman" w:hAnsi="Times New Roman" w:cs="Times New Roman"/>
                                </w:rPr>
                                <w:t>Robert Woodhead</w:t>
                              </w:r>
                            </w:hyperlink>
                          </w:p>
                          <w:p w14:paraId="45F8C834" w14:textId="77777777" w:rsidR="000653BA" w:rsidRDefault="000653BA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《巫术》联合作者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C68057" id="文本框 2" o:spid="_x0000_s1029" type="#_x0000_t202" style="position:absolute;left:0;text-align:left;margin-left:434.6pt;margin-top:19.6pt;width:485.8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" stroked="f">
                <v:textbox style="mso-fit-shape-to-text:t">
                  <w:txbxContent>
                    <w:p w14:paraId="7384886B" w14:textId="77777777" w:rsidR="000653BA" w:rsidRDefault="000653BA">
                      <w:pPr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“安迪</w:t>
                      </w:r>
                      <w:r>
                        <w:rPr>
                          <w:rFonts w:ascii="Times New Roman" w:eastAsia="楷体" w:hAnsi="Times New Roman"/>
                        </w:rPr>
                        <w:t>和我当时都是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系统的活跃用户，这款系统让我们深受触动。上世纪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70 </w:t>
                      </w:r>
                      <w:r>
                        <w:rPr>
                          <w:rFonts w:ascii="Times New Roman" w:eastAsia="楷体" w:hAnsi="Times New Roman"/>
                        </w:rPr>
                        <w:t>年代伊始，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包罗万象，应有尽有，从邮箱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、</w:t>
                      </w:r>
                      <w:r>
                        <w:rPr>
                          <w:rFonts w:ascii="Times New Roman" w:eastAsia="楷体" w:hAnsi="Times New Roman"/>
                        </w:rPr>
                        <w:t>聊天室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、</w:t>
                      </w:r>
                      <w:r>
                        <w:rPr>
                          <w:rFonts w:ascii="Times New Roman" w:eastAsia="楷体" w:hAnsi="Times New Roman"/>
                        </w:rPr>
                        <w:t>新闻组到多人实时游戏，各种功能一应俱全。其中，地下城多人游戏最为突出</w:t>
                      </w:r>
                      <w:r>
                        <w:rPr>
                          <w:rFonts w:ascii="Times New Roman" w:eastAsia="楷体" w:hAnsi="Times New Roman"/>
                        </w:rPr>
                        <w:t>……</w:t>
                      </w:r>
                      <w:r>
                        <w:rPr>
                          <w:rFonts w:ascii="Times New Roman" w:eastAsia="楷体" w:hAnsi="Times New Roman"/>
                        </w:rPr>
                        <w:t>我们想努力做出一款能与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的地下城多人游戏相媲美的单机游戏，并将其塞进诸如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Apple II </w:t>
                      </w:r>
                      <w:r>
                        <w:rPr>
                          <w:rFonts w:ascii="Times New Roman" w:eastAsia="楷体" w:hAnsi="Times New Roman"/>
                        </w:rPr>
                        <w:t>这样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的</w:t>
                      </w:r>
                      <w:r>
                        <w:rPr>
                          <w:rFonts w:ascii="Times New Roman" w:eastAsia="楷体" w:hAnsi="Times New Roman"/>
                        </w:rPr>
                        <w:t>‘</w:t>
                      </w:r>
                      <w:r>
                        <w:rPr>
                          <w:rFonts w:ascii="Times New Roman" w:eastAsia="楷体" w:hAnsi="Times New Roman"/>
                        </w:rPr>
                        <w:t>袖珍</w:t>
                      </w:r>
                      <w:r>
                        <w:rPr>
                          <w:rFonts w:ascii="Times New Roman" w:eastAsia="楷体" w:hAnsi="Times New Roman"/>
                        </w:rPr>
                        <w:t>’</w:t>
                      </w:r>
                      <w:r>
                        <w:rPr>
                          <w:rFonts w:ascii="Times New Roman" w:eastAsia="楷体" w:hAnsi="Times New Roman"/>
                        </w:rPr>
                        <w:t>计算机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中</w:t>
                      </w:r>
                      <w:r>
                        <w:rPr>
                          <w:rFonts w:ascii="Times New Roman" w:eastAsia="楷体" w:hAnsi="Times New Roman"/>
                        </w:rPr>
                        <w:t>。就这样，《巫术》横空出世。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3E72677C" w14:textId="77777777" w:rsidR="000653BA" w:rsidRDefault="000653BA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1" w:history="1">
                        <w:r>
                          <w:rPr>
                            <w:rStyle w:val="af0"/>
                            <w:rFonts w:ascii="Times New Roman" w:hAnsi="Times New Roman" w:cs="Times New Roman"/>
                          </w:rPr>
                          <w:t>Robert Woodhead</w:t>
                        </w:r>
                      </w:hyperlink>
                    </w:p>
                    <w:p w14:paraId="45F8C834" w14:textId="77777777" w:rsidR="000653BA" w:rsidRDefault="000653BA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《巫术》联合作者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 w14:anchorId="59020353">
          <v:rect id="_x0000_i1026" style="width:261.65pt;height:1pt" o:hrpct="500" o:hrstd="t" o:hrnoshade="t" o:hr="t" fillcolor="#cfcdcd" stroked="f"/>
        </w:pict>
      </w:r>
    </w:p>
    <w:p w14:paraId="500B1C21" w14:textId="77777777" w:rsidR="000653BA" w:rsidRDefault="000653BA">
      <w:pPr>
        <w:sectPr w:rsidR="000653BA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</w:sectPr>
      </w:pPr>
    </w:p>
    <w:p w14:paraId="5542EB2A" w14:textId="77777777" w:rsidR="000653BA" w:rsidRPr="005C408E" w:rsidRDefault="000653BA" w:rsidP="005C408E">
      <w:pPr>
        <w:pStyle w:val="-27"/>
        <w:ind w:firstLine="420"/>
      </w:pPr>
      <w:r w:rsidRPr="005C408E">
        <w:rPr>
          <w:rFonts w:hint="eastAsia"/>
        </w:rPr>
        <w:t>1978</w:t>
      </w:r>
      <w:r w:rsidRPr="005C408E">
        <w:t xml:space="preserve"> </w:t>
      </w:r>
      <w:r w:rsidRPr="005C408E">
        <w:rPr>
          <w:rFonts w:hint="eastAsia"/>
        </w:rPr>
        <w:t>年，两名大学生安德鲁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·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格林伯格（</w:t>
      </w:r>
      <w:r w:rsidRPr="005C408E">
        <w:rPr>
          <w:rFonts w:hint="eastAsia"/>
        </w:rPr>
        <w:t>A</w:t>
      </w:r>
      <w:r w:rsidRPr="005C408E">
        <w:t>ndrew Greenberg</w:t>
      </w:r>
      <w:r w:rsidRPr="005C408E">
        <w:t>）</w:t>
      </w:r>
      <w:r w:rsidRPr="005C408E">
        <w:rPr>
          <w:rFonts w:hint="eastAsia"/>
        </w:rPr>
        <w:t>和罗伯特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·</w:t>
      </w:r>
      <w:r w:rsidRPr="005C408E">
        <w:rPr>
          <w:rFonts w:hint="eastAsia"/>
        </w:rPr>
        <w:t xml:space="preserve"> </w:t>
      </w:r>
      <w:r w:rsidRPr="005C408E">
        <w:rPr>
          <w:rFonts w:hint="eastAsia"/>
        </w:rPr>
        <w:t>伍特黑德</w:t>
      </w:r>
      <w:r>
        <w:rPr>
          <w:rFonts w:hint="eastAsia"/>
        </w:rPr>
        <w:t>（</w:t>
      </w:r>
      <w:r>
        <w:rPr>
          <w:rFonts w:hint="eastAsia"/>
        </w:rPr>
        <w:t>R</w:t>
      </w:r>
      <w:r>
        <w:t>obert Woodhead</w:t>
      </w:r>
      <w:r>
        <w:rPr>
          <w:rFonts w:hint="eastAsia"/>
        </w:rPr>
        <w:t>）</w:t>
      </w:r>
      <w:r w:rsidRPr="005C408E">
        <w:rPr>
          <w:rFonts w:hint="eastAsia"/>
        </w:rPr>
        <w:t>开发了一款独立</w:t>
      </w:r>
      <w:r w:rsidRPr="005C408E">
        <w:rPr>
          <w:rFonts w:hint="eastAsia"/>
        </w:rPr>
        <w:t xml:space="preserve"> RPG</w:t>
      </w:r>
      <w:r w:rsidRPr="005C408E">
        <w:t xml:space="preserve"> </w:t>
      </w:r>
      <w:r w:rsidRPr="005C408E">
        <w:rPr>
          <w:rFonts w:hint="eastAsia"/>
        </w:rPr>
        <w:t>游戏。他们借鉴了以《地下密牢》（</w:t>
      </w:r>
      <w:r w:rsidRPr="005C408E">
        <w:rPr>
          <w:rFonts w:hint="eastAsia"/>
        </w:rPr>
        <w:t>Oubliette</w:t>
      </w:r>
      <w:r w:rsidRPr="005C408E">
        <w:rPr>
          <w:rFonts w:hint="eastAsia"/>
        </w:rPr>
        <w:t>）为首的一系列</w:t>
      </w:r>
      <w:r w:rsidRPr="005C408E">
        <w:rPr>
          <w:rFonts w:hint="eastAsia"/>
        </w:rPr>
        <w:t xml:space="preserve"> </w:t>
      </w:r>
      <w:r w:rsidRPr="005C408E">
        <w:t xml:space="preserve">PLATO </w:t>
      </w:r>
      <w:r w:rsidRPr="005C408E">
        <w:rPr>
          <w:rFonts w:hint="eastAsia"/>
        </w:rPr>
        <w:t>游戏，在此基础上进行颠覆式创新。最后的成品让人爱不释手，玩家纵使夜夜通宵，也乐此不疲。</w:t>
      </w:r>
    </w:p>
    <w:p w14:paraId="0344878C" w14:textId="77777777" w:rsidR="000653BA" w:rsidRDefault="000653BA">
      <w:pPr>
        <w:pStyle w:val="-27"/>
        <w:ind w:firstLine="420"/>
      </w:pPr>
      <w:r>
        <w:rPr>
          <w:rFonts w:hint="eastAsia"/>
        </w:rPr>
        <w:t>以往的地下城游戏，玩家总会扮演一位孤胆英雄。但这款游戏别出心裁，首次让玩家控制一队人马，前往地下城探险。这些地牢由制作者精心设计，险象环生，暗藏玄机。这就是史上影响力最深远的地下城游戏，巫术系列的开山之作——《巫术：狂王的试炼场》。</w:t>
      </w:r>
    </w:p>
    <w:p w14:paraId="7710BECD" w14:textId="77777777" w:rsidR="000653BA" w:rsidRDefault="000653BA">
      <w:pPr>
        <w:pStyle w:val="-27"/>
        <w:ind w:firstLine="420"/>
      </w:pPr>
      <w:r>
        <w:rPr>
          <w:rFonts w:hint="eastAsia"/>
        </w:rPr>
        <w:t>不过，由于开发者选用</w:t>
      </w:r>
      <w:r>
        <w:rPr>
          <w:rFonts w:hint="eastAsia"/>
        </w:rPr>
        <w:t xml:space="preserve"> </w:t>
      </w:r>
      <w:r>
        <w:t xml:space="preserve">Pascal </w:t>
      </w:r>
      <w:r>
        <w:rPr>
          <w:rFonts w:hint="eastAsia"/>
        </w:rPr>
        <w:t>作为程序语言，所以他们必须耐心等到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系统能够支持这一语言后，才能让这款游戏在任何一台</w:t>
      </w:r>
      <w:r>
        <w:rPr>
          <w:rFonts w:hint="eastAsia"/>
        </w:rPr>
        <w:t xml:space="preserve"> </w:t>
      </w:r>
      <w:r>
        <w:rPr>
          <w:rFonts w:cs="Calibri" w:hint="eastAsia"/>
        </w:rPr>
        <w:t xml:space="preserve">Apple II </w:t>
      </w:r>
      <w:r>
        <w:rPr>
          <w:rFonts w:hint="eastAsia"/>
        </w:rPr>
        <w:t>上运行无阻。在此期间，开发者精益求精，进一步优化技术手段，完善游戏可玩性。在当时所有发售的家庭电脑游戏中，若论游戏的复杂性与精致程度，无出《巫术》其右者，游戏开头甚至还有一段开场动画！</w:t>
      </w:r>
    </w:p>
    <w:p w14:paraId="5874C079" w14:textId="77777777" w:rsidR="000653BA" w:rsidRDefault="000653BA">
      <w:pPr>
        <w:pStyle w:val="-27"/>
        <w:ind w:firstLine="420"/>
      </w:pPr>
      <w:r>
        <w:rPr>
          <w:rFonts w:hint="eastAsia"/>
        </w:rPr>
        <w:t>《巫术》很快成为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年代最畅销的电脑游戏之一。它完全称得上是一部“现象级”大作，连续多年登顶销量榜与评分榜，一大批民间攻略、修改器及编辑器应运而生。</w:t>
      </w:r>
    </w:p>
    <w:p w14:paraId="1208D86C" w14:textId="77777777" w:rsidR="000653BA" w:rsidRDefault="000653BA">
      <w:pPr>
        <w:pStyle w:val="-27"/>
        <w:ind w:firstLineChars="95" w:firstLine="199"/>
      </w:pPr>
    </w:p>
    <w:p w14:paraId="78636160" w14:textId="77777777" w:rsidR="000653BA" w:rsidRDefault="000653BA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335D1B6E" wp14:editId="15F21AD6">
            <wp:extent cx="2959100" cy="2220595"/>
            <wp:effectExtent l="0" t="0" r="0" b="825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9E48" w14:textId="77777777" w:rsidR="000653BA" w:rsidRDefault="000653BA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角色按加点分为斗士、法师、牧师与盗贼。属性较高的角色可以进阶</w:t>
      </w:r>
      <w:r>
        <w:rPr>
          <w:rStyle w:val="af1"/>
        </w:rPr>
        <w:footnoteReference w:id="1"/>
      </w:r>
      <w:r>
        <w:rPr>
          <w:rFonts w:hint="eastAsia"/>
        </w:rPr>
        <w:t>，进阶职业包括主教、武士、领主与忍者。</w:t>
      </w:r>
    </w:p>
    <w:p w14:paraId="4813F41E" w14:textId="77777777" w:rsidR="000653BA" w:rsidRDefault="000653BA"/>
    <w:p w14:paraId="4088F312" w14:textId="77777777" w:rsidR="000653BA" w:rsidRDefault="000653BA">
      <w:pPr>
        <w:pStyle w:val="-27"/>
        <w:ind w:firstLine="420"/>
      </w:pPr>
      <w:r>
        <w:rPr>
          <w:rFonts w:hint="eastAsia"/>
        </w:rPr>
        <w:t>《巫术：狂王的试炼场》是一款纯粹的地下城冒险游戏。与《魔法门》（</w:t>
      </w:r>
      <w:r>
        <w:t>Might and Magic</w:t>
      </w:r>
      <w:r>
        <w:rPr>
          <w:rFonts w:hint="eastAsia"/>
        </w:rPr>
        <w:t>）和《创世纪》（</w:t>
      </w:r>
      <w:r>
        <w:t>Ultima</w:t>
      </w:r>
      <w:r>
        <w:rPr>
          <w:rFonts w:hint="eastAsia"/>
        </w:rPr>
        <w:t>）不同，《巫术》没有精雕细琢的宏观设定与源远流长的历史背景。玩家对地下城以外的世界几乎一无所知——哪怕是游戏唯一的城镇利佳敏（</w:t>
      </w:r>
      <w:r>
        <w:t>Llylgamyn</w:t>
      </w:r>
      <w:r>
        <w:rPr>
          <w:rFonts w:hint="eastAsia"/>
        </w:rPr>
        <w:t>），也不过是个草草勾勒的菜单界面，让游戏角色能够使用商店、旅馆、酒馆、神庙等提供的服务。</w:t>
      </w:r>
      <w:r>
        <w:rPr>
          <w:rStyle w:val="af1"/>
        </w:rPr>
        <w:footnoteReference w:id="2"/>
      </w:r>
    </w:p>
    <w:p w14:paraId="60E1E103" w14:textId="77777777" w:rsidR="000653BA" w:rsidRDefault="000653BA">
      <w:pPr>
        <w:pStyle w:val="-27"/>
        <w:ind w:firstLine="420"/>
      </w:pPr>
      <w:r>
        <w:rPr>
          <w:rFonts w:hint="eastAsia"/>
        </w:rPr>
        <w:t>虽然这款游戏有自己的主线任务，即击败邪恶的首席法师瓦德纳（</w:t>
      </w:r>
      <w:r>
        <w:t>Werdna</w:t>
      </w:r>
      <w:r>
        <w:rPr>
          <w:rFonts w:hint="eastAsia"/>
        </w:rPr>
        <w:t>），夺回王之护符。但实际上，游戏的精髓是探索盘根错节的地下城，在一次次惊险刺激的战斗中艰难求生，不断加强团队实力。这就是《巫术》成功的秘诀——专注打造一个看似简单，却引人入胜的游戏玩法，让人爱不释手，欲罢不能。</w:t>
      </w:r>
    </w:p>
    <w:p w14:paraId="54822A5F" w14:textId="77777777" w:rsidR="000653BA" w:rsidRDefault="000653BA">
      <w:pPr>
        <w:pStyle w:val="-27"/>
        <w:ind w:firstLine="420"/>
      </w:pPr>
      <w:r>
        <w:rPr>
          <w:rFonts w:hint="eastAsia"/>
        </w:rPr>
        <w:t>《巫术》给玩家营造一种“幽闭恐惧”的氛围，通过硬核的玩法强化这一特征。本作没有存档机制，一旦团队有人阵亡，玩家只有三种选择：一、找到对应角色的尸体，将其带回神庙，争取一线生机；二、使用稀有的复活咒，让角色死而复生，但该角色的生命值将有所削弱；三、直接弃疗，重新创建新角色。如果小队团灭，也是类似的选择。</w:t>
      </w:r>
      <w:r>
        <w:rPr>
          <w:rStyle w:val="af1"/>
        </w:rPr>
        <w:footnoteReference w:id="3"/>
      </w:r>
    </w:p>
    <w:p w14:paraId="20A06923" w14:textId="77777777" w:rsidR="000653BA" w:rsidRDefault="000653BA">
      <w:pPr>
        <w:pStyle w:val="-27"/>
        <w:ind w:firstLine="420"/>
      </w:pPr>
      <w:r>
        <w:rPr>
          <w:rFonts w:hint="eastAsia"/>
        </w:rPr>
        <w:t>由此可见，《巫术》要求玩家具有一定的危机分析意识与资源管理能力，玩家最终探索地穴的层数上限和其无伤清图的能力息息相关。因此，每一场交锋都会影响最终成败。如果在打小怪的过程中无端浪费自己的生命值，肆意挥霍法术，这些起初看似微不足道的损失很快便积少成多，迫使玩家不得不打道回府。值得一提的是，游戏里没有便捷好用的回城卷轴，玩家必须一步一步挪回主城。</w:t>
      </w:r>
    </w:p>
    <w:p w14:paraId="44EE2966" w14:textId="77777777" w:rsidR="000653BA" w:rsidRDefault="000653BA">
      <w:pPr>
        <w:pStyle w:val="-27"/>
        <w:ind w:firstLine="420"/>
      </w:pPr>
      <w:r>
        <w:rPr>
          <w:rFonts w:hint="eastAsia"/>
        </w:rPr>
        <w:t>除了战斗，地下城本身也极具挑战性。本作不提供地图指引，每一层都充斥着诸如鬼墙</w:t>
      </w:r>
      <w:r>
        <w:rPr>
          <w:rStyle w:val="af1"/>
        </w:rPr>
        <w:footnoteReference w:id="4"/>
      </w:r>
      <w:r>
        <w:rPr>
          <w:rFonts w:hint="eastAsia"/>
        </w:rPr>
        <w:t>，迷魂砖</w:t>
      </w:r>
      <w:r>
        <w:rPr>
          <w:rStyle w:val="af1"/>
        </w:rPr>
        <w:footnoteReference w:id="5"/>
      </w:r>
      <w:r>
        <w:rPr>
          <w:rFonts w:hint="eastAsia"/>
        </w:rPr>
        <w:t>，传送阵，落穴</w:t>
      </w:r>
      <w:r>
        <w:rPr>
          <w:rStyle w:val="af1"/>
        </w:rPr>
        <w:footnoteReference w:id="6"/>
      </w:r>
      <w:r>
        <w:rPr>
          <w:rFonts w:hint="eastAsia"/>
        </w:rPr>
        <w:t>等各种别具匠心的机关。大型地下城共分为十层迷宫，玩家要不断向下探索。每到新的一层，找到通往下一层的楼梯或电梯都是当务之急。这听上去繁琐烧脑，让人望而却步，但相信我，一旦踏上征程，必会流连忘返。</w:t>
      </w:r>
    </w:p>
    <w:p w14:paraId="7FB7050B" w14:textId="77777777" w:rsidR="000653BA" w:rsidRDefault="000653BA">
      <w:pPr>
        <w:pStyle w:val="-27"/>
        <w:ind w:firstLine="420"/>
      </w:pPr>
    </w:p>
    <w:p w14:paraId="2B4972C7" w14:textId="77777777" w:rsidR="000653BA" w:rsidRDefault="000653BA">
      <w:pPr>
        <w:pStyle w:val="-27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03FC4F59" wp14:editId="017CC760">
            <wp:extent cx="2959100" cy="2220595"/>
            <wp:effectExtent l="0" t="0" r="0" b="8255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18D4" w14:textId="77777777" w:rsidR="000653BA" w:rsidRDefault="000653BA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第一视角地下城游戏非《巫术》首创，但论迷宫复杂性，《巫术》史无前例。每一个迷宫不是系统随机生成，而是由程序员精心设计。陷阱奇遇，大小玄机，尽在方寸之间。</w:t>
      </w:r>
    </w:p>
    <w:p w14:paraId="1356635F" w14:textId="77777777" w:rsidR="000653BA" w:rsidRDefault="000653BA">
      <w:pPr>
        <w:pStyle w:val="-27"/>
        <w:ind w:firstLineChars="95" w:firstLine="199"/>
      </w:pPr>
    </w:p>
    <w:p w14:paraId="742EEBA1" w14:textId="77777777" w:rsidR="000653BA" w:rsidRDefault="000653BA">
      <w:pPr>
        <w:pStyle w:val="-27"/>
        <w:ind w:firstLine="420"/>
      </w:pPr>
      <w:r>
        <w:rPr>
          <w:rFonts w:hint="eastAsia"/>
        </w:rPr>
        <w:t>不过，由于平衡性问题（如盗贼在战斗中一无是处）与极不公平的机制（升级会降低角色数值），《巫术》也遭人诟病，最让人抨击的一点是地下迷宫特殊事件与特殊地点过于稀缺，导致部分迷宫的布局显得平淡空洞。</w:t>
      </w:r>
    </w:p>
    <w:p w14:paraId="47128190" w14:textId="77777777" w:rsidR="000653BA" w:rsidRPr="00F13050" w:rsidRDefault="000653BA" w:rsidP="00F13050">
      <w:pPr>
        <w:pStyle w:val="-27"/>
        <w:ind w:firstLine="420"/>
      </w:pPr>
      <w:r w:rsidRPr="00F13050">
        <w:rPr>
          <w:rFonts w:hint="eastAsia"/>
        </w:rPr>
        <w:t>好在这些不足在另两款系列游戏里有所改善，分别是《巫术</w:t>
      </w:r>
      <w:r>
        <w:rPr>
          <w:rFonts w:hint="eastAsia"/>
        </w:rPr>
        <w:t xml:space="preserve"> </w:t>
      </w:r>
      <w:r>
        <w:t>2</w:t>
      </w:r>
      <w:r w:rsidRPr="00F13050">
        <w:rPr>
          <w:rFonts w:hint="eastAsia"/>
        </w:rPr>
        <w:t>：钻石骑士》（</w:t>
      </w:r>
      <w:r w:rsidRPr="00F13050">
        <w:t>Wizardry II: Knight of Diamonds</w:t>
      </w:r>
      <w:r w:rsidRPr="00F13050">
        <w:rPr>
          <w:rFonts w:hint="eastAsia"/>
        </w:rPr>
        <w:t>）与《巫术</w:t>
      </w:r>
      <w:r>
        <w:rPr>
          <w:rFonts w:hint="eastAsia"/>
        </w:rPr>
        <w:t xml:space="preserve"> 3</w:t>
      </w:r>
      <w:r w:rsidRPr="00F13050">
        <w:rPr>
          <w:rFonts w:hint="eastAsia"/>
        </w:rPr>
        <w:t>：利佳敏的遗产》（</w:t>
      </w:r>
      <w:r w:rsidRPr="00F13050">
        <w:t>Wizardry III: Legacy of Llylgamyn</w:t>
      </w:r>
      <w:r w:rsidRPr="00F13050">
        <w:rPr>
          <w:rFonts w:hint="eastAsia"/>
        </w:rPr>
        <w:t>）。游戏开发者在避免大幅变动玩法的基础上，丰富游戏内容，改善游戏体验。如今，人们视</w:t>
      </w:r>
      <w:r>
        <w:rPr>
          <w:rFonts w:hint="eastAsia"/>
        </w:rPr>
        <w:t>这</w:t>
      </w:r>
      <w:r w:rsidRPr="00F13050">
        <w:rPr>
          <w:rFonts w:hint="eastAsia"/>
        </w:rPr>
        <w:t>两部游戏为《巫术：狂王的试炼场》的续作，但起初发售时，游戏开发商仅把这两款游戏标为“扩展内容”（即前作的额外内容）。</w:t>
      </w:r>
    </w:p>
    <w:p w14:paraId="2C0157BE" w14:textId="77777777" w:rsidR="000653BA" w:rsidRDefault="000653BA">
      <w:pPr>
        <w:pStyle w:val="-27"/>
        <w:ind w:firstLine="420"/>
      </w:pPr>
      <w:r>
        <w:rPr>
          <w:rFonts w:hint="eastAsia"/>
        </w:rPr>
        <w:t>《钻石骑士》于</w:t>
      </w:r>
      <w:r>
        <w:rPr>
          <w:rFonts w:hint="eastAsia"/>
        </w:rPr>
        <w:t xml:space="preserve"> </w:t>
      </w:r>
      <w:r>
        <w:t xml:space="preserve">1982 </w:t>
      </w:r>
      <w:r>
        <w:rPr>
          <w:rFonts w:hint="eastAsia"/>
        </w:rPr>
        <w:t>年发售，要求玩家必须保留前作的存档，否则无法游玩（后续移植版做了微调，无须前作存档也可创建新角色）。玩家所操控的小队成员奉命找寻失落的传说级铠甲套装，任务完成后这套铠甲会作为奖品赠给小队。除了与前作类似的硬核战斗外，每一层的迷宫增设各种解谜游戏与有趣奇遇，让整个探索过程更加耐人寻味。</w:t>
      </w:r>
    </w:p>
    <w:p w14:paraId="4A8FD31D" w14:textId="77777777" w:rsidR="000653BA" w:rsidRDefault="000653BA">
      <w:pPr>
        <w:pStyle w:val="-27"/>
        <w:ind w:firstLine="420"/>
      </w:pPr>
      <w:r>
        <w:rPr>
          <w:rFonts w:hint="eastAsia"/>
        </w:rPr>
        <w:t xml:space="preserve"> </w:t>
      </w:r>
    </w:p>
    <w:p w14:paraId="0AA2D721" w14:textId="77777777" w:rsidR="000653BA" w:rsidRDefault="000653BA">
      <w:pPr>
        <w:pStyle w:val="-27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2AF970A3" wp14:editId="3E62F0FC">
            <wp:extent cx="2959100" cy="2030730"/>
            <wp:effectExtent l="0" t="0" r="0" b="762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CD6E" w14:textId="77777777" w:rsidR="000653BA" w:rsidRDefault="000653BA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《巫术》有丰富的法术体系，涉及两种法术流派，共计</w:t>
      </w:r>
      <w:r>
        <w:rPr>
          <w:rFonts w:hint="eastAsia"/>
        </w:rPr>
        <w:t xml:space="preserve"> </w:t>
      </w:r>
      <w:r>
        <w:t xml:space="preserve">46 </w:t>
      </w:r>
      <w:r>
        <w:t>种法术。每次施法需要输入完整的咒语（法术名）</w:t>
      </w:r>
      <w:r>
        <w:rPr>
          <w:rFonts w:hint="eastAsia"/>
        </w:rPr>
        <w:t>。</w:t>
      </w:r>
    </w:p>
    <w:p w14:paraId="0C8CB088" w14:textId="77777777" w:rsidR="000653BA" w:rsidRDefault="000653BA">
      <w:pPr>
        <w:pStyle w:val="-27"/>
        <w:ind w:firstLine="420"/>
      </w:pPr>
    </w:p>
    <w:p w14:paraId="0C5D1465" w14:textId="77777777" w:rsidR="000653BA" w:rsidRDefault="000653BA">
      <w:pPr>
        <w:pStyle w:val="-27"/>
        <w:ind w:firstLine="420"/>
      </w:pPr>
      <w:r>
        <w:rPr>
          <w:rFonts w:hint="eastAsia"/>
        </w:rPr>
        <w:t>三部曲的收官之作是</w:t>
      </w:r>
      <w:r>
        <w:rPr>
          <w:rFonts w:hint="eastAsia"/>
        </w:rPr>
        <w:t xml:space="preserve"> </w:t>
      </w:r>
      <w:r>
        <w:t xml:space="preserve">1983 </w:t>
      </w:r>
      <w:r>
        <w:rPr>
          <w:rFonts w:hint="eastAsia"/>
        </w:rPr>
        <w:t>年发售的《利佳敏的遗产》。这次，小队成员不再是前作的原班人马，而是前作各角色的传人。换言之，本作可以传承前作角色属性数据，但等级将一律重置。该作角色的“阵营”概念有所强化，某些地区，邪恶阵营不得入内，某些场所，守序阵营一律止步。这就要求玩家有所权衡，在游戏中调兵遣将，合理变更阵营属性。更引人赞叹的是，一方面，该作地下城的构造继承《巫术》一贯风格，匠心独具，别有韵味。另一方面，其解密、探索地点及游戏内容的丰富性与前作相比有过之而无不及。</w:t>
      </w:r>
    </w:p>
    <w:p w14:paraId="69E42900" w14:textId="77777777" w:rsidR="000653BA" w:rsidRDefault="000653BA">
      <w:pPr>
        <w:pStyle w:val="-27"/>
        <w:ind w:firstLine="420"/>
      </w:pPr>
    </w:p>
    <w:p w14:paraId="7105DBAF" w14:textId="77777777" w:rsidR="000653BA" w:rsidRDefault="000653BA">
      <w:pPr>
        <w:pStyle w:val="-27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74C3DBBB" wp14:editId="18D197E9">
            <wp:extent cx="2959100" cy="2228215"/>
            <wp:effectExtent l="0" t="0" r="0" b="63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DFE" w14:textId="77777777" w:rsidR="000653BA" w:rsidRDefault="000653BA">
      <w:pPr>
        <w:rPr>
          <w:szCs w:val="21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SNES</w:t>
      </w:r>
      <w:r>
        <w:rPr>
          <w:rFonts w:ascii="宋体" w:hAnsi="宋体" w:hint="eastAsia"/>
        </w:rPr>
        <w:t>曾推出</w:t>
      </w:r>
      <w:r>
        <w:rPr>
          <w:rFonts w:hint="eastAsia"/>
        </w:rPr>
        <w:t>“巫术三部曲重置版”，优化游戏图像与界面，适合作为入手《巫术》系列的起点</w:t>
      </w:r>
    </w:p>
    <w:p w14:paraId="3E8A5EAA" w14:textId="77777777" w:rsidR="000653BA" w:rsidRDefault="000653BA">
      <w:pPr>
        <w:pStyle w:val="-27"/>
        <w:ind w:firstLineChars="0" w:firstLine="0"/>
      </w:pPr>
    </w:p>
    <w:p w14:paraId="5D5E6BBC" w14:textId="77777777" w:rsidR="000653BA" w:rsidRDefault="000653BA">
      <w:pPr>
        <w:pStyle w:val="-27"/>
        <w:ind w:firstLine="420"/>
      </w:pPr>
      <w:r>
        <w:rPr>
          <w:rFonts w:hint="eastAsia"/>
        </w:rPr>
        <w:t>《巫术》不仅开创一个独特的游戏系列，更引领一种全新的游戏流派。除了</w:t>
      </w:r>
      <w:r>
        <w:rPr>
          <w:rFonts w:hint="eastAsia"/>
        </w:rPr>
        <w:t xml:space="preserve"> </w:t>
      </w:r>
      <w:r>
        <w:t xml:space="preserve">Sir-Tech </w:t>
      </w:r>
      <w:r>
        <w:rPr>
          <w:rFonts w:hint="eastAsia"/>
        </w:rPr>
        <w:t>开发的八部游戏外，日本在遵循《巫术》体系下，还开发了超过</w:t>
      </w:r>
      <w:r>
        <w:rPr>
          <w:rFonts w:hint="eastAsia"/>
        </w:rPr>
        <w:t xml:space="preserve"> </w:t>
      </w:r>
      <w:r>
        <w:t xml:space="preserve">30 </w:t>
      </w:r>
      <w:r>
        <w:rPr>
          <w:rFonts w:hint="eastAsia"/>
        </w:rPr>
        <w:t>部官方游戏</w:t>
      </w:r>
      <w:r>
        <w:rPr>
          <w:rStyle w:val="af1"/>
        </w:rPr>
        <w:footnoteReference w:id="7"/>
      </w:r>
      <w:r>
        <w:rPr>
          <w:rFonts w:hint="eastAsia"/>
        </w:rPr>
        <w:t>，受《巫术》影响的</w:t>
      </w:r>
      <w:r>
        <w:rPr>
          <w:rFonts w:hint="eastAsia"/>
        </w:rPr>
        <w:t xml:space="preserve"> </w:t>
      </w:r>
      <w:r>
        <w:t>DRPGs</w:t>
      </w:r>
      <w:r>
        <w:rPr>
          <w:rFonts w:hint="eastAsia"/>
        </w:rPr>
        <w:t>（地下城式角色扮演游戏）更是不胜枚举。用一个词来概括《巫术》系列能在游戏史上经久不衰的原因，那就是“趣味无穷”。耳听为虚眼见为实，奇幻瑰丽的地下城等待你的造访。</w:t>
      </w:r>
      <w:r>
        <w:rPr>
          <w:rStyle w:val="af1"/>
        </w:rPr>
        <w:footnoteReference w:id="8"/>
      </w:r>
    </w:p>
    <w:p w14:paraId="0A57EC2F" w14:textId="77777777" w:rsidR="000653BA" w:rsidRDefault="000653BA">
      <w:pPr>
        <w:pStyle w:val="a3"/>
        <w:sectPr w:rsidR="000653BA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4F41DB79" w14:textId="77777777" w:rsidR="00F665F3" w:rsidRDefault="00F665F3">
      <w:pPr>
        <w:pStyle w:val="a3"/>
      </w:pPr>
    </w:p>
    <w:sectPr w:rsidR="00F665F3">
      <w:headerReference w:type="default" r:id="rId20"/>
      <w:footerReference w:type="default" r:id="rId2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C34D1" w14:textId="77777777" w:rsidR="001471E1" w:rsidRDefault="001471E1">
      <w:r>
        <w:separator/>
      </w:r>
    </w:p>
  </w:endnote>
  <w:endnote w:type="continuationSeparator" w:id="0">
    <w:p w14:paraId="1F9F1E30" w14:textId="77777777" w:rsidR="001471E1" w:rsidRDefault="00147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DB6A5" w14:textId="77777777" w:rsidR="000653BA" w:rsidRDefault="000653BA">
    <w:pPr>
      <w:pStyle w:val="Footer-Grey1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5020A4" w14:textId="77777777" w:rsidR="000653BA" w:rsidRDefault="000653BA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76FA8" w14:textId="77777777" w:rsidR="00F665F3" w:rsidRDefault="009A3E24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0858F" w14:textId="77777777" w:rsidR="001471E1" w:rsidRDefault="001471E1">
      <w:r>
        <w:separator/>
      </w:r>
    </w:p>
  </w:footnote>
  <w:footnote w:type="continuationSeparator" w:id="0">
    <w:p w14:paraId="278D83D2" w14:textId="77777777" w:rsidR="001471E1" w:rsidRDefault="001471E1">
      <w:r>
        <w:continuationSeparator/>
      </w:r>
    </w:p>
  </w:footnote>
  <w:footnote w:id="1">
    <w:p w14:paraId="3BBD8C9A" w14:textId="77777777" w:rsidR="000653BA" w:rsidRPr="0019143B" w:rsidRDefault="000653BA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译者注：斗士可进阶为领主或忍者，法师与牧师均可进阶为主教。领主属于守序阵营，可治疗队友；忍者属于邪恶阵营，擅长暴击。由于阵营冲突，领主与忍者不可同时归于同一小队。</w:t>
      </w:r>
    </w:p>
  </w:footnote>
  <w:footnote w:id="2">
    <w:p w14:paraId="71C7CA4E" w14:textId="77777777" w:rsidR="000653BA" w:rsidRPr="0019143B" w:rsidRDefault="000653BA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译者注：城镇有四个功能区，神庙（Temple of Cant），交易站</w:t>
      </w:r>
      <w:r>
        <w:rPr>
          <w:rFonts w:hint="eastAsia"/>
        </w:rPr>
        <w:t>（</w:t>
      </w:r>
      <w:r w:rsidRPr="0019143B">
        <w:rPr>
          <w:rFonts w:hint="eastAsia"/>
        </w:rPr>
        <w:t>Boltac’s Trading Post</w:t>
      </w:r>
      <w:r>
        <w:rPr>
          <w:rFonts w:hint="eastAsia"/>
        </w:rPr>
        <w:t>）</w:t>
      </w:r>
      <w:r w:rsidRPr="0019143B">
        <w:rPr>
          <w:rFonts w:hint="eastAsia"/>
        </w:rPr>
        <w:t>，冒险者酒吧</w:t>
      </w:r>
      <w:r>
        <w:rPr>
          <w:rFonts w:hint="eastAsia"/>
        </w:rPr>
        <w:t>（</w:t>
      </w:r>
      <w:r w:rsidRPr="0019143B">
        <w:rPr>
          <w:rFonts w:hint="eastAsia"/>
        </w:rPr>
        <w:t>The Adventurer’s Inn</w:t>
      </w:r>
      <w:r>
        <w:rPr>
          <w:rFonts w:hint="eastAsia"/>
        </w:rPr>
        <w:t>）</w:t>
      </w:r>
      <w:r w:rsidRPr="0019143B">
        <w:rPr>
          <w:rFonts w:hint="eastAsia"/>
        </w:rPr>
        <w:t>与边郊</w:t>
      </w:r>
      <w:r>
        <w:rPr>
          <w:rFonts w:hint="eastAsia"/>
        </w:rPr>
        <w:t>（</w:t>
      </w:r>
      <w:r w:rsidRPr="0019143B">
        <w:rPr>
          <w:rFonts w:hint="eastAsia"/>
        </w:rPr>
        <w:t>Edge of Town</w:t>
      </w:r>
      <w:r>
        <w:rPr>
          <w:rFonts w:hint="eastAsia"/>
        </w:rPr>
        <w:t>）</w:t>
      </w:r>
      <w:r w:rsidRPr="0019143B">
        <w:rPr>
          <w:rFonts w:hint="eastAsia"/>
        </w:rPr>
        <w:t>。神庙可治疗石化、麻痹等异常状态，复活阵亡角色（见后文），但无法恢复角色生命值。交易站顾名思义，获得补给之处。冒险者酒吧为各角色提供住处，按费用由低到高分别为马厩、茅屋、经济适用间、商务套间与皇家套房。在酒吧过夜可恢复角色生命值与魔法值，费用越高，回复效果越好。其中马厩免费，仅能回复魔法值。边郊是玩家进入地下城，退出游戏等操作的执行区域。</w:t>
      </w:r>
    </w:p>
  </w:footnote>
  <w:footnote w:id="3">
    <w:p w14:paraId="18A914CA" w14:textId="77777777" w:rsidR="000653BA" w:rsidRPr="0019143B" w:rsidRDefault="000653BA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即重新组建新小队，回到上次团灭地点，找回上一支小队的尸骨，送到神庙或自行复活。无论哪种方式，代价都很高昂。神庙一切服务均需付费，且复活有几率失败，如果失败，费用概不退还。复活术只有高等级的主教方可施展，且有一定的失败几率，如果失败，尸体将化为飞灰。玩家可收集骨灰送到神庙涅槃复活，但同样需要高额费用且有几率失败。</w:t>
      </w:r>
    </w:p>
  </w:footnote>
  <w:footnote w:id="4">
    <w:p w14:paraId="298F4600" w14:textId="77777777" w:rsidR="000653BA" w:rsidRPr="0019143B" w:rsidRDefault="000653BA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译者注：看起来是面墙，撞上去后才能发现是一扇可以通过的门。如果不挨个检查，很可能因此迷路。</w:t>
      </w:r>
    </w:p>
  </w:footnote>
  <w:footnote w:id="5">
    <w:p w14:paraId="787D45D0" w14:textId="77777777" w:rsidR="000653BA" w:rsidRPr="0019143B" w:rsidRDefault="000653BA" w:rsidP="0019143B">
      <w:pPr>
        <w:pStyle w:val="ac"/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译者注：玩家踩到特定格子会改变面向方向，有时两个场景方向完全相同，让人晕头转向。</w:t>
      </w:r>
    </w:p>
  </w:footnote>
  <w:footnote w:id="6">
    <w:p w14:paraId="78EC3844" w14:textId="77777777" w:rsidR="000653BA" w:rsidRDefault="000653BA" w:rsidP="0019143B">
      <w:pPr>
        <w:pStyle w:val="ac"/>
        <w:rPr>
          <w:rFonts w:ascii="微软雅黑" w:eastAsia="微软雅黑" w:hAnsi="微软雅黑"/>
        </w:rPr>
      </w:pPr>
      <w:r w:rsidRPr="0019143B">
        <w:rPr>
          <w:rStyle w:val="af1"/>
        </w:rPr>
        <w:footnoteRef/>
      </w:r>
      <w:r>
        <w:rPr>
          <w:rFonts w:hint="eastAsia"/>
        </w:rPr>
        <w:t xml:space="preserve"> </w:t>
      </w:r>
      <w:r w:rsidRPr="0019143B">
        <w:rPr>
          <w:rFonts w:hint="eastAsia"/>
        </w:rPr>
        <w:t>译者注：玩家会坠落到迷宫下面某层的某个区域。如果失足跌入高等级怪物群中，后果可想而知。</w:t>
      </w:r>
    </w:p>
  </w:footnote>
  <w:footnote w:id="7">
    <w:p w14:paraId="193784B6" w14:textId="77777777" w:rsidR="000653BA" w:rsidRDefault="000653BA" w:rsidP="00A87958">
      <w:pPr>
        <w:pStyle w:val="ac"/>
        <w:rPr>
          <w:szCs w:val="21"/>
        </w:rPr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如今，认识《巫术》世界，《巫术：利佳敏轶事》（W</w:t>
      </w:r>
      <w:r>
        <w:t>izardry: Story of Llylgamyn</w:t>
      </w:r>
      <w:r>
        <w:rPr>
          <w:rFonts w:hint="eastAsia"/>
        </w:rPr>
        <w:t>）是不二之选。这是日本为</w:t>
      </w:r>
      <w:r>
        <w:t>SNES</w:t>
      </w:r>
      <w:r>
        <w:rPr>
          <w:rFonts w:hint="eastAsia"/>
        </w:rPr>
        <w:t>提供的“巫术三部曲重置版”，优化原作画面、界面与平衡性。</w:t>
      </w:r>
    </w:p>
  </w:footnote>
  <w:footnote w:id="8">
    <w:p w14:paraId="01EB0546" w14:textId="77777777" w:rsidR="000653BA" w:rsidRDefault="000653BA" w:rsidP="00A87958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hint="eastAsia"/>
        </w:rPr>
        <w:t>译者注：由原文可见，《巫术</w:t>
      </w:r>
      <w:r>
        <w:t>1》称得上是一个“美国出生，日本长大”的孩子。对目前的玩家而言，美国初版无论是粗糙的画面还是</w:t>
      </w:r>
      <w:r>
        <w:rPr>
          <w:rFonts w:hint="eastAsia"/>
        </w:rPr>
        <w:t>硬核的玩法</w:t>
      </w:r>
      <w:r>
        <w:t>都很难上手。相比之下，日本各种移植版（文中的SNES, PS, WSC等）</w:t>
      </w:r>
      <w:r>
        <w:rPr>
          <w:rFonts w:hint="eastAsia"/>
        </w:rPr>
        <w:t>显得更加亲民</w:t>
      </w:r>
      <w:r>
        <w:t>。</w:t>
      </w:r>
      <w:r>
        <w:rPr>
          <w:rFonts w:hint="eastAsia"/>
        </w:rPr>
        <w:t>这些移植版的修改</w:t>
      </w:r>
      <w:r>
        <w:t>手段包括聘请画师重新</w:t>
      </w:r>
      <w:r>
        <w:rPr>
          <w:rFonts w:hint="eastAsia"/>
        </w:rPr>
        <w:t>绘制</w:t>
      </w:r>
      <w:r>
        <w:t>高清怪物</w:t>
      </w:r>
      <w:r>
        <w:rPr>
          <w:rFonts w:hint="eastAsia"/>
        </w:rPr>
        <w:t>图像</w:t>
      </w:r>
      <w:r>
        <w:t>，聘请知名音乐人为游戏添加BGM，迷宫画面由左上角的小图显示改成全屏显示，实现砖墙画面与线画模式的来回切换，引入手动存档与辅助地图等机制，大幅降低游戏难度。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60906" w14:textId="77777777" w:rsidR="000653BA" w:rsidRDefault="000653BA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511DBE" w14:textId="77777777" w:rsidR="000653BA" w:rsidRDefault="000653BA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2C390D" w14:textId="77777777" w:rsidR="00F665F3" w:rsidRDefault="009A3E24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219C6"/>
    <w:rsid w:val="00045DB7"/>
    <w:rsid w:val="00055882"/>
    <w:rsid w:val="00062CAA"/>
    <w:rsid w:val="00064042"/>
    <w:rsid w:val="000653BA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471E1"/>
    <w:rsid w:val="00150BAB"/>
    <w:rsid w:val="00153EE2"/>
    <w:rsid w:val="00156848"/>
    <w:rsid w:val="001573DA"/>
    <w:rsid w:val="0016522A"/>
    <w:rsid w:val="00172659"/>
    <w:rsid w:val="001806CB"/>
    <w:rsid w:val="0019143B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06D4C"/>
    <w:rsid w:val="002169D6"/>
    <w:rsid w:val="00220420"/>
    <w:rsid w:val="002312C8"/>
    <w:rsid w:val="00234451"/>
    <w:rsid w:val="002425D0"/>
    <w:rsid w:val="002466B9"/>
    <w:rsid w:val="002602A7"/>
    <w:rsid w:val="0026784B"/>
    <w:rsid w:val="00270C80"/>
    <w:rsid w:val="002733AF"/>
    <w:rsid w:val="00273981"/>
    <w:rsid w:val="00285E6A"/>
    <w:rsid w:val="002A2333"/>
    <w:rsid w:val="002A5139"/>
    <w:rsid w:val="002D01D3"/>
    <w:rsid w:val="002F1227"/>
    <w:rsid w:val="002F1A0E"/>
    <w:rsid w:val="002F3408"/>
    <w:rsid w:val="002F7493"/>
    <w:rsid w:val="002F74FD"/>
    <w:rsid w:val="003249D9"/>
    <w:rsid w:val="00333CDD"/>
    <w:rsid w:val="00353B71"/>
    <w:rsid w:val="00355319"/>
    <w:rsid w:val="00355FD9"/>
    <w:rsid w:val="003575CF"/>
    <w:rsid w:val="00360933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73DBD"/>
    <w:rsid w:val="00494E0E"/>
    <w:rsid w:val="004B4D18"/>
    <w:rsid w:val="004B7AB8"/>
    <w:rsid w:val="004C323F"/>
    <w:rsid w:val="004C691F"/>
    <w:rsid w:val="004C7A09"/>
    <w:rsid w:val="004E4A17"/>
    <w:rsid w:val="005062C4"/>
    <w:rsid w:val="00532598"/>
    <w:rsid w:val="00535ACD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C408E"/>
    <w:rsid w:val="005D41EE"/>
    <w:rsid w:val="005E1D00"/>
    <w:rsid w:val="00600737"/>
    <w:rsid w:val="00605EE5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60EC"/>
    <w:rsid w:val="006D2E97"/>
    <w:rsid w:val="006F4D28"/>
    <w:rsid w:val="0071094A"/>
    <w:rsid w:val="0071777F"/>
    <w:rsid w:val="00723B63"/>
    <w:rsid w:val="00730438"/>
    <w:rsid w:val="00731BF1"/>
    <w:rsid w:val="00746BE5"/>
    <w:rsid w:val="0076116A"/>
    <w:rsid w:val="007632C5"/>
    <w:rsid w:val="007752FB"/>
    <w:rsid w:val="00780516"/>
    <w:rsid w:val="007846E8"/>
    <w:rsid w:val="00785A27"/>
    <w:rsid w:val="007869FA"/>
    <w:rsid w:val="00791749"/>
    <w:rsid w:val="007A2BD6"/>
    <w:rsid w:val="007A6C45"/>
    <w:rsid w:val="007C09BC"/>
    <w:rsid w:val="007D71D1"/>
    <w:rsid w:val="00804F76"/>
    <w:rsid w:val="00806138"/>
    <w:rsid w:val="0082220E"/>
    <w:rsid w:val="008432CA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F2B87"/>
    <w:rsid w:val="008F6AFC"/>
    <w:rsid w:val="00911BFC"/>
    <w:rsid w:val="009240F3"/>
    <w:rsid w:val="0092507E"/>
    <w:rsid w:val="00937B95"/>
    <w:rsid w:val="00944982"/>
    <w:rsid w:val="00960341"/>
    <w:rsid w:val="0097206B"/>
    <w:rsid w:val="009766D9"/>
    <w:rsid w:val="009944CF"/>
    <w:rsid w:val="009A3E24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87958"/>
    <w:rsid w:val="00AA606A"/>
    <w:rsid w:val="00AA68E8"/>
    <w:rsid w:val="00AC153E"/>
    <w:rsid w:val="00AC3916"/>
    <w:rsid w:val="00AC437D"/>
    <w:rsid w:val="00AC6D57"/>
    <w:rsid w:val="00B10A40"/>
    <w:rsid w:val="00B13253"/>
    <w:rsid w:val="00B25851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55165"/>
    <w:rsid w:val="00C61659"/>
    <w:rsid w:val="00C7080D"/>
    <w:rsid w:val="00CA7DB5"/>
    <w:rsid w:val="00CE2F7E"/>
    <w:rsid w:val="00D02128"/>
    <w:rsid w:val="00D03448"/>
    <w:rsid w:val="00D04E66"/>
    <w:rsid w:val="00D1178C"/>
    <w:rsid w:val="00D23E3C"/>
    <w:rsid w:val="00D2473E"/>
    <w:rsid w:val="00D40B17"/>
    <w:rsid w:val="00D43879"/>
    <w:rsid w:val="00D47D43"/>
    <w:rsid w:val="00D60053"/>
    <w:rsid w:val="00D62021"/>
    <w:rsid w:val="00D665C4"/>
    <w:rsid w:val="00D66CF5"/>
    <w:rsid w:val="00DA3E65"/>
    <w:rsid w:val="00DB684D"/>
    <w:rsid w:val="00DC3E87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3C55"/>
    <w:rsid w:val="00E81749"/>
    <w:rsid w:val="00E96BDA"/>
    <w:rsid w:val="00EA10AB"/>
    <w:rsid w:val="00EA35E2"/>
    <w:rsid w:val="00ED7CBD"/>
    <w:rsid w:val="00EE2E4F"/>
    <w:rsid w:val="00EE3E02"/>
    <w:rsid w:val="00F0479A"/>
    <w:rsid w:val="00F13050"/>
    <w:rsid w:val="00F27EC2"/>
    <w:rsid w:val="00F42A6C"/>
    <w:rsid w:val="00F46451"/>
    <w:rsid w:val="00F505B5"/>
    <w:rsid w:val="00F665F3"/>
    <w:rsid w:val="00F734E7"/>
    <w:rsid w:val="00F75076"/>
    <w:rsid w:val="00F800C8"/>
    <w:rsid w:val="00F8075D"/>
    <w:rsid w:val="00F841EF"/>
    <w:rsid w:val="00FA259E"/>
    <w:rsid w:val="00FB1476"/>
    <w:rsid w:val="00FB79DE"/>
    <w:rsid w:val="00FE5C25"/>
    <w:rsid w:val="00FE6B0E"/>
    <w:rsid w:val="325D6110"/>
    <w:rsid w:val="3E0A21FC"/>
    <w:rsid w:val="48BC3ED0"/>
    <w:rsid w:val="601B46EE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F70932C"/>
  <w15:docId w15:val="{D5580944-4719-45A9-937A-1BAFF2B6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endnote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jc w:val="left"/>
    </w:pPr>
    <w:rPr>
      <w:sz w:val="18"/>
      <w:szCs w:val="18"/>
    </w:rPr>
  </w:style>
  <w:style w:type="character" w:styleId="ae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footnote reference"/>
    <w:basedOn w:val="a0"/>
    <w:uiPriority w:val="99"/>
    <w:unhideWhenUsed/>
    <w:qFormat/>
    <w:rPr>
      <w:vertAlign w:val="superscript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qFormat/>
    <w:rPr>
      <w:rFonts w:ascii="Times New Roman" w:eastAsia="微软雅黑" w:hAnsi="Times New Roman"/>
    </w:rPr>
  </w:style>
  <w:style w:type="character" w:customStyle="1" w:styleId="ad">
    <w:name w:val="脚注文本 字符"/>
    <w:basedOn w:val="a0"/>
    <w:link w:val="ac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a5">
    <w:name w:val="尾注文本 字符"/>
    <w:basedOn w:val="a0"/>
    <w:link w:val="a4"/>
    <w:uiPriority w:val="99"/>
    <w:semiHidden/>
    <w:qFormat/>
  </w:style>
  <w:style w:type="paragraph" w:customStyle="1" w:styleId="Footer-Grey1">
    <w:name w:val="Footer-Grey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微软雅黑" w:hAnsi="Times New Roman"/>
      <w:b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styleId="af3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-27">
    <w:name w:val="正文-首行缩进27"/>
    <w:basedOn w:val="a"/>
    <w:qFormat/>
    <w:rsid w:val="000653BA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36">
    <w:name w:val="Footer-Grey36"/>
    <w:basedOn w:val="a"/>
    <w:qFormat/>
    <w:rsid w:val="000653B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7">
    <w:name w:val="Footer-Grey127"/>
    <w:basedOn w:val="a"/>
    <w:qFormat/>
    <w:rsid w:val="000653B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es.slashdot.org/comments.pl?sid=23752&amp;cid=25670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games.slashdot.org/comments.pl?sid=23752&amp;cid=2567054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1431</TotalTime>
  <Pages>1</Pages>
  <Words>391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Fan Quan</cp:lastModifiedBy>
  <cp:revision>51</cp:revision>
  <dcterms:created xsi:type="dcterms:W3CDTF">2020-09-10T01:22:00Z</dcterms:created>
  <dcterms:modified xsi:type="dcterms:W3CDTF">2021-02-07T00:31:00Z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