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0488" w14:textId="77777777" w:rsidR="00A508C2" w:rsidRDefault="00A508C2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F99BD91" wp14:editId="680A2A68">
                <wp:simplePos x="0" y="0"/>
                <wp:positionH relativeFrom="margin">
                  <wp:align>right</wp:align>
                </wp:positionH>
                <wp:positionV relativeFrom="paragraph">
                  <wp:posOffset>563245</wp:posOffset>
                </wp:positionV>
                <wp:extent cx="6185535" cy="3502660"/>
                <wp:effectExtent l="0" t="0" r="5715" b="2540"/>
                <wp:wrapTopAndBottom/>
                <wp:docPr id="116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02660"/>
                          <a:chOff x="0" y="0"/>
                          <a:chExt cx="6185535" cy="3502660"/>
                        </a:xfrm>
                      </wpg:grpSpPr>
                      <pic:pic xmlns:pic="http://schemas.openxmlformats.org/drawingml/2006/picture">
                        <pic:nvPicPr>
                          <pic:cNvPr id="117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730" y="0"/>
                            <a:ext cx="6150074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文本框 196"/>
                        <wps:cNvSpPr txBox="1"/>
                        <wps:spPr>
                          <a:xfrm>
                            <a:off x="0" y="2687320"/>
                            <a:ext cx="6185535" cy="815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48C1B6" w14:textId="77777777" w:rsidR="00A508C2" w:rsidRPr="00505555" w:rsidRDefault="00A508C2" w:rsidP="00E11F57">
                              <w:pPr>
                                <w:jc w:val="center"/>
                                <w:rPr>
                                  <w:rFonts w:eastAsiaTheme="minorHAnsi" w:cs="Times New Roman"/>
                                  <w:sz w:val="20"/>
                                  <w:szCs w:val="20"/>
                                </w:rPr>
                              </w:pPr>
                              <w:r w:rsidRPr="00505555">
                                <w:rPr>
                                  <w:rFonts w:eastAsiaTheme="minorHAnsi" w:cs="Times New Roman"/>
                                  <w:sz w:val="20"/>
                                  <w:szCs w:val="20"/>
                                </w:rPr>
                                <w:t>Strategic Simulations, Inc., 1985</w:t>
                              </w:r>
                              <w:r>
                                <w:rPr>
                                  <w:rFonts w:eastAsiaTheme="minorHAnsi" w:cs="Times New Roman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Pr="00505555">
                                <w:rPr>
                                  <w:rFonts w:eastAsiaTheme="minorHAnsi" w:cs="Times New Roman"/>
                                  <w:sz w:val="20"/>
                                  <w:szCs w:val="20"/>
                                </w:rPr>
                                <w:t>Apple II, Atari 8-bit, C64, Atari ST and MS-DOS</w:t>
                              </w:r>
                            </w:p>
                            <w:p w14:paraId="683C1A7D" w14:textId="77777777" w:rsidR="00A508C2" w:rsidRPr="00505555" w:rsidRDefault="00A508C2" w:rsidP="00C56AB8">
                              <w:pPr>
                                <w:jc w:val="center"/>
                                <w:rPr>
                                  <w:rFonts w:eastAsiaTheme="minorHAnsi" w:cs="Times New Roman"/>
                                  <w:sz w:val="20"/>
                                  <w:szCs w:val="20"/>
                                </w:rPr>
                              </w:pP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>*</w:t>
                              </w:r>
                              <w:r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 xml:space="preserve">虽然 </w:t>
                              </w:r>
                              <w:r w:rsidRPr="00505555"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>SSI 公司先前发行过</w:t>
                              </w: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05555"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>RPG 游戏，但《巫师神冠》是该公司</w:t>
                              </w: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>第一款</w:t>
                              </w:r>
                              <w:r w:rsidRPr="00505555"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>独立研发的</w:t>
                              </w: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>作品</w:t>
                              </w:r>
                              <w:r w:rsidRPr="00505555"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>。制作团队以Paul Murray与Keith Brors为首，团队成员都是开发战争游戏的业界名宿，后来他们还</w:t>
                              </w:r>
                              <w:r w:rsidRPr="00505555">
                                <w:rPr>
                                  <w:rFonts w:eastAsiaTheme="minorHAnsi" w:hint="eastAsia"/>
                                  <w:sz w:val="20"/>
                                  <w:szCs w:val="20"/>
                                </w:rPr>
                                <w:t>研发出</w:t>
                              </w:r>
                              <w:r w:rsidRPr="00505555">
                                <w:rPr>
                                  <w:rFonts w:eastAsiaTheme="minorHAnsi"/>
                                  <w:sz w:val="20"/>
                                  <w:szCs w:val="20"/>
                                </w:rPr>
                                <w:t>风靡一时的金盒子系列游戏。</w:t>
                              </w:r>
                            </w:p>
                            <w:p w14:paraId="64D1102A" w14:textId="77777777" w:rsidR="00A508C2" w:rsidRPr="00C56AB8" w:rsidRDefault="00A508C2" w:rsidP="00C56A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9BD91" id="组合 194" o:spid="_x0000_s1026" style="position:absolute;left:0;text-align:left;margin-left:435.85pt;margin-top:44.35pt;width:487.05pt;height:275.8pt;z-index:251669504;mso-position-horizontal:right;mso-position-horizontal-relative:margin" coordsize="61855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95" o:spid="_x0000_s1027" type="#_x0000_t75" style="position:absolute;left:177;width:61501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6" o:spid="_x0000_s1028" type="#_x0000_t202" style="position:absolute;top:26873;width:61855;height:8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Ot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Jo5RmZQG9/AQAA//8DAFBLAQItABQABgAIAAAAIQDb4fbL7gAAAIUBAAATAAAAAAAA&#10;AAAAAAAAAAAAAABbQ29udGVudF9UeXBlc10ueG1sUEsBAi0AFAAGAAgAAAAhAFr0LFu/AAAAFQEA&#10;AAsAAAAAAAAAAAAAAAAAHwEAAF9yZWxzLy5yZWxzUEsBAi0AFAAGAAgAAAAhAOgZs63HAAAA3AAA&#10;AA8AAAAAAAAAAAAAAAAABwIAAGRycy9kb3ducmV2LnhtbFBLBQYAAAAAAwADALcAAAD7AgAAAAA=&#10;" stroked="f">
                  <v:textbox style="mso-fit-shape-to-text:t" inset="0,0,0,0">
                    <w:txbxContent>
                      <w:p w14:paraId="1E48C1B6" w14:textId="77777777" w:rsidR="00A508C2" w:rsidRPr="00505555" w:rsidRDefault="00A508C2" w:rsidP="00E11F57">
                        <w:pPr>
                          <w:jc w:val="center"/>
                          <w:rPr>
                            <w:rFonts w:eastAsiaTheme="minorHAnsi" w:cs="Times New Roman"/>
                            <w:sz w:val="20"/>
                            <w:szCs w:val="20"/>
                          </w:rPr>
                        </w:pPr>
                        <w:r w:rsidRPr="00505555">
                          <w:rPr>
                            <w:rFonts w:eastAsiaTheme="minorHAnsi" w:cs="Times New Roman"/>
                            <w:sz w:val="20"/>
                            <w:szCs w:val="20"/>
                          </w:rPr>
                          <w:t>Strategic Simulations, Inc., 1985</w:t>
                        </w:r>
                        <w:r>
                          <w:rPr>
                            <w:rFonts w:eastAsiaTheme="minorHAnsi" w:cs="Times New Roman"/>
                            <w:sz w:val="20"/>
                            <w:szCs w:val="20"/>
                          </w:rPr>
                          <w:t xml:space="preserve">, </w:t>
                        </w:r>
                        <w:r w:rsidRPr="00505555">
                          <w:rPr>
                            <w:rFonts w:eastAsiaTheme="minorHAnsi" w:cs="Times New Roman"/>
                            <w:sz w:val="20"/>
                            <w:szCs w:val="20"/>
                          </w:rPr>
                          <w:t>Apple II, Atari 8-bit, C64, Atari ST and MS-DOS</w:t>
                        </w:r>
                      </w:p>
                      <w:p w14:paraId="683C1A7D" w14:textId="77777777" w:rsidR="00A508C2" w:rsidRPr="00505555" w:rsidRDefault="00A508C2" w:rsidP="00C56AB8">
                        <w:pPr>
                          <w:jc w:val="center"/>
                          <w:rPr>
                            <w:rFonts w:eastAsiaTheme="minorHAnsi" w:cs="Times New Roman"/>
                            <w:sz w:val="20"/>
                            <w:szCs w:val="20"/>
                          </w:rPr>
                        </w:pP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>*</w:t>
                        </w:r>
                        <w:r>
                          <w:rPr>
                            <w:rFonts w:eastAsiaTheme="minorHAnsi"/>
                            <w:sz w:val="20"/>
                            <w:szCs w:val="20"/>
                          </w:rPr>
                          <w:t xml:space="preserve"> </w:t>
                        </w: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 xml:space="preserve">虽然 </w:t>
                        </w:r>
                        <w:r w:rsidRPr="00505555">
                          <w:rPr>
                            <w:rFonts w:eastAsiaTheme="minorHAnsi"/>
                            <w:sz w:val="20"/>
                            <w:szCs w:val="20"/>
                          </w:rPr>
                          <w:t>SSI 公司先前发行过</w:t>
                        </w: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 xml:space="preserve"> </w:t>
                        </w:r>
                        <w:r w:rsidRPr="00505555">
                          <w:rPr>
                            <w:rFonts w:eastAsiaTheme="minorHAnsi"/>
                            <w:sz w:val="20"/>
                            <w:szCs w:val="20"/>
                          </w:rPr>
                          <w:t>RPG 游戏，但《巫师神冠》是该公司</w:t>
                        </w: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>第一款</w:t>
                        </w:r>
                        <w:r w:rsidRPr="00505555">
                          <w:rPr>
                            <w:rFonts w:eastAsiaTheme="minorHAnsi"/>
                            <w:sz w:val="20"/>
                            <w:szCs w:val="20"/>
                          </w:rPr>
                          <w:t>独立研发的</w:t>
                        </w: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>作品</w:t>
                        </w:r>
                        <w:r w:rsidRPr="00505555">
                          <w:rPr>
                            <w:rFonts w:eastAsiaTheme="minorHAnsi"/>
                            <w:sz w:val="20"/>
                            <w:szCs w:val="20"/>
                          </w:rPr>
                          <w:t>。制作团队以Paul Murray与Keith Brors为首，团队成员都是开发战争游戏的业界名宿，后来他们还</w:t>
                        </w:r>
                        <w:r w:rsidRPr="00505555">
                          <w:rPr>
                            <w:rFonts w:eastAsiaTheme="minorHAnsi" w:hint="eastAsia"/>
                            <w:sz w:val="20"/>
                            <w:szCs w:val="20"/>
                          </w:rPr>
                          <w:t>研发出</w:t>
                        </w:r>
                        <w:r w:rsidRPr="00505555">
                          <w:rPr>
                            <w:rFonts w:eastAsiaTheme="minorHAnsi"/>
                            <w:sz w:val="20"/>
                            <w:szCs w:val="20"/>
                          </w:rPr>
                          <w:t>风靡一时的金盒子系列游戏。</w:t>
                        </w:r>
                      </w:p>
                      <w:p w14:paraId="64D1102A" w14:textId="77777777" w:rsidR="00A508C2" w:rsidRPr="00C56AB8" w:rsidRDefault="00A508C2" w:rsidP="00C56AB8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《巫师神冠》</w:t>
      </w:r>
      <w:r>
        <w:rPr>
          <w:rFonts w:hint="eastAsia"/>
        </w:rPr>
        <w:t>(</w:t>
      </w:r>
      <w:r>
        <w:t>Wizard’s Crown</w:t>
      </w:r>
      <w:r>
        <w:rPr>
          <w:rFonts w:hint="eastAsia"/>
        </w:rPr>
        <w:t>)</w:t>
      </w:r>
    </w:p>
    <w:p w14:paraId="3BC8B71D" w14:textId="77777777" w:rsidR="00A508C2" w:rsidRDefault="00A508C2">
      <w:r>
        <w:rPr>
          <w:rFonts w:hint="eastAsia"/>
        </w:rPr>
        <w:t>作者：</w:t>
      </w:r>
      <w:r>
        <w:rPr>
          <w:rFonts w:ascii="Times New Roman" w:hAnsi="Times New Roman" w:cs="Times New Roman"/>
        </w:rPr>
        <w:t>DT</w:t>
      </w:r>
    </w:p>
    <w:p w14:paraId="1E25A7FB" w14:textId="77777777" w:rsidR="00A508C2" w:rsidRDefault="00A508C2">
      <w:pPr>
        <w:jc w:val="left"/>
      </w:pPr>
      <w:r>
        <w:rPr>
          <w:rFonts w:hint="eastAsia"/>
        </w:rPr>
        <w:t>翻译：</w:t>
      </w:r>
      <w:r w:rsidRPr="00904D1C">
        <w:rPr>
          <w:rFonts w:ascii="Times New Roman" w:hAnsi="Times New Roman" w:cs="Times New Roman"/>
        </w:rPr>
        <w:t>Jason</w:t>
      </w:r>
    </w:p>
    <w:p w14:paraId="25AA16DC" w14:textId="77777777" w:rsidR="00A508C2" w:rsidRDefault="00A508C2">
      <w:r>
        <w:pict w14:anchorId="30FE13C2">
          <v:rect id="_x0000_i1026" style="width:261.65pt;height:1pt" o:hrpct="500" o:hrstd="t" o:hrnoshade="t" o:hr="t" fillcolor="#cfcdcd" stroked="f"/>
        </w:pict>
      </w:r>
    </w:p>
    <w:p w14:paraId="093BC520" w14:textId="77777777" w:rsidR="00A508C2" w:rsidRDefault="00A508C2">
      <w:pPr>
        <w:sectPr w:rsidR="00A508C2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55060FE0" w14:textId="77777777" w:rsidR="00A508C2" w:rsidRDefault="00A508C2" w:rsidP="00505555">
      <w:pPr>
        <w:pStyle w:val="-31"/>
        <w:ind w:firstLine="420"/>
      </w:pPr>
      <w:r w:rsidRPr="00C56AB8">
        <w:rPr>
          <w:rFonts w:hint="eastAsia"/>
        </w:rPr>
        <w:t>《巫师神冠》是一款回合制策略类游戏，制作方是笔者仰慕已久的</w:t>
      </w:r>
      <w:r>
        <w:rPr>
          <w:rFonts w:hint="eastAsia"/>
        </w:rPr>
        <w:t xml:space="preserve"> </w:t>
      </w:r>
      <w:r w:rsidRPr="00C56AB8">
        <w:t>SSI</w:t>
      </w:r>
      <w:r>
        <w:t xml:space="preserve"> </w:t>
      </w:r>
      <w:r w:rsidRPr="00C56AB8">
        <w:t>游戏公司</w:t>
      </w:r>
      <w:r>
        <w:rPr>
          <w:rStyle w:val="FootnoteReference"/>
        </w:rPr>
        <w:footnoteReference w:id="1"/>
      </w:r>
      <w:r w:rsidRPr="00C56AB8">
        <w:t>。游戏背景简单明了，战火摧残的焦土，邪恶癫狂的巫师，反派掌中的麦高芬</w:t>
      </w:r>
      <w:r>
        <w:rPr>
          <w:rFonts w:hint="eastAsia"/>
        </w:rPr>
        <w:t>（</w:t>
      </w:r>
      <w:r>
        <w:rPr>
          <w:rFonts w:hint="eastAsia"/>
        </w:rPr>
        <w:t>McGuffin</w:t>
      </w:r>
      <w:r>
        <w:rPr>
          <w:rFonts w:hint="eastAsia"/>
        </w:rPr>
        <w:t>）</w:t>
      </w:r>
      <w:r>
        <w:rPr>
          <w:rStyle w:val="FootnoteReference"/>
        </w:rPr>
        <w:footnoteReference w:id="2"/>
      </w:r>
      <w:r w:rsidRPr="00C56AB8">
        <w:t>，如是而已。玩家组建人马，集八位英</w:t>
      </w:r>
      <w:r>
        <w:rPr>
          <w:rFonts w:hint="eastAsia"/>
        </w:rPr>
        <w:t>雄</w:t>
      </w:r>
      <w:r w:rsidRPr="00C56AB8">
        <w:t>之力，探索荒野，搜集宝物，磨练技艺。最终消灭邪恶巫师，将巫师神冠捧回家。</w:t>
      </w:r>
    </w:p>
    <w:p w14:paraId="649BE781" w14:textId="77777777" w:rsidR="00A508C2" w:rsidRDefault="00A508C2" w:rsidP="00505555">
      <w:pPr>
        <w:pStyle w:val="-31"/>
        <w:ind w:firstLine="420"/>
      </w:pPr>
      <w:r w:rsidRPr="00C56AB8">
        <w:rPr>
          <w:rFonts w:hint="eastAsia"/>
        </w:rPr>
        <w:t>游戏有五种职业，分别为战士</w:t>
      </w:r>
      <w:r>
        <w:rPr>
          <w:rFonts w:hint="eastAsia"/>
        </w:rPr>
        <w:t>（</w:t>
      </w:r>
      <w:r>
        <w:rPr>
          <w:rFonts w:hint="eastAsia"/>
        </w:rPr>
        <w:t>Warrior</w:t>
      </w:r>
      <w:r>
        <w:rPr>
          <w:rFonts w:hint="eastAsia"/>
        </w:rPr>
        <w:t>）、</w:t>
      </w:r>
      <w:r w:rsidRPr="00C56AB8">
        <w:rPr>
          <w:rFonts w:hint="eastAsia"/>
        </w:rPr>
        <w:t>盗贼</w:t>
      </w:r>
      <w:r>
        <w:rPr>
          <w:rFonts w:hint="eastAsia"/>
        </w:rPr>
        <w:t>（</w:t>
      </w:r>
      <w:r>
        <w:rPr>
          <w:rFonts w:hint="eastAsia"/>
        </w:rPr>
        <w:t>Thief</w:t>
      </w:r>
      <w:r>
        <w:rPr>
          <w:rFonts w:hint="eastAsia"/>
        </w:rPr>
        <w:t>）、</w:t>
      </w:r>
      <w:r w:rsidRPr="00C56AB8">
        <w:rPr>
          <w:rFonts w:hint="eastAsia"/>
        </w:rPr>
        <w:t>牧师</w:t>
      </w:r>
      <w:r>
        <w:rPr>
          <w:rFonts w:hint="eastAsia"/>
        </w:rPr>
        <w:t>（</w:t>
      </w:r>
      <w:r>
        <w:rPr>
          <w:rFonts w:hint="eastAsia"/>
        </w:rPr>
        <w:t>Priest</w:t>
      </w:r>
      <w:r>
        <w:rPr>
          <w:rFonts w:hint="eastAsia"/>
        </w:rPr>
        <w:t>）、</w:t>
      </w:r>
      <w:r w:rsidRPr="00C56AB8">
        <w:rPr>
          <w:rFonts w:hint="eastAsia"/>
        </w:rPr>
        <w:t>游侠</w:t>
      </w:r>
      <w:r>
        <w:rPr>
          <w:rFonts w:hint="eastAsia"/>
        </w:rPr>
        <w:t>（</w:t>
      </w:r>
      <w:r>
        <w:rPr>
          <w:rFonts w:hint="eastAsia"/>
        </w:rPr>
        <w:t>Ranger</w:t>
      </w:r>
      <w:r>
        <w:rPr>
          <w:rFonts w:hint="eastAsia"/>
        </w:rPr>
        <w:t>）</w:t>
      </w:r>
      <w:r w:rsidRPr="00C56AB8">
        <w:rPr>
          <w:rFonts w:hint="eastAsia"/>
        </w:rPr>
        <w:t>与法师</w:t>
      </w:r>
      <w:r>
        <w:rPr>
          <w:rFonts w:hint="eastAsia"/>
        </w:rPr>
        <w:t>（</w:t>
      </w:r>
      <w:r>
        <w:rPr>
          <w:rFonts w:hint="eastAsia"/>
        </w:rPr>
        <w:t>Sorcerer</w:t>
      </w:r>
      <w:r>
        <w:rPr>
          <w:rFonts w:hint="eastAsia"/>
        </w:rPr>
        <w:t>）</w:t>
      </w:r>
      <w:r w:rsidRPr="00C56AB8">
        <w:rPr>
          <w:rFonts w:hint="eastAsia"/>
        </w:rPr>
        <w:t>。玩家通过加点系统创建角色，技能与属性皆由自己决定。于是，玩家固然可以</w:t>
      </w:r>
      <w:r>
        <w:rPr>
          <w:rFonts w:hint="eastAsia"/>
        </w:rPr>
        <w:t>按照传统加点思路</w:t>
      </w:r>
      <w:r w:rsidRPr="00C56AB8">
        <w:rPr>
          <w:rFonts w:hint="eastAsia"/>
        </w:rPr>
        <w:t>，打造一个</w:t>
      </w:r>
      <w:r>
        <w:rPr>
          <w:rFonts w:hint="eastAsia"/>
        </w:rPr>
        <w:t>精通</w:t>
      </w:r>
      <w:r w:rsidRPr="00C56AB8">
        <w:rPr>
          <w:rFonts w:hint="eastAsia"/>
        </w:rPr>
        <w:t>剑盾</w:t>
      </w:r>
      <w:r>
        <w:rPr>
          <w:rFonts w:hint="eastAsia"/>
        </w:rPr>
        <w:t>战斗</w:t>
      </w:r>
      <w:r w:rsidRPr="00C56AB8">
        <w:rPr>
          <w:rFonts w:hint="eastAsia"/>
        </w:rPr>
        <w:t>的强力战士</w:t>
      </w:r>
      <w:r>
        <w:rPr>
          <w:rFonts w:hint="eastAsia"/>
        </w:rPr>
        <w:t>；但</w:t>
      </w:r>
      <w:r w:rsidRPr="00C56AB8">
        <w:rPr>
          <w:rFonts w:hint="eastAsia"/>
        </w:rPr>
        <w:t>也</w:t>
      </w:r>
      <w:r>
        <w:rPr>
          <w:rFonts w:hint="eastAsia"/>
        </w:rPr>
        <w:t>能</w:t>
      </w:r>
      <w:r w:rsidRPr="00C56AB8">
        <w:rPr>
          <w:rFonts w:hint="eastAsia"/>
        </w:rPr>
        <w:t>别出心裁，培养一名半游侠半牧师的跨职角色——身披轻甲，略通医术，</w:t>
      </w:r>
      <w:r>
        <w:rPr>
          <w:rFonts w:hint="eastAsia"/>
        </w:rPr>
        <w:t>辅助</w:t>
      </w:r>
      <w:r w:rsidRPr="00C56AB8">
        <w:rPr>
          <w:rFonts w:hint="eastAsia"/>
        </w:rPr>
        <w:t>团队</w:t>
      </w:r>
      <w:r>
        <w:rPr>
          <w:rFonts w:hint="eastAsia"/>
        </w:rPr>
        <w:t>中</w:t>
      </w:r>
      <w:r w:rsidRPr="00C56AB8">
        <w:rPr>
          <w:rFonts w:hint="eastAsia"/>
        </w:rPr>
        <w:t>的</w:t>
      </w:r>
      <w:r>
        <w:rPr>
          <w:rFonts w:hint="eastAsia"/>
        </w:rPr>
        <w:t>纯治疗系牧师角色</w:t>
      </w:r>
      <w:r w:rsidRPr="00C56AB8">
        <w:rPr>
          <w:rFonts w:hint="eastAsia"/>
        </w:rPr>
        <w:t>。</w:t>
      </w:r>
    </w:p>
    <w:p w14:paraId="4C0D259E" w14:textId="77777777" w:rsidR="00A508C2" w:rsidRDefault="00A508C2" w:rsidP="00505555">
      <w:pPr>
        <w:pStyle w:val="-31"/>
        <w:ind w:firstLine="420"/>
      </w:pPr>
      <w:r w:rsidRPr="00C56AB8">
        <w:rPr>
          <w:rFonts w:hint="eastAsia"/>
        </w:rPr>
        <w:t>角色</w:t>
      </w:r>
      <w:r>
        <w:rPr>
          <w:rFonts w:hint="eastAsia"/>
        </w:rPr>
        <w:t>不能升级</w:t>
      </w:r>
      <w:r w:rsidRPr="00C56AB8">
        <w:rPr>
          <w:rFonts w:hint="eastAsia"/>
        </w:rPr>
        <w:t>，但</w:t>
      </w:r>
      <w:r>
        <w:rPr>
          <w:rFonts w:hint="eastAsia"/>
        </w:rPr>
        <w:t>可以</w:t>
      </w:r>
      <w:r w:rsidRPr="00C56AB8">
        <w:rPr>
          <w:rFonts w:hint="eastAsia"/>
        </w:rPr>
        <w:t>通过获取技能点的方式不断变强。消耗技能点会提升角色的武器技巧</w:t>
      </w:r>
      <w:r>
        <w:rPr>
          <w:rFonts w:hint="eastAsia"/>
        </w:rPr>
        <w:t>、格挡</w:t>
      </w:r>
      <w:r w:rsidRPr="00C56AB8">
        <w:rPr>
          <w:rFonts w:hint="eastAsia"/>
        </w:rPr>
        <w:t>本领</w:t>
      </w:r>
      <w:r>
        <w:rPr>
          <w:rFonts w:hint="eastAsia"/>
        </w:rPr>
        <w:t>、</w:t>
      </w:r>
      <w:r w:rsidRPr="00C56AB8">
        <w:rPr>
          <w:rFonts w:hint="eastAsia"/>
        </w:rPr>
        <w:t>鉴定效果以及施法能力等。</w:t>
      </w:r>
    </w:p>
    <w:p w14:paraId="2F68EB80" w14:textId="77777777" w:rsidR="00A508C2" w:rsidRDefault="00A508C2" w:rsidP="00A11E9B">
      <w:pPr>
        <w:pStyle w:val="-214"/>
        <w:ind w:firstLineChars="0" w:firstLine="0"/>
      </w:pPr>
    </w:p>
    <w:p w14:paraId="671F63D1" w14:textId="77777777" w:rsidR="00A508C2" w:rsidRDefault="00A508C2" w:rsidP="004D67FB">
      <w:pPr>
        <w:pStyle w:val="-214"/>
        <w:keepNext/>
        <w:ind w:firstLineChars="0" w:firstLine="0"/>
      </w:pPr>
      <w:r>
        <w:rPr>
          <w:noProof/>
        </w:rPr>
        <w:drawing>
          <wp:inline distT="0" distB="0" distL="0" distR="0" wp14:anchorId="6909C39A" wp14:editId="36A1D365">
            <wp:extent cx="2959200" cy="2219399"/>
            <wp:effectExtent l="0" t="0" r="0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2C5B" w14:textId="77777777" w:rsidR="00A508C2" w:rsidRPr="00505555" w:rsidRDefault="00A508C2" w:rsidP="004D67FB">
      <w:pPr>
        <w:pStyle w:val="Caption"/>
        <w:rPr>
          <w:rFonts w:ascii="等线 Light" w:hAnsi="等线 Light"/>
        </w:rPr>
      </w:pPr>
      <w:r w:rsidRPr="00505555">
        <w:rPr>
          <w:rFonts w:ascii="等线 Light" w:hAnsi="等线 Light" w:hint="eastAsia"/>
        </w:rPr>
        <w:t>图</w:t>
      </w:r>
      <w:r w:rsidRPr="00505555">
        <w:rPr>
          <w:rFonts w:ascii="等线 Light" w:hAnsi="等线 Light" w:hint="eastAsia"/>
        </w:rPr>
        <w:t xml:space="preserve"> </w:t>
      </w:r>
      <w:r w:rsidRPr="00505555">
        <w:rPr>
          <w:rFonts w:ascii="等线 Light" w:hAnsi="等线 Light"/>
        </w:rPr>
        <w:fldChar w:fldCharType="begin"/>
      </w:r>
      <w:r w:rsidRPr="00505555">
        <w:rPr>
          <w:rFonts w:ascii="等线 Light" w:hAnsi="等线 Light"/>
        </w:rPr>
        <w:instrText xml:space="preserve"> </w:instrText>
      </w:r>
      <w:r w:rsidRPr="00505555">
        <w:rPr>
          <w:rFonts w:ascii="等线 Light" w:hAnsi="等线 Light" w:hint="eastAsia"/>
        </w:rPr>
        <w:instrText xml:space="preserve">SEQ </w:instrText>
      </w:r>
      <w:r w:rsidRPr="00505555">
        <w:rPr>
          <w:rFonts w:ascii="等线 Light" w:hAnsi="等线 Light" w:hint="eastAsia"/>
        </w:rPr>
        <w:instrText>图</w:instrText>
      </w:r>
      <w:r w:rsidRPr="00505555">
        <w:rPr>
          <w:rFonts w:ascii="等线 Light" w:hAnsi="等线 Light" w:hint="eastAsia"/>
        </w:rPr>
        <w:instrText xml:space="preserve"> \* ARABIC</w:instrText>
      </w:r>
      <w:r w:rsidRPr="00505555">
        <w:rPr>
          <w:rFonts w:ascii="等线 Light" w:hAnsi="等线 Light"/>
        </w:rPr>
        <w:instrText xml:space="preserve"> </w:instrText>
      </w:r>
      <w:r w:rsidRPr="00505555">
        <w:rPr>
          <w:rFonts w:ascii="等线 Light" w:hAnsi="等线 Light"/>
        </w:rPr>
        <w:fldChar w:fldCharType="separate"/>
      </w:r>
      <w:r w:rsidRPr="00505555">
        <w:rPr>
          <w:rFonts w:ascii="等线 Light" w:hAnsi="等线 Light"/>
          <w:noProof/>
        </w:rPr>
        <w:t>1</w:t>
      </w:r>
      <w:r w:rsidRPr="00505555">
        <w:rPr>
          <w:rFonts w:ascii="等线 Light" w:hAnsi="等线 Light"/>
        </w:rPr>
        <w:fldChar w:fldCharType="end"/>
      </w:r>
      <w:r w:rsidRPr="00505555">
        <w:rPr>
          <w:rFonts w:ascii="等线 Light" w:hAnsi="等线 Light"/>
        </w:rPr>
        <w:t xml:space="preserve"> </w:t>
      </w:r>
      <w:r w:rsidRPr="00505555">
        <w:rPr>
          <w:rFonts w:ascii="等线 Light" w:hAnsi="等线 Light" w:hint="eastAsia"/>
        </w:rPr>
        <w:t>虽然城里有商店与酒馆，但玩家大部分时间都身处另外一头的断壁残垣，探索失落的地点，与敌人展开随机遭遇战。</w:t>
      </w:r>
    </w:p>
    <w:p w14:paraId="0AC37A53" w14:textId="77777777" w:rsidR="00A508C2" w:rsidRPr="00E9516D" w:rsidRDefault="00A508C2" w:rsidP="00A11E9B">
      <w:pPr>
        <w:pStyle w:val="-214"/>
        <w:ind w:firstLineChars="0" w:firstLine="0"/>
      </w:pPr>
    </w:p>
    <w:p w14:paraId="08387EC6" w14:textId="77777777" w:rsidR="00A508C2" w:rsidRDefault="00A508C2" w:rsidP="00505555">
      <w:pPr>
        <w:pStyle w:val="-31"/>
        <w:ind w:firstLine="420"/>
      </w:pPr>
      <w:r w:rsidRPr="00C56AB8">
        <w:rPr>
          <w:rFonts w:hint="eastAsia"/>
        </w:rPr>
        <w:t>《巫师神冠》</w:t>
      </w:r>
      <w:r>
        <w:rPr>
          <w:rFonts w:hint="eastAsia"/>
        </w:rPr>
        <w:t>的</w:t>
      </w:r>
      <w:r w:rsidRPr="00C56AB8">
        <w:rPr>
          <w:rFonts w:hint="eastAsia"/>
        </w:rPr>
        <w:t>游戏地图</w:t>
      </w:r>
      <w:r>
        <w:rPr>
          <w:rFonts w:hint="eastAsia"/>
        </w:rPr>
        <w:t>非常有限</w:t>
      </w:r>
      <w:r w:rsidRPr="00C56AB8">
        <w:rPr>
          <w:rFonts w:hint="eastAsia"/>
        </w:rPr>
        <w:t>，</w:t>
      </w:r>
      <w:r>
        <w:rPr>
          <w:rFonts w:hint="eastAsia"/>
        </w:rPr>
        <w:t>统共只有半座犯罪横生的</w:t>
      </w:r>
      <w:r w:rsidRPr="00C56AB8">
        <w:rPr>
          <w:rFonts w:hint="eastAsia"/>
        </w:rPr>
        <w:t>城市，</w:t>
      </w:r>
      <w:r>
        <w:rPr>
          <w:rFonts w:hint="eastAsia"/>
        </w:rPr>
        <w:t>市区北</w:t>
      </w:r>
      <w:r w:rsidRPr="00C56AB8">
        <w:rPr>
          <w:rFonts w:hint="eastAsia"/>
        </w:rPr>
        <w:t>部的</w:t>
      </w:r>
      <w:r>
        <w:rPr>
          <w:rFonts w:hint="eastAsia"/>
        </w:rPr>
        <w:t>林地</w:t>
      </w:r>
      <w:r w:rsidRPr="00C56AB8">
        <w:rPr>
          <w:rFonts w:hint="eastAsia"/>
        </w:rPr>
        <w:t>（强盗聚居地）与城市南部的遗迹区。</w:t>
      </w:r>
    </w:p>
    <w:p w14:paraId="7A642361" w14:textId="77777777" w:rsidR="00A508C2" w:rsidRDefault="00A508C2" w:rsidP="00505555">
      <w:pPr>
        <w:pStyle w:val="-31"/>
        <w:ind w:firstLine="420"/>
      </w:pPr>
      <w:r w:rsidRPr="00C56AB8">
        <w:rPr>
          <w:rFonts w:hint="eastAsia"/>
        </w:rPr>
        <w:t>虽然角色可以进入一些特定建筑及商店，但游戏</w:t>
      </w:r>
      <w:r>
        <w:rPr>
          <w:rFonts w:hint="eastAsia"/>
        </w:rPr>
        <w:t>整体上</w:t>
      </w:r>
      <w:r w:rsidRPr="00C56AB8">
        <w:rPr>
          <w:rFonts w:hint="eastAsia"/>
        </w:rPr>
        <w:t>采用</w:t>
      </w:r>
      <w:r>
        <w:rPr>
          <w:rFonts w:hint="eastAsia"/>
        </w:rPr>
        <w:t xml:space="preserve"> </w:t>
      </w:r>
      <w:r w:rsidRPr="00C56AB8">
        <w:t>2D</w:t>
      </w:r>
      <w:r>
        <w:t xml:space="preserve"> </w:t>
      </w:r>
      <w:r w:rsidRPr="00C56AB8">
        <w:t>俯视角下的平面网格地图。</w:t>
      </w:r>
      <w:r>
        <w:rPr>
          <w:rFonts w:hint="eastAsia"/>
        </w:rPr>
        <w:t>当</w:t>
      </w:r>
      <w:r w:rsidRPr="00C56AB8">
        <w:t>队伍进入某幢</w:t>
      </w:r>
      <w:r>
        <w:rPr>
          <w:rFonts w:hint="eastAsia"/>
        </w:rPr>
        <w:t>可以探索的</w:t>
      </w:r>
      <w:r w:rsidRPr="00C56AB8">
        <w:t>建筑或地牢时，</w:t>
      </w:r>
      <w:r>
        <w:rPr>
          <w:rFonts w:hint="eastAsia"/>
        </w:rPr>
        <w:t>则</w:t>
      </w:r>
      <w:r w:rsidRPr="00C56AB8">
        <w:t>会进入另一张地图。在《巫师神冠》中，非战斗技能不可或缺，否则你要么对着上锁的大门大眼瞪小眼，要么与失落的秘密擦肩而过。</w:t>
      </w:r>
    </w:p>
    <w:p w14:paraId="6EAE3BF1" w14:textId="77777777" w:rsidR="00A508C2" w:rsidRPr="00E9516D" w:rsidRDefault="00A508C2" w:rsidP="00505555">
      <w:pPr>
        <w:pStyle w:val="-31"/>
        <w:ind w:firstLine="420"/>
      </w:pPr>
      <w:r w:rsidRPr="00A11E9B">
        <w:rPr>
          <w:rFonts w:hint="eastAsia"/>
        </w:rPr>
        <w:t>同样，一旦</w:t>
      </w:r>
      <w:r>
        <w:rPr>
          <w:rFonts w:hint="eastAsia"/>
        </w:rPr>
        <w:t>玩家</w:t>
      </w:r>
      <w:r w:rsidRPr="00A11E9B">
        <w:rPr>
          <w:rFonts w:hint="eastAsia"/>
        </w:rPr>
        <w:t>与敌人短兵相接，游戏也会</w:t>
      </w:r>
      <w:r>
        <w:rPr>
          <w:rFonts w:hint="eastAsia"/>
        </w:rPr>
        <w:t>相应</w:t>
      </w:r>
      <w:r w:rsidRPr="00A11E9B">
        <w:rPr>
          <w:rFonts w:hint="eastAsia"/>
        </w:rPr>
        <w:t>切换</w:t>
      </w:r>
      <w:r>
        <w:rPr>
          <w:rFonts w:hint="eastAsia"/>
        </w:rPr>
        <w:t>成</w:t>
      </w:r>
      <w:r w:rsidRPr="00A11E9B">
        <w:rPr>
          <w:rFonts w:hint="eastAsia"/>
        </w:rPr>
        <w:t>战斗地图，散落四周的家具与巧妙设置的墙壁都会影响你的</w:t>
      </w:r>
      <w:r>
        <w:rPr>
          <w:rFonts w:hint="eastAsia"/>
        </w:rPr>
        <w:t>移动</w:t>
      </w:r>
      <w:r w:rsidRPr="00A11E9B">
        <w:rPr>
          <w:rFonts w:hint="eastAsia"/>
        </w:rPr>
        <w:t>走位与攻击轨迹</w:t>
      </w:r>
      <w:r>
        <w:rPr>
          <w:rFonts w:hint="eastAsia"/>
        </w:rPr>
        <w:t>。</w:t>
      </w:r>
    </w:p>
    <w:p w14:paraId="2D3E888F" w14:textId="77777777" w:rsidR="00A508C2" w:rsidRPr="00E9516D" w:rsidRDefault="00A508C2" w:rsidP="00505555">
      <w:pPr>
        <w:pStyle w:val="-31"/>
        <w:ind w:firstLine="420"/>
        <w:rPr>
          <w:rFonts w:cs="Times New Roman"/>
          <w:szCs w:val="21"/>
        </w:rPr>
      </w:pPr>
      <w:r w:rsidRPr="00A11E9B">
        <w:rPr>
          <w:rFonts w:hint="eastAsia"/>
        </w:rPr>
        <w:t>战斗系统是这款游戏的闪光点。《巫师神冠》里许多游戏设定都在后来的金盒子系列游戏</w:t>
      </w:r>
      <w:r>
        <w:rPr>
          <w:rStyle w:val="FootnoteReference"/>
          <w:rFonts w:ascii="微软雅黑" w:hAnsi="微软雅黑"/>
        </w:rPr>
        <w:footnoteReference w:id="3"/>
      </w:r>
      <w:r w:rsidRPr="00A11E9B">
        <w:rPr>
          <w:rFonts w:hint="eastAsia"/>
        </w:rPr>
        <w:t>中大放异彩，该系列的开山之作是</w:t>
      </w:r>
      <w:r>
        <w:rPr>
          <w:rFonts w:hint="eastAsia"/>
        </w:rPr>
        <w:t xml:space="preserve"> </w:t>
      </w:r>
      <w:r w:rsidRPr="00A11E9B">
        <w:rPr>
          <w:rFonts w:hint="eastAsia"/>
        </w:rPr>
        <w:t>1988</w:t>
      </w:r>
      <w:r>
        <w:t xml:space="preserve"> </w:t>
      </w:r>
      <w:r w:rsidRPr="00A11E9B">
        <w:rPr>
          <w:rFonts w:hint="eastAsia"/>
        </w:rPr>
        <w:t>年</w:t>
      </w:r>
      <w:r>
        <w:rPr>
          <w:rFonts w:cs="Times New Roman" w:hint="cs"/>
        </w:rPr>
        <w:t xml:space="preserve"> </w:t>
      </w:r>
      <w:r>
        <w:rPr>
          <w:rFonts w:cs="Times New Roman" w:hint="eastAsia"/>
        </w:rPr>
        <w:t>SSI</w:t>
      </w:r>
      <w:r>
        <w:rPr>
          <w:rFonts w:cs="Times New Roman"/>
        </w:rPr>
        <w:t xml:space="preserve"> </w:t>
      </w:r>
      <w:r w:rsidRPr="00A11E9B">
        <w:rPr>
          <w:rFonts w:hint="eastAsia"/>
        </w:rPr>
        <w:t>发行的《光芒之池》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ool of Radiance</w:t>
      </w:r>
      <w:r>
        <w:rPr>
          <w:rFonts w:hint="eastAsia"/>
        </w:rPr>
        <w:t>）。</w:t>
      </w:r>
    </w:p>
    <w:p w14:paraId="5309A11A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战斗开始，玩家要花时间排兵布阵，阵型朝向十分关键，如果正面迎敌，团队的守御效果会显著提升，但若</w:t>
      </w:r>
      <w:r>
        <w:rPr>
          <w:rFonts w:hint="eastAsia"/>
        </w:rPr>
        <w:t>惨遭</w:t>
      </w:r>
      <w:r w:rsidRPr="00A11E9B">
        <w:rPr>
          <w:rFonts w:hint="eastAsia"/>
        </w:rPr>
        <w:t>绕后偷袭，往往会损失惨重。</w:t>
      </w:r>
    </w:p>
    <w:p w14:paraId="33764367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战斗一旦打响，玩家能操纵角色执行</w:t>
      </w:r>
      <w:r>
        <w:rPr>
          <w:rFonts w:hint="eastAsia"/>
        </w:rPr>
        <w:t>各种各样的</w:t>
      </w:r>
      <w:r w:rsidRPr="00A11E9B">
        <w:rPr>
          <w:rFonts w:hint="eastAsia"/>
        </w:rPr>
        <w:t>战术动作：原地卧倒</w:t>
      </w:r>
      <w:r w:rsidRPr="00A11E9B">
        <w:rPr>
          <w:rFonts w:hint="eastAsia"/>
        </w:rPr>
        <w:t>/</w:t>
      </w:r>
      <w:r w:rsidRPr="00A11E9B">
        <w:rPr>
          <w:rFonts w:hint="eastAsia"/>
        </w:rPr>
        <w:t>蛇皮走位，躲避飞矢；抛弃防御，正面硬刚；蓄力瞄准，等待时机；拿出战斧，全力破盾；全员守御，严阵以待；屏声息气，隐匿踪迹。除了生命值系统外，《巫师神冠》还有一套</w:t>
      </w:r>
      <w:r>
        <w:rPr>
          <w:rFonts w:hint="eastAsia"/>
        </w:rPr>
        <w:t>精心设计</w:t>
      </w:r>
      <w:r w:rsidRPr="00A11E9B">
        <w:rPr>
          <w:rFonts w:hint="eastAsia"/>
        </w:rPr>
        <w:t>的</w:t>
      </w:r>
      <w:r>
        <w:rPr>
          <w:rFonts w:hint="eastAsia"/>
        </w:rPr>
        <w:t>伤害系统</w:t>
      </w:r>
      <w:r w:rsidRPr="00A11E9B">
        <w:rPr>
          <w:rFonts w:hint="eastAsia"/>
        </w:rPr>
        <w:t>。成员重伤昏迷</w:t>
      </w:r>
      <w:r>
        <w:rPr>
          <w:rFonts w:hint="eastAsia"/>
        </w:rPr>
        <w:t>时</w:t>
      </w:r>
      <w:r w:rsidRPr="00A11E9B">
        <w:rPr>
          <w:rFonts w:hint="eastAsia"/>
        </w:rPr>
        <w:t>，如果</w:t>
      </w:r>
      <w:r>
        <w:rPr>
          <w:rFonts w:hint="eastAsia"/>
        </w:rPr>
        <w:t>没有同伴帮忙</w:t>
      </w:r>
      <w:r w:rsidRPr="00A11E9B">
        <w:rPr>
          <w:rFonts w:hint="eastAsia"/>
        </w:rPr>
        <w:t>稳定伤情，伤者可能失血而亡。</w:t>
      </w:r>
      <w:r>
        <w:rPr>
          <w:rFonts w:hint="eastAsia"/>
        </w:rPr>
        <w:t>倘若陷入</w:t>
      </w:r>
      <w:r w:rsidRPr="00A11E9B">
        <w:rPr>
          <w:rFonts w:hint="eastAsia"/>
        </w:rPr>
        <w:t>拉锯战，团队士气会一落千丈，大大增加战斗难度。</w:t>
      </w:r>
    </w:p>
    <w:p w14:paraId="5B04A1E7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《巫师神冠》的策略性在当时的</w:t>
      </w:r>
      <w:r>
        <w:rPr>
          <w:rFonts w:hint="eastAsia"/>
        </w:rPr>
        <w:t xml:space="preserve"> </w:t>
      </w:r>
      <w:r w:rsidRPr="00A11E9B">
        <w:rPr>
          <w:rFonts w:hint="eastAsia"/>
        </w:rPr>
        <w:t>RPG</w:t>
      </w:r>
      <w:r>
        <w:t xml:space="preserve"> </w:t>
      </w:r>
      <w:r w:rsidRPr="00A11E9B">
        <w:rPr>
          <w:rFonts w:hint="eastAsia"/>
        </w:rPr>
        <w:t>游戏中无出其右。前排战士以钢铁之躯一马当先，</w:t>
      </w:r>
      <w:r>
        <w:rPr>
          <w:rFonts w:hint="eastAsia"/>
        </w:rPr>
        <w:t>掩护</w:t>
      </w:r>
      <w:r w:rsidRPr="00A11E9B">
        <w:rPr>
          <w:rFonts w:hint="eastAsia"/>
        </w:rPr>
        <w:t>本队射手与法师，医师在战火之中闪转腾挪，救死扶伤。每次交锋似乎都是一场美轮美奂的大型舞蹈秀。</w:t>
      </w:r>
    </w:p>
    <w:p w14:paraId="5BC412CD" w14:textId="77777777" w:rsidR="00A508C2" w:rsidRDefault="00A508C2" w:rsidP="00A11E9B">
      <w:pPr>
        <w:rPr>
          <w:rFonts w:ascii="微软雅黑" w:eastAsia="微软雅黑" w:hAnsi="微软雅黑"/>
        </w:rPr>
      </w:pPr>
      <w:r w:rsidRPr="00A11E9B">
        <w:rPr>
          <w:rFonts w:ascii="微软雅黑" w:eastAsia="微软雅黑" w:hAnsi="微软雅黑" w:hint="eastAsia"/>
        </w:rPr>
        <w:t xml:space="preserve"> </w:t>
      </w:r>
    </w:p>
    <w:p w14:paraId="0C12344B" w14:textId="77777777" w:rsidR="00A508C2" w:rsidRDefault="00A508C2" w:rsidP="000D53DF">
      <w:pPr>
        <w:keepNext/>
        <w:jc w:val="left"/>
      </w:pPr>
      <w:r>
        <w:rPr>
          <w:rFonts w:ascii="微软雅黑" w:eastAsia="微软雅黑" w:hAnsi="微软雅黑"/>
          <w:noProof/>
        </w:rPr>
        <w:drawing>
          <wp:inline distT="0" distB="0" distL="0" distR="0" wp14:anchorId="7937AB78" wp14:editId="67BA1C5E">
            <wp:extent cx="2959100" cy="2219325"/>
            <wp:effectExtent l="0" t="0" r="0" b="9525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D15A" w14:textId="77777777" w:rsidR="00A508C2" w:rsidRPr="00505555" w:rsidRDefault="00A508C2" w:rsidP="000D53DF">
      <w:pPr>
        <w:pStyle w:val="Caption"/>
        <w:jc w:val="left"/>
        <w:rPr>
          <w:rFonts w:ascii="等线 Light" w:hAnsi="等线 Light"/>
        </w:rPr>
      </w:pPr>
      <w:r w:rsidRPr="00505555">
        <w:rPr>
          <w:rFonts w:ascii="等线 Light" w:hAnsi="等线 Light"/>
        </w:rPr>
        <w:t>图</w:t>
      </w:r>
      <w:r w:rsidRPr="00505555">
        <w:rPr>
          <w:rFonts w:ascii="等线 Light" w:hAnsi="等线 Light"/>
        </w:rPr>
        <w:t xml:space="preserve"> </w:t>
      </w:r>
      <w:r w:rsidRPr="00505555">
        <w:rPr>
          <w:rFonts w:ascii="等线 Light" w:hAnsi="等线 Light"/>
        </w:rPr>
        <w:fldChar w:fldCharType="begin"/>
      </w:r>
      <w:r w:rsidRPr="00505555">
        <w:rPr>
          <w:rFonts w:ascii="等线 Light" w:hAnsi="等线 Light"/>
        </w:rPr>
        <w:instrText xml:space="preserve"> SEQ </w:instrText>
      </w:r>
      <w:r w:rsidRPr="00505555">
        <w:rPr>
          <w:rFonts w:ascii="等线 Light" w:hAnsi="等线 Light"/>
        </w:rPr>
        <w:instrText>图</w:instrText>
      </w:r>
      <w:r w:rsidRPr="00505555">
        <w:rPr>
          <w:rFonts w:ascii="等线 Light" w:hAnsi="等线 Light"/>
        </w:rPr>
        <w:instrText xml:space="preserve"> \* ARABIC </w:instrText>
      </w:r>
      <w:r w:rsidRPr="00505555">
        <w:rPr>
          <w:rFonts w:ascii="等线 Light" w:hAnsi="等线 Light"/>
        </w:rPr>
        <w:fldChar w:fldCharType="separate"/>
      </w:r>
      <w:r w:rsidRPr="00505555">
        <w:rPr>
          <w:rFonts w:ascii="等线 Light" w:hAnsi="等线 Light"/>
        </w:rPr>
        <w:t>2</w:t>
      </w:r>
      <w:r w:rsidRPr="00505555">
        <w:rPr>
          <w:rFonts w:ascii="等线 Light" w:hAnsi="等线 Light"/>
        </w:rPr>
        <w:fldChar w:fldCharType="end"/>
      </w:r>
      <w:r>
        <w:rPr>
          <w:rFonts w:ascii="等线 Light" w:hAnsi="等线 Light"/>
        </w:rPr>
        <w:t xml:space="preserve"> </w:t>
      </w:r>
      <w:r w:rsidRPr="00505555">
        <w:rPr>
          <w:rFonts w:ascii="等线 Light" w:hAnsi="等线 Light" w:hint="eastAsia"/>
        </w:rPr>
        <w:t>创建角色界面提供大量选项，每个角色会有一个对应图标，便于战斗时排兵布阵。</w:t>
      </w:r>
    </w:p>
    <w:p w14:paraId="36A834B3" w14:textId="77777777" w:rsidR="00A508C2" w:rsidRPr="000D53DF" w:rsidRDefault="00A508C2" w:rsidP="000D53DF"/>
    <w:p w14:paraId="6DFA8A0C" w14:textId="77777777" w:rsidR="00A508C2" w:rsidRDefault="00A508C2" w:rsidP="000D53DF">
      <w:pPr>
        <w:keepNext/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9DF3310" wp14:editId="32B6E2C0">
            <wp:extent cx="2959100" cy="2219325"/>
            <wp:effectExtent l="0" t="0" r="0" b="9525"/>
            <wp:docPr id="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217" w14:textId="77777777" w:rsidR="00A508C2" w:rsidRPr="00505555" w:rsidRDefault="00A508C2" w:rsidP="000D53DF">
      <w:pPr>
        <w:pStyle w:val="Caption"/>
        <w:rPr>
          <w:rFonts w:ascii="等线 Light" w:hAnsi="等线 Light"/>
        </w:rPr>
      </w:pPr>
      <w:r w:rsidRPr="00505555">
        <w:rPr>
          <w:rFonts w:ascii="等线 Light" w:hAnsi="等线 Light"/>
        </w:rPr>
        <w:t>图</w:t>
      </w:r>
      <w:r w:rsidRPr="00505555">
        <w:rPr>
          <w:rFonts w:ascii="等线 Light" w:hAnsi="等线 Light"/>
        </w:rPr>
        <w:t xml:space="preserve"> </w:t>
      </w:r>
      <w:r w:rsidRPr="00505555">
        <w:rPr>
          <w:rFonts w:ascii="等线 Light" w:hAnsi="等线 Light"/>
        </w:rPr>
        <w:fldChar w:fldCharType="begin"/>
      </w:r>
      <w:r w:rsidRPr="00505555">
        <w:rPr>
          <w:rFonts w:ascii="等线 Light" w:hAnsi="等线 Light"/>
        </w:rPr>
        <w:instrText xml:space="preserve"> SEQ </w:instrText>
      </w:r>
      <w:r w:rsidRPr="00505555">
        <w:rPr>
          <w:rFonts w:ascii="等线 Light" w:hAnsi="等线 Light"/>
        </w:rPr>
        <w:instrText>图</w:instrText>
      </w:r>
      <w:r w:rsidRPr="00505555">
        <w:rPr>
          <w:rFonts w:ascii="等线 Light" w:hAnsi="等线 Light"/>
        </w:rPr>
        <w:instrText xml:space="preserve"> \* ARABIC </w:instrText>
      </w:r>
      <w:r w:rsidRPr="00505555">
        <w:rPr>
          <w:rFonts w:ascii="等线 Light" w:hAnsi="等线 Light"/>
        </w:rPr>
        <w:fldChar w:fldCharType="separate"/>
      </w:r>
      <w:r w:rsidRPr="00505555">
        <w:rPr>
          <w:rFonts w:ascii="等线 Light" w:hAnsi="等线 Light"/>
        </w:rPr>
        <w:t>3</w:t>
      </w:r>
      <w:r w:rsidRPr="00505555">
        <w:rPr>
          <w:rFonts w:ascii="等线 Light" w:hAnsi="等线 Light"/>
        </w:rPr>
        <w:fldChar w:fldCharType="end"/>
      </w:r>
      <w:r>
        <w:rPr>
          <w:rFonts w:ascii="等线 Light" w:hAnsi="等线 Light"/>
        </w:rPr>
        <w:t xml:space="preserve"> </w:t>
      </w:r>
      <w:r w:rsidRPr="00505555">
        <w:rPr>
          <w:rFonts w:ascii="等线 Light" w:hAnsi="等线 Light" w:hint="eastAsia"/>
        </w:rPr>
        <w:t>战后妥善治疗伤员尤为重要。不然受伤的英雄会被团队落下。</w:t>
      </w:r>
    </w:p>
    <w:p w14:paraId="651E8D33" w14:textId="77777777" w:rsidR="00A508C2" w:rsidRPr="000D53DF" w:rsidRDefault="00A508C2" w:rsidP="000D53DF"/>
    <w:p w14:paraId="601BDD5A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不过，</w:t>
      </w:r>
      <w:r>
        <w:rPr>
          <w:rFonts w:hint="eastAsia"/>
        </w:rPr>
        <w:t>面对接踵而至的敌人，不断绞尽脑汁与之缠斗</w:t>
      </w:r>
      <w:r w:rsidRPr="00A11E9B">
        <w:rPr>
          <w:rFonts w:hint="eastAsia"/>
        </w:rPr>
        <w:t>难免让人心生厌烦。对此，《巫师神</w:t>
      </w:r>
      <w:r>
        <w:rPr>
          <w:rFonts w:hint="eastAsia"/>
        </w:rPr>
        <w:t>冠</w:t>
      </w:r>
      <w:r w:rsidRPr="00A11E9B">
        <w:rPr>
          <w:rFonts w:hint="eastAsia"/>
        </w:rPr>
        <w:t>》</w:t>
      </w:r>
      <w:r>
        <w:rPr>
          <w:rFonts w:hint="eastAsia"/>
        </w:rPr>
        <w:t>提供</w:t>
      </w:r>
      <w:r w:rsidRPr="00A11E9B">
        <w:rPr>
          <w:rFonts w:hint="eastAsia"/>
        </w:rPr>
        <w:t>一个开创性的设定——“自动战斗”选项</w:t>
      </w:r>
      <w:r>
        <w:rPr>
          <w:rFonts w:hint="eastAsia"/>
        </w:rPr>
        <w:t>。“自动战斗”时，</w:t>
      </w:r>
      <w:r w:rsidRPr="00A11E9B">
        <w:rPr>
          <w:rFonts w:hint="eastAsia"/>
        </w:rPr>
        <w:t>所有角色交给系统托管，玩家只需关注</w:t>
      </w:r>
      <w:r>
        <w:rPr>
          <w:rFonts w:hint="eastAsia"/>
        </w:rPr>
        <w:t>它们</w:t>
      </w:r>
      <w:r w:rsidRPr="00A11E9B">
        <w:rPr>
          <w:rFonts w:hint="eastAsia"/>
        </w:rPr>
        <w:t>的状态，一旦情势不妙，给出撤退指令即可。</w:t>
      </w:r>
    </w:p>
    <w:p w14:paraId="2807C141" w14:textId="77777777" w:rsidR="00A508C2" w:rsidRPr="00A11E9B" w:rsidRDefault="00A508C2" w:rsidP="00505555">
      <w:pPr>
        <w:pStyle w:val="-31"/>
        <w:ind w:firstLine="420"/>
      </w:pPr>
      <w:r>
        <w:rPr>
          <w:rFonts w:hint="eastAsia"/>
        </w:rPr>
        <w:t>“自动战斗”</w:t>
      </w:r>
      <w:r w:rsidRPr="00A11E9B">
        <w:rPr>
          <w:rFonts w:hint="eastAsia"/>
        </w:rPr>
        <w:t>的弊病在于</w:t>
      </w:r>
      <w:r>
        <w:rPr>
          <w:rFonts w:hint="eastAsia"/>
        </w:rPr>
        <w:t xml:space="preserve"> </w:t>
      </w:r>
      <w:r w:rsidRPr="00A11E9B">
        <w:rPr>
          <w:rFonts w:hint="eastAsia"/>
        </w:rPr>
        <w:t>AI</w:t>
      </w:r>
      <w:r>
        <w:t xml:space="preserve"> </w:t>
      </w:r>
      <w:r w:rsidRPr="00A11E9B">
        <w:rPr>
          <w:rFonts w:hint="eastAsia"/>
        </w:rPr>
        <w:t>的操作完全比不上</w:t>
      </w:r>
      <w:r>
        <w:rPr>
          <w:rFonts w:hint="eastAsia"/>
        </w:rPr>
        <w:t>真人玩家</w:t>
      </w:r>
      <w:r w:rsidRPr="00A11E9B">
        <w:rPr>
          <w:rFonts w:hint="eastAsia"/>
        </w:rPr>
        <w:t>，</w:t>
      </w:r>
      <w:r>
        <w:rPr>
          <w:rFonts w:hint="eastAsia"/>
        </w:rPr>
        <w:t>使用魔法的</w:t>
      </w:r>
      <w:r w:rsidRPr="00A11E9B">
        <w:rPr>
          <w:rFonts w:hint="eastAsia"/>
        </w:rPr>
        <w:t>水平惨不忍睹。</w:t>
      </w:r>
      <w:r>
        <w:rPr>
          <w:rFonts w:hint="eastAsia"/>
        </w:rPr>
        <w:t>把战斗交给</w:t>
      </w:r>
      <w:r w:rsidRPr="00A11E9B">
        <w:rPr>
          <w:rFonts w:hint="eastAsia"/>
        </w:rPr>
        <w:t>系统，</w:t>
      </w:r>
      <w:r>
        <w:rPr>
          <w:rFonts w:hint="eastAsia"/>
        </w:rPr>
        <w:t>有时候</w:t>
      </w:r>
      <w:r w:rsidRPr="00A11E9B">
        <w:rPr>
          <w:rFonts w:hint="eastAsia"/>
        </w:rPr>
        <w:t>就算能免于败局，也</w:t>
      </w:r>
      <w:r>
        <w:rPr>
          <w:rFonts w:hint="eastAsia"/>
        </w:rPr>
        <w:t>会平白浪费大量团队资源</w:t>
      </w:r>
      <w:r w:rsidRPr="00A11E9B">
        <w:rPr>
          <w:rFonts w:hint="eastAsia"/>
        </w:rPr>
        <w:t>。最重要的是，如果玩家选择跳过战斗，</w:t>
      </w:r>
      <w:r>
        <w:rPr>
          <w:rFonts w:hint="eastAsia"/>
        </w:rPr>
        <w:t>便</w:t>
      </w:r>
      <w:r w:rsidRPr="00A11E9B">
        <w:rPr>
          <w:rFonts w:hint="eastAsia"/>
        </w:rPr>
        <w:t>体会不</w:t>
      </w:r>
      <w:r>
        <w:rPr>
          <w:rFonts w:hint="eastAsia"/>
        </w:rPr>
        <w:t>到</w:t>
      </w:r>
      <w:r w:rsidRPr="00A11E9B">
        <w:rPr>
          <w:rFonts w:hint="eastAsia"/>
        </w:rPr>
        <w:t>策略战的魅力，《巫师神冠》的游戏性也所剩无几</w:t>
      </w:r>
      <w:r>
        <w:rPr>
          <w:rFonts w:hint="eastAsia"/>
        </w:rPr>
        <w:t>了</w:t>
      </w:r>
      <w:r w:rsidRPr="00A11E9B">
        <w:rPr>
          <w:rFonts w:hint="eastAsia"/>
        </w:rPr>
        <w:t>。</w:t>
      </w:r>
    </w:p>
    <w:p w14:paraId="4C8DA23F" w14:textId="77777777" w:rsidR="00A508C2" w:rsidRPr="00A11E9B" w:rsidRDefault="00A508C2" w:rsidP="00A11E9B">
      <w:pPr>
        <w:rPr>
          <w:rFonts w:ascii="微软雅黑" w:eastAsia="微软雅黑" w:hAnsi="微软雅黑"/>
        </w:rPr>
      </w:pPr>
    </w:p>
    <w:p w14:paraId="7096173C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这款游戏最</w:t>
      </w:r>
      <w:r>
        <w:rPr>
          <w:rFonts w:hint="eastAsia"/>
        </w:rPr>
        <w:t>受</w:t>
      </w:r>
      <w:r w:rsidRPr="00A11E9B">
        <w:rPr>
          <w:rFonts w:hint="eastAsia"/>
        </w:rPr>
        <w:t>诟病的一点在于地图过小。考虑到本作</w:t>
      </w:r>
      <w:r>
        <w:rPr>
          <w:rFonts w:hint="eastAsia"/>
        </w:rPr>
        <w:t>所需</w:t>
      </w:r>
      <w:r w:rsidRPr="00A11E9B">
        <w:rPr>
          <w:rFonts w:hint="eastAsia"/>
        </w:rPr>
        <w:t>通关时间较长，如此狭小的地图实在是说不过去。</w:t>
      </w:r>
      <w:r>
        <w:rPr>
          <w:rFonts w:hint="eastAsia"/>
        </w:rPr>
        <w:t>游戏初期玩家清完</w:t>
      </w:r>
      <w:r w:rsidRPr="00A11E9B">
        <w:rPr>
          <w:rFonts w:hint="eastAsia"/>
        </w:rPr>
        <w:t>新手村</w:t>
      </w:r>
      <w:r>
        <w:rPr>
          <w:rFonts w:hint="eastAsia"/>
        </w:rPr>
        <w:t>之后几乎无处可去</w:t>
      </w:r>
      <w:r w:rsidRPr="00A11E9B">
        <w:rPr>
          <w:rFonts w:hint="eastAsia"/>
        </w:rPr>
        <w:t>，</w:t>
      </w:r>
      <w:r>
        <w:rPr>
          <w:rFonts w:hint="eastAsia"/>
        </w:rPr>
        <w:t>但</w:t>
      </w:r>
      <w:r w:rsidRPr="00A11E9B">
        <w:rPr>
          <w:rFonts w:hint="eastAsia"/>
        </w:rPr>
        <w:t>北部</w:t>
      </w:r>
      <w:r>
        <w:rPr>
          <w:rFonts w:hint="eastAsia"/>
        </w:rPr>
        <w:t>林地</w:t>
      </w:r>
      <w:r w:rsidRPr="00A11E9B">
        <w:rPr>
          <w:rFonts w:hint="eastAsia"/>
        </w:rPr>
        <w:t>与南部遗迹区的敌人对</w:t>
      </w:r>
      <w:r>
        <w:rPr>
          <w:rFonts w:hint="eastAsia"/>
        </w:rPr>
        <w:t>刚起步的</w:t>
      </w:r>
      <w:r w:rsidRPr="00A11E9B">
        <w:rPr>
          <w:rFonts w:hint="eastAsia"/>
        </w:rPr>
        <w:t>玩家来说</w:t>
      </w:r>
      <w:r>
        <w:rPr>
          <w:rFonts w:hint="eastAsia"/>
        </w:rPr>
        <w:t>又</w:t>
      </w:r>
      <w:r w:rsidRPr="00A11E9B">
        <w:rPr>
          <w:rFonts w:hint="eastAsia"/>
        </w:rPr>
        <w:t>过于强大。</w:t>
      </w:r>
    </w:p>
    <w:p w14:paraId="49065C85" w14:textId="77777777" w:rsidR="00A508C2" w:rsidRDefault="00A508C2" w:rsidP="00505555">
      <w:pPr>
        <w:pStyle w:val="-31"/>
        <w:ind w:firstLine="420"/>
      </w:pPr>
      <w:r w:rsidRPr="00A11E9B">
        <w:rPr>
          <w:rFonts w:hint="eastAsia"/>
        </w:rPr>
        <w:t>因此，玩家</w:t>
      </w:r>
      <w:r>
        <w:rPr>
          <w:rFonts w:hint="eastAsia"/>
        </w:rPr>
        <w:t>不得不一遍又一遍重新打那些已经</w:t>
      </w:r>
      <w:r w:rsidRPr="00A11E9B">
        <w:rPr>
          <w:rFonts w:hint="eastAsia"/>
        </w:rPr>
        <w:t>探索过的地点，</w:t>
      </w:r>
      <w:r>
        <w:rPr>
          <w:rFonts w:hint="eastAsia"/>
        </w:rPr>
        <w:t>去吸引那些</w:t>
      </w:r>
      <w:r w:rsidRPr="00A11E9B">
        <w:rPr>
          <w:rFonts w:hint="eastAsia"/>
        </w:rPr>
        <w:t>游荡的小怪，</w:t>
      </w:r>
      <w:r>
        <w:rPr>
          <w:rFonts w:hint="eastAsia"/>
        </w:rPr>
        <w:t>尽管以此</w:t>
      </w:r>
      <w:r w:rsidRPr="00A11E9B">
        <w:rPr>
          <w:rFonts w:hint="eastAsia"/>
        </w:rPr>
        <w:t>积攒</w:t>
      </w:r>
      <w:r>
        <w:rPr>
          <w:rFonts w:hint="eastAsia"/>
        </w:rPr>
        <w:t>些到的</w:t>
      </w:r>
      <w:r w:rsidRPr="00A11E9B">
        <w:rPr>
          <w:rFonts w:hint="eastAsia"/>
        </w:rPr>
        <w:t>技能点与</w:t>
      </w:r>
      <w:r>
        <w:rPr>
          <w:rFonts w:hint="eastAsia"/>
        </w:rPr>
        <w:t>战利品少得可怜</w:t>
      </w:r>
      <w:r w:rsidRPr="00A11E9B">
        <w:rPr>
          <w:rFonts w:hint="eastAsia"/>
        </w:rPr>
        <w:t>。要想让游戏角色不断变强，直至有资格踏上新的征程，玩家需要投入的时间可想而知。</w:t>
      </w:r>
    </w:p>
    <w:p w14:paraId="141840BF" w14:textId="77777777" w:rsidR="00A508C2" w:rsidRDefault="00A508C2" w:rsidP="00A11E9B">
      <w:pPr>
        <w:rPr>
          <w:rFonts w:ascii="微软雅黑" w:eastAsia="微软雅黑" w:hAnsi="微软雅黑"/>
        </w:rPr>
      </w:pPr>
    </w:p>
    <w:p w14:paraId="01789E7B" w14:textId="77777777" w:rsidR="00A508C2" w:rsidRDefault="00A508C2" w:rsidP="000D53DF">
      <w:pPr>
        <w:keepNext/>
        <w:jc w:val="left"/>
      </w:pPr>
      <w:r>
        <w:rPr>
          <w:rFonts w:ascii="微软雅黑" w:eastAsia="微软雅黑" w:hAnsi="微软雅黑"/>
          <w:noProof/>
        </w:rPr>
        <w:drawing>
          <wp:inline distT="0" distB="0" distL="0" distR="0" wp14:anchorId="2D25B5D8" wp14:editId="1ABDEDFF">
            <wp:extent cx="2959100" cy="2219325"/>
            <wp:effectExtent l="0" t="0" r="0" b="9525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85EA" w14:textId="77777777" w:rsidR="00A508C2" w:rsidRPr="00E9516D" w:rsidRDefault="00A508C2" w:rsidP="00C555AB">
      <w:pPr>
        <w:pStyle w:val="Caption"/>
        <w:rPr>
          <w:rFonts w:ascii="微软雅黑" w:eastAsia="微软雅黑" w:hAnsi="微软雅黑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505555">
        <w:rPr>
          <w:rFonts w:ascii="黑体" w:hAnsi="黑体" w:hint="eastAsia"/>
        </w:rPr>
        <w:t>游戏中有很多种可能的受伤情形，哪怕生命值全满，角色也可能因各种异常状态而昏迷。</w:t>
      </w:r>
    </w:p>
    <w:p w14:paraId="2A722273" w14:textId="77777777" w:rsidR="00A508C2" w:rsidRPr="000D53DF" w:rsidRDefault="00A508C2" w:rsidP="000D53DF">
      <w:pPr>
        <w:pStyle w:val="Caption"/>
        <w:jc w:val="left"/>
        <w:rPr>
          <w:rFonts w:ascii="微软雅黑" w:eastAsia="微软雅黑" w:hAnsi="微软雅黑"/>
        </w:rPr>
      </w:pPr>
    </w:p>
    <w:p w14:paraId="77A05CD8" w14:textId="77777777" w:rsidR="00A508C2" w:rsidRDefault="00A508C2" w:rsidP="00A11E9B">
      <w:pPr>
        <w:rPr>
          <w:rFonts w:ascii="微软雅黑" w:eastAsia="微软雅黑" w:hAnsi="微软雅黑"/>
        </w:rPr>
      </w:pPr>
    </w:p>
    <w:p w14:paraId="5E16C277" w14:textId="77777777" w:rsidR="00A508C2" w:rsidRDefault="00A508C2" w:rsidP="000D53DF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 wp14:anchorId="036010E7" wp14:editId="1775296A">
            <wp:extent cx="2959100" cy="2219325"/>
            <wp:effectExtent l="0" t="0" r="0" b="9525"/>
            <wp:docPr id="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385B" w14:textId="77777777" w:rsidR="00A508C2" w:rsidRDefault="00A508C2" w:rsidP="000D53DF">
      <w:pPr>
        <w:pStyle w:val="Caption"/>
        <w:rPr>
          <w:rFonts w:ascii="微软雅黑" w:eastAsia="微软雅黑" w:hAnsi="微软雅黑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DE7103">
        <w:rPr>
          <w:rFonts w:hint="eastAsia"/>
        </w:rPr>
        <w:t>《永恒之匕》增加新的游戏机制，面对敌人除了短兵相接，还可展开对话，求饶投降，隐匿躲避等。</w:t>
      </w:r>
      <w:r>
        <w:rPr>
          <w:rFonts w:hint="eastAsia"/>
        </w:rPr>
        <w:t>哪怕如此，</w:t>
      </w:r>
      <w:r w:rsidRPr="00DE7103">
        <w:rPr>
          <w:rFonts w:hint="eastAsia"/>
        </w:rPr>
        <w:t>依然改变不了</w:t>
      </w:r>
      <w:r>
        <w:rPr>
          <w:rFonts w:hint="eastAsia"/>
        </w:rPr>
        <w:t>《永恒之匕》</w:t>
      </w:r>
      <w:r w:rsidRPr="00DE7103">
        <w:rPr>
          <w:rFonts w:hint="eastAsia"/>
        </w:rPr>
        <w:t>乏味透顶的颓势</w:t>
      </w:r>
      <w:r>
        <w:rPr>
          <w:rFonts w:hint="eastAsia"/>
        </w:rPr>
        <w:t>。</w:t>
      </w:r>
    </w:p>
    <w:p w14:paraId="7091CED3" w14:textId="77777777" w:rsidR="00A508C2" w:rsidRPr="000D53DF" w:rsidRDefault="00A508C2" w:rsidP="00A11E9B">
      <w:pPr>
        <w:rPr>
          <w:rFonts w:ascii="微软雅黑" w:eastAsia="微软雅黑" w:hAnsi="微软雅黑"/>
        </w:rPr>
      </w:pPr>
    </w:p>
    <w:p w14:paraId="24B877B4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《巫师神冠》的续作是</w:t>
      </w:r>
      <w:r>
        <w:rPr>
          <w:rFonts w:hint="eastAsia"/>
        </w:rPr>
        <w:t xml:space="preserve"> </w:t>
      </w:r>
      <w:r w:rsidRPr="00A11E9B">
        <w:rPr>
          <w:rFonts w:hint="eastAsia"/>
        </w:rPr>
        <w:t>1987</w:t>
      </w:r>
      <w:r>
        <w:t xml:space="preserve"> </w:t>
      </w:r>
      <w:r w:rsidRPr="00A11E9B">
        <w:rPr>
          <w:rFonts w:hint="eastAsia"/>
        </w:rPr>
        <w:t>年的《永恒之匕》</w:t>
      </w:r>
      <w:r>
        <w:rPr>
          <w:rFonts w:hint="eastAsia"/>
        </w:rPr>
        <w:t>（</w:t>
      </w:r>
      <w:r w:rsidRPr="00A11E9B">
        <w:rPr>
          <w:rFonts w:hint="eastAsia"/>
        </w:rPr>
        <w:t>The Eternal Dagger</w:t>
      </w:r>
      <w:r>
        <w:rPr>
          <w:rFonts w:hint="eastAsia"/>
        </w:rPr>
        <w:t>）</w:t>
      </w:r>
      <w:r>
        <w:rPr>
          <w:rStyle w:val="FootnoteReference"/>
          <w:rFonts w:ascii="微软雅黑" w:hAnsi="微软雅黑"/>
        </w:rPr>
        <w:footnoteReference w:id="4"/>
      </w:r>
      <w:r w:rsidRPr="00A11E9B">
        <w:rPr>
          <w:rFonts w:hint="eastAsia"/>
        </w:rPr>
        <w:t>，该作试图通过扩大游戏地图、丰富地图类型、增加解</w:t>
      </w:r>
      <w:r>
        <w:rPr>
          <w:rFonts w:hint="eastAsia"/>
        </w:rPr>
        <w:t>谜</w:t>
      </w:r>
      <w:r w:rsidRPr="00A11E9B">
        <w:rPr>
          <w:rFonts w:hint="eastAsia"/>
        </w:rPr>
        <w:t>系统来改善前作的不足。但遗憾的是，由于引入疲劳</w:t>
      </w:r>
      <w:r>
        <w:rPr>
          <w:rFonts w:hint="eastAsia"/>
        </w:rPr>
        <w:t>值</w:t>
      </w:r>
      <w:r w:rsidRPr="00A11E9B">
        <w:rPr>
          <w:rFonts w:hint="eastAsia"/>
        </w:rPr>
        <w:t>系统</w:t>
      </w:r>
      <w:r>
        <w:rPr>
          <w:rStyle w:val="FootnoteReference"/>
          <w:rFonts w:ascii="微软雅黑" w:hAnsi="微软雅黑"/>
        </w:rPr>
        <w:footnoteReference w:id="5"/>
      </w:r>
      <w:r w:rsidRPr="00A11E9B">
        <w:rPr>
          <w:rFonts w:hint="eastAsia"/>
        </w:rPr>
        <w:t>，</w:t>
      </w:r>
      <w:r>
        <w:rPr>
          <w:rFonts w:hint="eastAsia"/>
        </w:rPr>
        <w:t>本作</w:t>
      </w:r>
      <w:r w:rsidRPr="00A11E9B">
        <w:rPr>
          <w:rFonts w:hint="eastAsia"/>
        </w:rPr>
        <w:t>对玩家的微观管理能力</w:t>
      </w:r>
      <w:r>
        <w:rPr>
          <w:rStyle w:val="FootnoteReference"/>
          <w:rFonts w:ascii="微软雅黑" w:hAnsi="微软雅黑"/>
        </w:rPr>
        <w:footnoteReference w:id="6"/>
      </w:r>
      <w:r w:rsidRPr="00A11E9B">
        <w:rPr>
          <w:rFonts w:hint="eastAsia"/>
        </w:rPr>
        <w:t>提出更高要求，赶路时间也大幅增加</w:t>
      </w:r>
      <w:r>
        <w:rPr>
          <w:rStyle w:val="FootnoteReference"/>
          <w:rFonts w:ascii="微软雅黑" w:hAnsi="微软雅黑"/>
        </w:rPr>
        <w:footnoteReference w:id="7"/>
      </w:r>
      <w:r>
        <w:rPr>
          <w:rFonts w:hint="eastAsia"/>
        </w:rPr>
        <w:t>。所以，</w:t>
      </w:r>
      <w:r w:rsidRPr="00A11E9B">
        <w:rPr>
          <w:rFonts w:hint="eastAsia"/>
        </w:rPr>
        <w:t>与前作相比，续作更考验玩家的耐心。</w:t>
      </w:r>
      <w:r>
        <w:rPr>
          <w:rFonts w:hint="eastAsia"/>
        </w:rPr>
        <w:t>与</w:t>
      </w:r>
      <w:r w:rsidRPr="00A11E9B">
        <w:rPr>
          <w:rFonts w:hint="eastAsia"/>
        </w:rPr>
        <w:t>《巫师神冠》</w:t>
      </w:r>
      <w:r>
        <w:rPr>
          <w:rFonts w:hint="eastAsia"/>
        </w:rPr>
        <w:t>比起来</w:t>
      </w:r>
      <w:r w:rsidRPr="00A11E9B">
        <w:rPr>
          <w:rFonts w:hint="eastAsia"/>
        </w:rPr>
        <w:t>，《永恒之匕》</w:t>
      </w:r>
      <w:r>
        <w:rPr>
          <w:rFonts w:hint="eastAsia"/>
        </w:rPr>
        <w:t>的机制复杂度是过犹不及，因此</w:t>
      </w:r>
      <w:r w:rsidRPr="00A11E9B">
        <w:rPr>
          <w:rFonts w:hint="eastAsia"/>
        </w:rPr>
        <w:t>是一个退步。</w:t>
      </w:r>
    </w:p>
    <w:p w14:paraId="53D50264" w14:textId="77777777" w:rsidR="00A508C2" w:rsidRPr="00A11E9B" w:rsidRDefault="00A508C2" w:rsidP="00505555">
      <w:pPr>
        <w:pStyle w:val="-31"/>
        <w:ind w:firstLine="420"/>
      </w:pPr>
      <w:r>
        <w:rPr>
          <w:rFonts w:hint="eastAsia"/>
        </w:rPr>
        <w:t>对于新玩家，笔者并不十分推荐《巫师神冠》。</w:t>
      </w:r>
      <w:r w:rsidRPr="00A11E9B">
        <w:rPr>
          <w:rFonts w:hint="eastAsia"/>
        </w:rPr>
        <w:t>与</w:t>
      </w:r>
      <w:r>
        <w:rPr>
          <w:rFonts w:hint="eastAsia"/>
        </w:rPr>
        <w:t>之</w:t>
      </w:r>
      <w:r w:rsidRPr="00A11E9B">
        <w:rPr>
          <w:rFonts w:hint="eastAsia"/>
        </w:rPr>
        <w:t>相比，后来的金盒子系列游戏可以说是取其精华</w:t>
      </w:r>
      <w:r>
        <w:rPr>
          <w:rFonts w:hint="eastAsia"/>
        </w:rPr>
        <w:t>、</w:t>
      </w:r>
      <w:r w:rsidRPr="00A11E9B">
        <w:rPr>
          <w:rFonts w:hint="eastAsia"/>
        </w:rPr>
        <w:t>去其糟粕，</w:t>
      </w:r>
      <w:r>
        <w:rPr>
          <w:rFonts w:hint="eastAsia"/>
        </w:rPr>
        <w:t>游戏体验更为出色</w:t>
      </w:r>
      <w:r w:rsidRPr="00A11E9B">
        <w:rPr>
          <w:rFonts w:hint="eastAsia"/>
        </w:rPr>
        <w:t>。</w:t>
      </w:r>
      <w:r>
        <w:rPr>
          <w:rFonts w:hint="eastAsia"/>
        </w:rPr>
        <w:t>但话虽如此</w:t>
      </w:r>
      <w:r w:rsidRPr="00A11E9B">
        <w:rPr>
          <w:rFonts w:hint="eastAsia"/>
        </w:rPr>
        <w:t>，《巫师神冠》在笔者心中的位置永远无法取代。</w:t>
      </w:r>
      <w:r w:rsidRPr="00A11E9B">
        <w:rPr>
          <w:rFonts w:hint="eastAsia"/>
        </w:rPr>
        <w:t xml:space="preserve"> </w:t>
      </w:r>
    </w:p>
    <w:p w14:paraId="2DC9938A" w14:textId="77777777" w:rsidR="00A508C2" w:rsidRPr="00A11E9B" w:rsidRDefault="00A508C2" w:rsidP="00505555">
      <w:pPr>
        <w:pStyle w:val="-31"/>
        <w:ind w:firstLine="420"/>
      </w:pPr>
      <w:r w:rsidRPr="00A11E9B">
        <w:rPr>
          <w:rFonts w:hint="eastAsia"/>
        </w:rPr>
        <w:t>童年时</w:t>
      </w:r>
      <w:r>
        <w:rPr>
          <w:rStyle w:val="FootnoteReference"/>
          <w:rFonts w:ascii="微软雅黑" w:hAnsi="微软雅黑"/>
        </w:rPr>
        <w:footnoteReference w:id="8"/>
      </w:r>
      <w:r w:rsidRPr="00A11E9B">
        <w:rPr>
          <w:rFonts w:hint="eastAsia"/>
        </w:rPr>
        <w:t>，父亲给我买了一款</w:t>
      </w:r>
      <w:r>
        <w:rPr>
          <w:rFonts w:hint="eastAsia"/>
        </w:rPr>
        <w:t xml:space="preserve"> </w:t>
      </w:r>
      <w:r w:rsidRPr="00A11E9B">
        <w:rPr>
          <w:rFonts w:hint="eastAsia"/>
        </w:rPr>
        <w:t>Atari PC</w:t>
      </w:r>
      <w:r>
        <w:t xml:space="preserve"> </w:t>
      </w:r>
      <w:r w:rsidRPr="00A11E9B">
        <w:rPr>
          <w:rFonts w:hint="eastAsia"/>
        </w:rPr>
        <w:t>版的《巫师神冠》，不过当时我</w:t>
      </w:r>
      <w:r>
        <w:rPr>
          <w:rFonts w:hint="eastAsia"/>
        </w:rPr>
        <w:t>并不太懂玩法</w:t>
      </w:r>
      <w:r w:rsidRPr="00A11E9B">
        <w:rPr>
          <w:rFonts w:hint="eastAsia"/>
        </w:rPr>
        <w:t>，主线推进不尽人意。</w:t>
      </w:r>
      <w:r w:rsidRPr="00A11E9B">
        <w:rPr>
          <w:rFonts w:hint="eastAsia"/>
        </w:rPr>
        <w:t>2015</w:t>
      </w:r>
      <w:r>
        <w:t xml:space="preserve"> </w:t>
      </w:r>
      <w:r w:rsidRPr="00A11E9B">
        <w:rPr>
          <w:rFonts w:hint="eastAsia"/>
        </w:rPr>
        <w:t>年，父亲病入膏肓，我一直在病床边照顾</w:t>
      </w:r>
      <w:r>
        <w:rPr>
          <w:rFonts w:hint="eastAsia"/>
        </w:rPr>
        <w:t>他</w:t>
      </w:r>
      <w:r w:rsidRPr="00A11E9B">
        <w:rPr>
          <w:rFonts w:hint="eastAsia"/>
        </w:rPr>
        <w:t>，</w:t>
      </w:r>
      <w:r>
        <w:rPr>
          <w:rFonts w:hint="eastAsia"/>
        </w:rPr>
        <w:t>于</w:t>
      </w:r>
      <w:r w:rsidRPr="00A11E9B">
        <w:rPr>
          <w:rFonts w:hint="eastAsia"/>
        </w:rPr>
        <w:t>闲暇</w:t>
      </w:r>
      <w:r>
        <w:rPr>
          <w:rFonts w:hint="eastAsia"/>
        </w:rPr>
        <w:t>之</w:t>
      </w:r>
      <w:r w:rsidRPr="00A11E9B">
        <w:rPr>
          <w:rFonts w:hint="eastAsia"/>
        </w:rPr>
        <w:t>时重新玩起了《巫师神冠》。有一天，我终于通关，</w:t>
      </w:r>
      <w:r>
        <w:rPr>
          <w:rFonts w:hint="eastAsia"/>
        </w:rPr>
        <w:t>把</w:t>
      </w:r>
      <w:r w:rsidRPr="00A11E9B">
        <w:rPr>
          <w:rFonts w:hint="eastAsia"/>
        </w:rPr>
        <w:t>通关画面拿给父亲看，问他还记不记得当时是他给我买了这款游戏。父亲眼</w:t>
      </w:r>
      <w:r>
        <w:rPr>
          <w:rFonts w:hint="eastAsia"/>
        </w:rPr>
        <w:t>中</w:t>
      </w:r>
      <w:r w:rsidRPr="00A11E9B">
        <w:rPr>
          <w:rFonts w:hint="eastAsia"/>
        </w:rPr>
        <w:t>的笑意怎么也藏不住。几天后，父亲与世长辞。</w:t>
      </w:r>
    </w:p>
    <w:p w14:paraId="292DED7A" w14:textId="77777777" w:rsidR="00A508C2" w:rsidRPr="00D37BE1" w:rsidRDefault="00A508C2" w:rsidP="00505555">
      <w:pPr>
        <w:pStyle w:val="-31"/>
        <w:ind w:firstLine="420"/>
      </w:pPr>
      <w:r w:rsidRPr="00A11E9B">
        <w:rPr>
          <w:rFonts w:hint="eastAsia"/>
        </w:rPr>
        <w:t>所以，</w:t>
      </w:r>
      <w:r>
        <w:rPr>
          <w:rFonts w:hint="eastAsia"/>
        </w:rPr>
        <w:t>尽管</w:t>
      </w:r>
      <w:r w:rsidRPr="00A11E9B">
        <w:rPr>
          <w:rFonts w:hint="eastAsia"/>
        </w:rPr>
        <w:t>我不推荐别人玩《巫师神冠》，但我永远不会后悔自己为《巫师神冠》倾注的时光。谢谢你</w:t>
      </w:r>
      <w:r w:rsidRPr="004D67FB">
        <w:rPr>
          <w:rFonts w:hint="eastAsia"/>
        </w:rPr>
        <w:t>，</w:t>
      </w:r>
      <w:r w:rsidRPr="00A11E9B">
        <w:rPr>
          <w:rFonts w:hint="eastAsia"/>
        </w:rPr>
        <w:t>父亲。</w:t>
      </w:r>
    </w:p>
    <w:p w14:paraId="61FC1AB7" w14:textId="77777777" w:rsidR="00A508C2" w:rsidRDefault="00A508C2" w:rsidP="004D67FB">
      <w:pPr>
        <w:sectPr w:rsidR="00A508C2">
          <w:headerReference w:type="default" r:id="rId17"/>
          <w:footerReference w:type="default" r:id="rId1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11B19CB6" w14:textId="0B2602D9" w:rsidR="004D67FB" w:rsidRPr="004D67FB" w:rsidRDefault="004D67FB" w:rsidP="004D67FB"/>
    <w:sectPr w:rsidR="004D67FB" w:rsidRPr="004D67FB">
      <w:headerReference w:type="default" r:id="rId19"/>
      <w:footerReference w:type="default" r:id="rId20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2249F" w14:textId="77777777" w:rsidR="00F2068E" w:rsidRDefault="00F2068E">
      <w:r>
        <w:separator/>
      </w:r>
    </w:p>
  </w:endnote>
  <w:endnote w:type="continuationSeparator" w:id="0">
    <w:p w14:paraId="3FCB518C" w14:textId="77777777" w:rsidR="00F2068E" w:rsidRDefault="00F20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C1334" w14:textId="77777777" w:rsidR="00A508C2" w:rsidRDefault="00A508C2">
    <w:pPr>
      <w:pStyle w:val="Footer-Grey121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F8F1E" w14:textId="77777777" w:rsidR="00A508C2" w:rsidRDefault="00A508C2">
    <w:pPr>
      <w:pStyle w:val="Footer-Grey4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3FAE" w14:textId="77777777" w:rsidR="009209E3" w:rsidRDefault="00AC72A8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B03D7" w14:textId="77777777" w:rsidR="00F2068E" w:rsidRDefault="00F2068E">
      <w:r>
        <w:separator/>
      </w:r>
    </w:p>
  </w:footnote>
  <w:footnote w:type="continuationSeparator" w:id="0">
    <w:p w14:paraId="794C000A" w14:textId="77777777" w:rsidR="00F2068E" w:rsidRDefault="00F2068E">
      <w:r>
        <w:continuationSeparator/>
      </w:r>
    </w:p>
  </w:footnote>
  <w:footnote w:id="1">
    <w:p w14:paraId="04C28388" w14:textId="77777777" w:rsidR="00A508C2" w:rsidRPr="00505555" w:rsidRDefault="00A508C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05555">
        <w:rPr>
          <w:rFonts w:hint="eastAsia"/>
        </w:rPr>
        <w:t>译者注</w:t>
      </w:r>
      <w:r w:rsidRPr="00505555">
        <w:t>：Strategic Simulations Inc.（SSI）是一家老牌游戏制作公司，自</w:t>
      </w:r>
      <w:r w:rsidRPr="00505555">
        <w:rPr>
          <w:rFonts w:hint="eastAsia"/>
        </w:rPr>
        <w:t xml:space="preserve"> </w:t>
      </w:r>
      <w:r w:rsidRPr="00505555">
        <w:t>1979 年成立至今获奖数破百。在</w:t>
      </w:r>
      <w:r w:rsidRPr="00505555">
        <w:rPr>
          <w:rFonts w:hint="eastAsia"/>
        </w:rPr>
        <w:t xml:space="preserve"> </w:t>
      </w:r>
      <w:r w:rsidRPr="00505555">
        <w:t>2001 年</w:t>
      </w:r>
      <w:r w:rsidRPr="00505555">
        <w:rPr>
          <w:rFonts w:hint="eastAsia"/>
        </w:rPr>
        <w:t xml:space="preserve"> </w:t>
      </w:r>
      <w:r w:rsidRPr="00505555">
        <w:t>1 月成为育碧子公司之一。</w:t>
      </w:r>
    </w:p>
  </w:footnote>
  <w:footnote w:id="2">
    <w:p w14:paraId="353C987A" w14:textId="77777777" w:rsidR="00A508C2" w:rsidRPr="00505555" w:rsidRDefault="00A508C2">
      <w:pPr>
        <w:pStyle w:val="FootnoteText"/>
      </w:pPr>
      <w:r w:rsidRPr="00505555">
        <w:rPr>
          <w:rStyle w:val="FootnoteReference"/>
        </w:rPr>
        <w:footnoteRef/>
      </w:r>
      <w:r w:rsidRPr="00505555">
        <w:t xml:space="preserve"> </w:t>
      </w:r>
      <w:r w:rsidRPr="00505555">
        <w:rPr>
          <w:rFonts w:hint="eastAsia"/>
        </w:rPr>
        <w:t>译者注</w:t>
      </w:r>
      <w:r w:rsidRPr="00505555">
        <w:t>：麦高芬是推动剧情发展的道具，可以是人，是物品，甚至是一种能力，往往遭众角色争夺，如《惊魂记》中杀人的老妇人，《刺客信条》</w:t>
      </w:r>
      <w:r w:rsidRPr="00505555">
        <w:rPr>
          <w:rFonts w:hint="eastAsia"/>
        </w:rPr>
        <w:t>中</w:t>
      </w:r>
      <w:r w:rsidRPr="00505555">
        <w:t>的伊甸圣器，《复仇者联盟》</w:t>
      </w:r>
      <w:r w:rsidRPr="00505555">
        <w:rPr>
          <w:rFonts w:hint="eastAsia"/>
        </w:rPr>
        <w:t>中</w:t>
      </w:r>
      <w:r w:rsidRPr="00505555">
        <w:t>的无限宝石等。</w:t>
      </w:r>
    </w:p>
  </w:footnote>
  <w:footnote w:id="3">
    <w:p w14:paraId="70B25044" w14:textId="77777777" w:rsidR="00A508C2" w:rsidRPr="00D37BE1" w:rsidRDefault="00A508C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05555">
        <w:rPr>
          <w:rFonts w:hint="eastAsia"/>
        </w:rPr>
        <w:t>译者注</w:t>
      </w:r>
      <w:r w:rsidRPr="00505555">
        <w:t>：金盒子系列游戏是</w:t>
      </w:r>
      <w:r w:rsidRPr="00505555">
        <w:rPr>
          <w:rFonts w:hint="eastAsia"/>
        </w:rPr>
        <w:t xml:space="preserve"> </w:t>
      </w:r>
      <w:r w:rsidRPr="00505555">
        <w:t>80 年代末至</w:t>
      </w:r>
      <w:r w:rsidRPr="00505555">
        <w:rPr>
          <w:rFonts w:hint="eastAsia"/>
        </w:rPr>
        <w:t xml:space="preserve"> </w:t>
      </w:r>
      <w:r w:rsidRPr="00505555">
        <w:t>90 年代初</w:t>
      </w:r>
      <w:r w:rsidRPr="00505555">
        <w:rPr>
          <w:rFonts w:hint="eastAsia"/>
        </w:rPr>
        <w:t xml:space="preserve">“ </w:t>
      </w:r>
      <w:r w:rsidRPr="00505555">
        <w:t>CRPG 黄金年代</w:t>
      </w:r>
      <w:r w:rsidRPr="00505555">
        <w:rPr>
          <w:rFonts w:hint="eastAsia"/>
        </w:rPr>
        <w:t>”</w:t>
      </w:r>
      <w:r w:rsidRPr="00505555">
        <w:t>重要</w:t>
      </w:r>
      <w:r w:rsidRPr="00505555">
        <w:rPr>
          <w:rFonts w:hint="eastAsia"/>
        </w:rPr>
        <w:t>产物</w:t>
      </w:r>
      <w:r w:rsidRPr="00505555">
        <w:t>之一，由于</w:t>
      </w:r>
      <w:r w:rsidRPr="00505555">
        <w:rPr>
          <w:rFonts w:hint="eastAsia"/>
        </w:rPr>
        <w:t>这些游戏</w:t>
      </w:r>
      <w:r w:rsidRPr="00505555">
        <w:t>使用同</w:t>
      </w:r>
      <w:r w:rsidRPr="00505555">
        <w:rPr>
          <w:rFonts w:hint="eastAsia"/>
        </w:rPr>
        <w:t>一</w:t>
      </w:r>
      <w:r w:rsidRPr="00505555">
        <w:t>引擎且封面包装底色都采用金色，因此被称为“金盒子系列</w:t>
      </w:r>
      <w:r w:rsidRPr="00505555">
        <w:rPr>
          <w:rFonts w:hint="eastAsia"/>
        </w:rPr>
        <w:t>。</w:t>
      </w:r>
    </w:p>
  </w:footnote>
  <w:footnote w:id="4">
    <w:p w14:paraId="03BE39A4" w14:textId="77777777" w:rsidR="00A508C2" w:rsidRPr="00D37BE1" w:rsidRDefault="00A508C2" w:rsidP="00334A1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r>
        <w:rPr>
          <w:rFonts w:hint="eastAsia"/>
        </w:rPr>
        <w:t>：</w:t>
      </w:r>
      <w:r w:rsidRPr="00D37BE1">
        <w:t>维基百科给出的译文为</w:t>
      </w:r>
      <w:r>
        <w:rPr>
          <w:rFonts w:hint="eastAsia"/>
        </w:rPr>
        <w:t>《</w:t>
      </w:r>
      <w:r w:rsidRPr="00D37BE1">
        <w:t>永恒之剑</w:t>
      </w:r>
      <w:r>
        <w:rPr>
          <w:rFonts w:hint="eastAsia"/>
        </w:rPr>
        <w:t>》。</w:t>
      </w:r>
    </w:p>
  </w:footnote>
  <w:footnote w:id="5">
    <w:p w14:paraId="33B602A6" w14:textId="77777777" w:rsidR="00A508C2" w:rsidRPr="00D37BE1" w:rsidRDefault="00A508C2">
      <w:pPr>
        <w:pStyle w:val="FootnoteText"/>
      </w:pPr>
      <w:r w:rsidRPr="00505555">
        <w:rPr>
          <w:rStyle w:val="FootnoteReference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r>
        <w:rPr>
          <w:rFonts w:hint="eastAsia"/>
        </w:rPr>
        <w:t>：</w:t>
      </w:r>
      <w:r w:rsidRPr="00D37BE1">
        <w:t>疲劳值系统取代了前作的士气系统。疲劳值只能通过休息恢复，疲劳值过高会影响角色的成长曲线。此外，扎营和休息是两个独立的操作，要想休息就得卸甲，所以休息中一旦被敌人偷袭，后果可想而知。</w:t>
      </w:r>
    </w:p>
  </w:footnote>
  <w:footnote w:id="6">
    <w:p w14:paraId="68906B60" w14:textId="77777777" w:rsidR="00A508C2" w:rsidRPr="009A0A1B" w:rsidRDefault="00A508C2">
      <w:pPr>
        <w:pStyle w:val="FootnoteText"/>
      </w:pPr>
      <w:r w:rsidRPr="00505555"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译者注：管理学概念，在本文指玩家密切关注游戏角色的各种属性变化，对当前行动做出相应调整。</w:t>
      </w:r>
    </w:p>
  </w:footnote>
  <w:footnote w:id="7">
    <w:p w14:paraId="07743040" w14:textId="77777777" w:rsidR="00A508C2" w:rsidRPr="00D37BE1" w:rsidRDefault="00A508C2">
      <w:pPr>
        <w:pStyle w:val="FootnoteText"/>
      </w:pPr>
      <w:r w:rsidRPr="00505555"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D37BE1">
        <w:rPr>
          <w:rFonts w:hint="eastAsia"/>
        </w:rPr>
        <w:t>赶路时间之所以过长，是因为玩家在主世界地图赶路时，游戏内时间流速较快，每走几步就要扎营过夜，每次扎营前会有一次捕猎机会，如果成功狩猎，小队会得到食物；如果失败，就会消耗自带的干粮。</w:t>
      </w:r>
    </w:p>
  </w:footnote>
  <w:footnote w:id="8">
    <w:p w14:paraId="0F6BA9B8" w14:textId="77777777" w:rsidR="00A508C2" w:rsidRPr="00D37BE1" w:rsidRDefault="00A508C2">
      <w:pPr>
        <w:pStyle w:val="FootnoteText"/>
      </w:pPr>
      <w:r w:rsidRPr="00505555">
        <w:rPr>
          <w:rStyle w:val="FootnoteReference"/>
        </w:rPr>
        <w:footnoteRef/>
      </w:r>
      <w:r>
        <w:t xml:space="preserve"> </w:t>
      </w:r>
      <w:r w:rsidRPr="00D37BE1">
        <w:rPr>
          <w:rFonts w:hint="eastAsia"/>
        </w:rPr>
        <w:t>译者注</w:t>
      </w:r>
      <w:r w:rsidRPr="00D37BE1">
        <w:t>：原文的</w:t>
      </w:r>
      <w:r>
        <w:rPr>
          <w:rFonts w:hint="eastAsia"/>
        </w:rPr>
        <w:t xml:space="preserve"> </w:t>
      </w:r>
      <w:r w:rsidRPr="00D37BE1">
        <w:t>tween</w:t>
      </w:r>
      <w:r>
        <w:t xml:space="preserve"> </w:t>
      </w:r>
      <w:r w:rsidRPr="00D37BE1">
        <w:t>指的是</w:t>
      </w:r>
      <w:r>
        <w:rPr>
          <w:rFonts w:hint="eastAsia"/>
        </w:rPr>
        <w:t xml:space="preserve"> </w:t>
      </w:r>
      <w:r w:rsidRPr="00D37BE1">
        <w:t>9</w:t>
      </w:r>
      <w:r>
        <w:t xml:space="preserve"> </w:t>
      </w:r>
      <w:r w:rsidRPr="00D37BE1">
        <w:t>岁到</w:t>
      </w:r>
      <w:r>
        <w:rPr>
          <w:rFonts w:hint="eastAsia"/>
        </w:rPr>
        <w:t xml:space="preserve"> </w:t>
      </w:r>
      <w:r w:rsidRPr="00D37BE1">
        <w:t>12</w:t>
      </w:r>
      <w:r>
        <w:t xml:space="preserve"> </w:t>
      </w:r>
      <w:r w:rsidRPr="00D37BE1">
        <w:t>岁，在西方是儿童</w:t>
      </w:r>
      <w:r>
        <w:rPr>
          <w:rFonts w:hint="eastAsia"/>
        </w:rPr>
        <w:t>（</w:t>
      </w:r>
      <w:r w:rsidRPr="00D37BE1">
        <w:t>child</w:t>
      </w:r>
      <w:r>
        <w:rPr>
          <w:rFonts w:hint="eastAsia"/>
        </w:rPr>
        <w:t>）</w:t>
      </w:r>
      <w:r w:rsidRPr="00D37BE1">
        <w:t>与青年</w:t>
      </w:r>
      <w:r>
        <w:rPr>
          <w:rFonts w:hint="eastAsia"/>
        </w:rPr>
        <w:t>（</w:t>
      </w:r>
      <w:r w:rsidRPr="00D37BE1">
        <w:t>teenager</w:t>
      </w:r>
      <w:r>
        <w:rPr>
          <w:rFonts w:hint="eastAsia"/>
        </w:rPr>
        <w:t>)</w:t>
      </w:r>
      <w:r w:rsidRPr="00D37BE1">
        <w:t>的过渡期，年龄上</w:t>
      </w:r>
      <w:r>
        <w:rPr>
          <w:rFonts w:hint="eastAsia"/>
        </w:rPr>
        <w:t>与</w:t>
      </w:r>
      <w:r w:rsidRPr="00D37BE1">
        <w:t>中文的“总角”</w:t>
      </w:r>
      <w:r>
        <w:rPr>
          <w:rFonts w:hint="eastAsia"/>
        </w:rPr>
        <w:t>相近</w:t>
      </w:r>
      <w:r w:rsidRPr="00D37BE1">
        <w:t>，由于不是核心信息，本文直接宽泛处理为童年。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C09A" w14:textId="77777777" w:rsidR="00A508C2" w:rsidRDefault="00A508C2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1770" w14:textId="77777777" w:rsidR="00A508C2" w:rsidRDefault="00A508C2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A31F4" w14:textId="77777777" w:rsidR="009209E3" w:rsidRDefault="00AC72A8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attachedTemplate r:id="rId1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45DB7"/>
    <w:rsid w:val="00055882"/>
    <w:rsid w:val="00062CAA"/>
    <w:rsid w:val="00064042"/>
    <w:rsid w:val="00087AE0"/>
    <w:rsid w:val="000A6A0B"/>
    <w:rsid w:val="000B34CB"/>
    <w:rsid w:val="000B6F5F"/>
    <w:rsid w:val="000C1A81"/>
    <w:rsid w:val="000C6D18"/>
    <w:rsid w:val="000D53DF"/>
    <w:rsid w:val="000E4E1E"/>
    <w:rsid w:val="001054CA"/>
    <w:rsid w:val="00111EB5"/>
    <w:rsid w:val="00117365"/>
    <w:rsid w:val="00150BAB"/>
    <w:rsid w:val="00153EE2"/>
    <w:rsid w:val="00156848"/>
    <w:rsid w:val="001573DA"/>
    <w:rsid w:val="0016522A"/>
    <w:rsid w:val="001806CB"/>
    <w:rsid w:val="001B3B4D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15C68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01AB"/>
    <w:rsid w:val="00285E6A"/>
    <w:rsid w:val="002A2333"/>
    <w:rsid w:val="002A5139"/>
    <w:rsid w:val="002D01D3"/>
    <w:rsid w:val="002E50DE"/>
    <w:rsid w:val="002E650F"/>
    <w:rsid w:val="002F1A0E"/>
    <w:rsid w:val="002F3408"/>
    <w:rsid w:val="002F7493"/>
    <w:rsid w:val="003249D9"/>
    <w:rsid w:val="00333CDD"/>
    <w:rsid w:val="00334A1D"/>
    <w:rsid w:val="00355319"/>
    <w:rsid w:val="003575CF"/>
    <w:rsid w:val="00362338"/>
    <w:rsid w:val="00366B4E"/>
    <w:rsid w:val="003845EC"/>
    <w:rsid w:val="00385064"/>
    <w:rsid w:val="00385C4B"/>
    <w:rsid w:val="003A372F"/>
    <w:rsid w:val="003A5B44"/>
    <w:rsid w:val="003E13C6"/>
    <w:rsid w:val="003F442C"/>
    <w:rsid w:val="00405421"/>
    <w:rsid w:val="00412ACB"/>
    <w:rsid w:val="00427A03"/>
    <w:rsid w:val="004367FE"/>
    <w:rsid w:val="00445F1D"/>
    <w:rsid w:val="00473778"/>
    <w:rsid w:val="00473DBD"/>
    <w:rsid w:val="004B4D18"/>
    <w:rsid w:val="004B7AB8"/>
    <w:rsid w:val="004C323F"/>
    <w:rsid w:val="004C691F"/>
    <w:rsid w:val="004D67FB"/>
    <w:rsid w:val="004F3395"/>
    <w:rsid w:val="00505555"/>
    <w:rsid w:val="005062C4"/>
    <w:rsid w:val="00510EC0"/>
    <w:rsid w:val="005132BB"/>
    <w:rsid w:val="0052543C"/>
    <w:rsid w:val="005305DE"/>
    <w:rsid w:val="00532598"/>
    <w:rsid w:val="00561057"/>
    <w:rsid w:val="00594354"/>
    <w:rsid w:val="005A2AD5"/>
    <w:rsid w:val="005B5669"/>
    <w:rsid w:val="005E1D00"/>
    <w:rsid w:val="00621D8F"/>
    <w:rsid w:val="00631E84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A1867"/>
    <w:rsid w:val="006B2C72"/>
    <w:rsid w:val="006B3758"/>
    <w:rsid w:val="006C1DEC"/>
    <w:rsid w:val="006F4D28"/>
    <w:rsid w:val="0071094A"/>
    <w:rsid w:val="0071777F"/>
    <w:rsid w:val="00730438"/>
    <w:rsid w:val="00731BF1"/>
    <w:rsid w:val="00746BE5"/>
    <w:rsid w:val="007752FB"/>
    <w:rsid w:val="00785A27"/>
    <w:rsid w:val="007869FA"/>
    <w:rsid w:val="00791749"/>
    <w:rsid w:val="007A2BD6"/>
    <w:rsid w:val="007D71D1"/>
    <w:rsid w:val="00804F76"/>
    <w:rsid w:val="00806138"/>
    <w:rsid w:val="00826DD7"/>
    <w:rsid w:val="008451DD"/>
    <w:rsid w:val="00861514"/>
    <w:rsid w:val="008631AD"/>
    <w:rsid w:val="00876728"/>
    <w:rsid w:val="00876D57"/>
    <w:rsid w:val="00885A03"/>
    <w:rsid w:val="00890C17"/>
    <w:rsid w:val="00891D5D"/>
    <w:rsid w:val="008931DD"/>
    <w:rsid w:val="008A620A"/>
    <w:rsid w:val="008D4384"/>
    <w:rsid w:val="008D4385"/>
    <w:rsid w:val="008D5696"/>
    <w:rsid w:val="008E3CB4"/>
    <w:rsid w:val="008F2B87"/>
    <w:rsid w:val="00904D1C"/>
    <w:rsid w:val="00911BFC"/>
    <w:rsid w:val="009209E3"/>
    <w:rsid w:val="0092507E"/>
    <w:rsid w:val="00927D8C"/>
    <w:rsid w:val="00931362"/>
    <w:rsid w:val="00937B95"/>
    <w:rsid w:val="00960341"/>
    <w:rsid w:val="0097206B"/>
    <w:rsid w:val="009A0A1B"/>
    <w:rsid w:val="009B5ACC"/>
    <w:rsid w:val="009C45E4"/>
    <w:rsid w:val="009F376E"/>
    <w:rsid w:val="00A11E9B"/>
    <w:rsid w:val="00A2094B"/>
    <w:rsid w:val="00A3384D"/>
    <w:rsid w:val="00A4108A"/>
    <w:rsid w:val="00A47A89"/>
    <w:rsid w:val="00A50650"/>
    <w:rsid w:val="00A508C2"/>
    <w:rsid w:val="00A633EF"/>
    <w:rsid w:val="00A703B1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AC72A8"/>
    <w:rsid w:val="00B10A40"/>
    <w:rsid w:val="00B16381"/>
    <w:rsid w:val="00B23138"/>
    <w:rsid w:val="00B246AD"/>
    <w:rsid w:val="00B25851"/>
    <w:rsid w:val="00B337EA"/>
    <w:rsid w:val="00B415B0"/>
    <w:rsid w:val="00B50715"/>
    <w:rsid w:val="00B62941"/>
    <w:rsid w:val="00B64617"/>
    <w:rsid w:val="00BA2914"/>
    <w:rsid w:val="00BE1C72"/>
    <w:rsid w:val="00BF11F4"/>
    <w:rsid w:val="00C2685A"/>
    <w:rsid w:val="00C36086"/>
    <w:rsid w:val="00C555AB"/>
    <w:rsid w:val="00C56AB8"/>
    <w:rsid w:val="00C61659"/>
    <w:rsid w:val="00C6193D"/>
    <w:rsid w:val="00C7080D"/>
    <w:rsid w:val="00C86D27"/>
    <w:rsid w:val="00CA2CCC"/>
    <w:rsid w:val="00CA3398"/>
    <w:rsid w:val="00CE2F7E"/>
    <w:rsid w:val="00D02128"/>
    <w:rsid w:val="00D03448"/>
    <w:rsid w:val="00D2473E"/>
    <w:rsid w:val="00D37BE1"/>
    <w:rsid w:val="00D40B17"/>
    <w:rsid w:val="00D43879"/>
    <w:rsid w:val="00D47D43"/>
    <w:rsid w:val="00D62021"/>
    <w:rsid w:val="00DA3E65"/>
    <w:rsid w:val="00DB684D"/>
    <w:rsid w:val="00DC41BE"/>
    <w:rsid w:val="00DC7054"/>
    <w:rsid w:val="00DD0457"/>
    <w:rsid w:val="00DD1A42"/>
    <w:rsid w:val="00DF1BD2"/>
    <w:rsid w:val="00E05B5F"/>
    <w:rsid w:val="00E06D6C"/>
    <w:rsid w:val="00E07734"/>
    <w:rsid w:val="00E11F57"/>
    <w:rsid w:val="00E1534E"/>
    <w:rsid w:val="00E15496"/>
    <w:rsid w:val="00E20D0F"/>
    <w:rsid w:val="00E31606"/>
    <w:rsid w:val="00E377C2"/>
    <w:rsid w:val="00E61F41"/>
    <w:rsid w:val="00E63C55"/>
    <w:rsid w:val="00E644F0"/>
    <w:rsid w:val="00E80B9E"/>
    <w:rsid w:val="00E81749"/>
    <w:rsid w:val="00E9516D"/>
    <w:rsid w:val="00E96BDA"/>
    <w:rsid w:val="00EA10AB"/>
    <w:rsid w:val="00EA35E2"/>
    <w:rsid w:val="00EE2E4F"/>
    <w:rsid w:val="00EE3E02"/>
    <w:rsid w:val="00F12E47"/>
    <w:rsid w:val="00F2068E"/>
    <w:rsid w:val="00F27EC2"/>
    <w:rsid w:val="00F46451"/>
    <w:rsid w:val="00F505B5"/>
    <w:rsid w:val="00F57500"/>
    <w:rsid w:val="00F734E7"/>
    <w:rsid w:val="00F75076"/>
    <w:rsid w:val="00F800C8"/>
    <w:rsid w:val="00F8075D"/>
    <w:rsid w:val="00F841EF"/>
    <w:rsid w:val="00FA259E"/>
    <w:rsid w:val="00FE5C25"/>
    <w:rsid w:val="0E157EDB"/>
    <w:rsid w:val="5F04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05ECBA3"/>
  <w15:docId w15:val="{337C325E-85C6-4DC6-8FD1-A4DB07EF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djustRightInd w:val="0"/>
      <w:snapToGrid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pPr>
      <w:jc w:val="left"/>
    </w:pPr>
    <w:rPr>
      <w:sz w:val="18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qFormat/>
    <w:rPr>
      <w:rFonts w:ascii="Times New Roman" w:eastAsia="微软雅黑" w:hAnsi="Times New Roman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sz w:val="18"/>
      <w:szCs w:val="18"/>
    </w:rPr>
  </w:style>
  <w:style w:type="character" w:customStyle="1" w:styleId="1">
    <w:name w:val="未处理的提及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customStyle="1" w:styleId="Footer-Grey1">
    <w:name w:val="Footer-Grey1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customStyle="1" w:styleId="-21">
    <w:name w:val="正文-首行缩进21"/>
    <w:basedOn w:val="Normal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0">
    <w:name w:val="Footer-Grey30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1">
    <w:name w:val="Footer-Grey121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styleId="CommentReference">
    <w:name w:val="annotation reference"/>
    <w:basedOn w:val="DefaultParagraphFont"/>
    <w:uiPriority w:val="99"/>
    <w:semiHidden/>
    <w:unhideWhenUsed/>
    <w:rsid w:val="00E31606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1606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1606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1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1606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paragraph" w:customStyle="1" w:styleId="-31">
    <w:name w:val="正文-首行缩进31"/>
    <w:basedOn w:val="Normal"/>
    <w:qFormat/>
    <w:rsid w:val="00A508C2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43">
    <w:name w:val="Footer-Grey43"/>
    <w:basedOn w:val="Normal"/>
    <w:qFormat/>
    <w:rsid w:val="00A508C2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-214">
    <w:name w:val="正文-首行缩进214"/>
    <w:basedOn w:val="Normal"/>
    <w:rsid w:val="00A508C2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1214">
    <w:name w:val="Footer-Grey1214"/>
    <w:basedOn w:val="Normal"/>
    <w:qFormat/>
    <w:rsid w:val="00A508C2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0078EFA-1981-42A5-9A4E-EE7C504BD4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608</TotalTime>
  <Pages>1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34</cp:revision>
  <dcterms:created xsi:type="dcterms:W3CDTF">2020-09-10T01:22:00Z</dcterms:created>
  <dcterms:modified xsi:type="dcterms:W3CDTF">2021-05-10T23:45:00Z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